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BF210" w14:textId="77777777" w:rsidR="00200387" w:rsidRDefault="00200387" w:rsidP="00445ABA">
      <w:pPr>
        <w:jc w:val="left"/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803"/>
      </w:tblGrid>
      <w:tr w:rsidR="00622F67" w:rsidRPr="002A4EFE" w14:paraId="24AF262C" w14:textId="77777777" w:rsidTr="00442B9E">
        <w:trPr>
          <w:trHeight w:val="1871"/>
          <w:jc w:val="center"/>
        </w:trPr>
        <w:tc>
          <w:tcPr>
            <w:tcW w:w="5000" w:type="pct"/>
            <w:tcBorders>
              <w:bottom w:val="single" w:sz="4" w:space="0" w:color="4472C4"/>
            </w:tcBorders>
          </w:tcPr>
          <w:p w14:paraId="6D2E4F90" w14:textId="0900CBA8" w:rsidR="00622F67" w:rsidRPr="00376FC5" w:rsidRDefault="00622F67" w:rsidP="00445ABA">
            <w:pPr>
              <w:pStyle w:val="af4"/>
              <w:jc w:val="left"/>
            </w:pPr>
            <w:r>
              <w:rPr>
                <w:rFonts w:hint="eastAsia"/>
              </w:rPr>
              <w:t>F</w:t>
            </w:r>
            <w:r>
              <w:t xml:space="preserve">uelcellDr. </w:t>
            </w: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인수인계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문서</w:t>
            </w:r>
          </w:p>
        </w:tc>
      </w:tr>
      <w:tr w:rsidR="00622F67" w:rsidRPr="004827B3" w14:paraId="0AF28A12" w14:textId="77777777" w:rsidTr="00442B9E">
        <w:trPr>
          <w:trHeight w:val="2049"/>
          <w:jc w:val="center"/>
        </w:trPr>
        <w:tc>
          <w:tcPr>
            <w:tcW w:w="5000" w:type="pct"/>
            <w:tcBorders>
              <w:top w:val="single" w:sz="4" w:space="0" w:color="4472C4"/>
            </w:tcBorders>
            <w:vAlign w:val="center"/>
          </w:tcPr>
          <w:tbl>
            <w:tblPr>
              <w:tblW w:w="0" w:type="auto"/>
              <w:tblInd w:w="4957" w:type="dxa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ook w:val="04A0" w:firstRow="1" w:lastRow="0" w:firstColumn="1" w:lastColumn="0" w:noHBand="0" w:noVBand="1"/>
            </w:tblPr>
            <w:tblGrid>
              <w:gridCol w:w="1917"/>
              <w:gridCol w:w="2703"/>
            </w:tblGrid>
            <w:tr w:rsidR="00622F67" w:rsidRPr="00921A4A" w14:paraId="402A2AE1" w14:textId="77777777" w:rsidTr="00442B9E">
              <w:tc>
                <w:tcPr>
                  <w:tcW w:w="2268" w:type="dxa"/>
                  <w:shd w:val="clear" w:color="auto" w:fill="auto"/>
                </w:tcPr>
                <w:p w14:paraId="6E583E53" w14:textId="77777777" w:rsidR="00622F67" w:rsidRPr="00921A4A" w:rsidRDefault="00622F67" w:rsidP="00445ABA">
                  <w:pPr>
                    <w:widowControl w:val="0"/>
                    <w:jc w:val="left"/>
                    <w:rPr>
                      <w:rFonts w:ascii="맑은 고딕" w:eastAsia="맑은 고딕"/>
                      <w:b/>
                      <w:bCs/>
                      <w:kern w:val="2"/>
                    </w:rPr>
                  </w:pPr>
                  <w:r w:rsidRPr="00921A4A">
                    <w:rPr>
                      <w:rFonts w:ascii="맑은 고딕" w:eastAsia="맑은 고딕" w:hint="eastAsia"/>
                      <w:b/>
                      <w:bCs/>
                      <w:kern w:val="2"/>
                    </w:rPr>
                    <w:t xml:space="preserve"> 작 성 자 </w:t>
                  </w:r>
                </w:p>
              </w:tc>
              <w:tc>
                <w:tcPr>
                  <w:tcW w:w="2568" w:type="dxa"/>
                  <w:shd w:val="clear" w:color="auto" w:fill="auto"/>
                </w:tcPr>
                <w:p w14:paraId="4A5BD5E9" w14:textId="77777777" w:rsidR="00622F67" w:rsidRPr="00921A4A" w:rsidRDefault="00622F67" w:rsidP="00445ABA">
                  <w:pPr>
                    <w:widowControl w:val="0"/>
                    <w:ind w:right="200" w:firstLineChars="100" w:firstLine="220"/>
                    <w:jc w:val="left"/>
                    <w:rPr>
                      <w:rFonts w:ascii="맑은 고딕" w:eastAsia="맑은 고딕"/>
                      <w:b/>
                      <w:bCs/>
                      <w:kern w:val="2"/>
                    </w:rPr>
                  </w:pPr>
                  <w:r w:rsidRPr="00921A4A">
                    <w:rPr>
                      <w:rFonts w:ascii="맑은 고딕" w:eastAsia="맑은 고딕" w:hint="eastAsia"/>
                      <w:b/>
                      <w:bCs/>
                      <w:kern w:val="2"/>
                    </w:rPr>
                    <w:t>구 민 주</w:t>
                  </w:r>
                </w:p>
              </w:tc>
            </w:tr>
            <w:tr w:rsidR="00622F67" w:rsidRPr="00921A4A" w14:paraId="26F365A0" w14:textId="77777777" w:rsidTr="00442B9E">
              <w:tc>
                <w:tcPr>
                  <w:tcW w:w="2268" w:type="dxa"/>
                  <w:shd w:val="clear" w:color="auto" w:fill="auto"/>
                </w:tcPr>
                <w:p w14:paraId="2CBBCE69" w14:textId="77777777" w:rsidR="00622F67" w:rsidRPr="00921A4A" w:rsidRDefault="00622F67" w:rsidP="00445ABA">
                  <w:pPr>
                    <w:widowControl w:val="0"/>
                    <w:jc w:val="left"/>
                    <w:rPr>
                      <w:rFonts w:ascii="맑은 고딕" w:eastAsia="맑은 고딕"/>
                      <w:b/>
                      <w:bCs/>
                      <w:kern w:val="2"/>
                    </w:rPr>
                  </w:pPr>
                  <w:r w:rsidRPr="00921A4A">
                    <w:rPr>
                      <w:rFonts w:ascii="맑은 고딕" w:eastAsia="맑은 고딕" w:hint="eastAsia"/>
                      <w:b/>
                      <w:bCs/>
                      <w:kern w:val="2"/>
                    </w:rPr>
                    <w:t>작성기간</w:t>
                  </w:r>
                </w:p>
              </w:tc>
              <w:tc>
                <w:tcPr>
                  <w:tcW w:w="2568" w:type="dxa"/>
                  <w:shd w:val="clear" w:color="auto" w:fill="auto"/>
                </w:tcPr>
                <w:p w14:paraId="3BEA4F5D" w14:textId="6DD3D1C0" w:rsidR="00622F67" w:rsidRPr="00921A4A" w:rsidRDefault="00622F67" w:rsidP="00445ABA">
                  <w:pPr>
                    <w:widowControl w:val="0"/>
                    <w:jc w:val="left"/>
                    <w:rPr>
                      <w:rFonts w:ascii="맑은 고딕" w:eastAsia="맑은 고딕"/>
                      <w:b/>
                      <w:bCs/>
                      <w:kern w:val="2"/>
                    </w:rPr>
                  </w:pPr>
                  <w:r w:rsidRPr="00921A4A">
                    <w:rPr>
                      <w:rFonts w:ascii="맑은 고딕" w:eastAsia="맑은 고딕" w:hint="eastAsia"/>
                      <w:b/>
                      <w:bCs/>
                      <w:kern w:val="2"/>
                    </w:rPr>
                    <w:t>20</w:t>
                  </w:r>
                  <w:r w:rsidRPr="00921A4A">
                    <w:rPr>
                      <w:rFonts w:ascii="맑은 고딕" w:eastAsia="맑은 고딕"/>
                      <w:b/>
                      <w:bCs/>
                      <w:kern w:val="2"/>
                    </w:rPr>
                    <w:t>2</w:t>
                  </w:r>
                  <w:r w:rsidR="00CB7B59">
                    <w:rPr>
                      <w:rFonts w:ascii="맑은 고딕" w:eastAsia="맑은 고딕"/>
                      <w:b/>
                      <w:bCs/>
                      <w:kern w:val="2"/>
                    </w:rPr>
                    <w:t>5</w:t>
                  </w:r>
                  <w:r w:rsidRPr="00921A4A">
                    <w:rPr>
                      <w:rFonts w:ascii="맑은 고딕" w:eastAsia="맑은 고딕"/>
                      <w:b/>
                      <w:bCs/>
                      <w:kern w:val="2"/>
                    </w:rPr>
                    <w:t>.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0</w:t>
                  </w:r>
                  <w:r w:rsidR="00CB7B59">
                    <w:rPr>
                      <w:rFonts w:ascii="맑은 고딕" w:eastAsia="맑은 고딕"/>
                      <w:b/>
                      <w:bCs/>
                      <w:kern w:val="2"/>
                    </w:rPr>
                    <w:t>3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.</w:t>
                  </w:r>
                  <w:r w:rsidR="0090234F">
                    <w:rPr>
                      <w:rFonts w:ascii="맑은 고딕" w:eastAsia="맑은 고딕"/>
                      <w:b/>
                      <w:bCs/>
                      <w:kern w:val="2"/>
                    </w:rPr>
                    <w:t>18</w:t>
                  </w:r>
                  <w:r w:rsidRPr="00921A4A">
                    <w:rPr>
                      <w:rFonts w:ascii="맑은 고딕" w:eastAsia="맑은 고딕"/>
                      <w:b/>
                      <w:bCs/>
                      <w:kern w:val="2"/>
                    </w:rPr>
                    <w:t>~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2024.0</w:t>
                  </w:r>
                  <w:r w:rsidR="00CB7B59">
                    <w:rPr>
                      <w:rFonts w:ascii="맑은 고딕" w:eastAsia="맑은 고딕"/>
                      <w:b/>
                      <w:bCs/>
                      <w:kern w:val="2"/>
                    </w:rPr>
                    <w:t>3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.</w:t>
                  </w:r>
                  <w:r w:rsidR="00CB7B59">
                    <w:rPr>
                      <w:rFonts w:ascii="맑은 고딕" w:eastAsia="맑은 고딕"/>
                      <w:b/>
                      <w:bCs/>
                      <w:kern w:val="2"/>
                    </w:rPr>
                    <w:t>2</w:t>
                  </w:r>
                  <w:r w:rsidR="00217948">
                    <w:rPr>
                      <w:rFonts w:ascii="맑은 고딕" w:eastAsia="맑은 고딕"/>
                      <w:b/>
                      <w:bCs/>
                      <w:kern w:val="2"/>
                    </w:rPr>
                    <w:t>5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.</w:t>
                  </w:r>
                </w:p>
              </w:tc>
            </w:tr>
          </w:tbl>
          <w:p w14:paraId="628E5F80" w14:textId="77777777" w:rsidR="00622F67" w:rsidRPr="004827B3" w:rsidRDefault="00622F67" w:rsidP="00445ABA">
            <w:pPr>
              <w:ind w:leftChars="1600" w:left="3520"/>
              <w:jc w:val="left"/>
              <w:rPr>
                <w:rFonts w:ascii="맑은 고딕" w:eastAsia="맑은 고딕"/>
                <w:b/>
                <w:bCs/>
                <w:kern w:val="2"/>
              </w:rPr>
            </w:pPr>
          </w:p>
        </w:tc>
      </w:tr>
      <w:tr w:rsidR="00622F67" w:rsidRPr="002A4EFE" w14:paraId="555F270A" w14:textId="77777777" w:rsidTr="00442B9E">
        <w:trPr>
          <w:trHeight w:val="2049"/>
          <w:jc w:val="center"/>
        </w:trPr>
        <w:tc>
          <w:tcPr>
            <w:tcW w:w="5000" w:type="pct"/>
            <w:vAlign w:val="center"/>
          </w:tcPr>
          <w:p w14:paraId="15A77C7B" w14:textId="77777777" w:rsidR="00622F67" w:rsidRPr="007431AC" w:rsidRDefault="00622F67" w:rsidP="00445ABA">
            <w:pPr>
              <w:jc w:val="left"/>
              <w:rPr>
                <w:bCs/>
                <w:kern w:val="2"/>
              </w:rPr>
            </w:pPr>
          </w:p>
        </w:tc>
      </w:tr>
      <w:tr w:rsidR="00622F67" w:rsidRPr="002A4EFE" w14:paraId="7419C473" w14:textId="77777777" w:rsidTr="00442B9E">
        <w:trPr>
          <w:trHeight w:val="2049"/>
          <w:jc w:val="center"/>
        </w:trPr>
        <w:tc>
          <w:tcPr>
            <w:tcW w:w="5000" w:type="pct"/>
            <w:vAlign w:val="center"/>
          </w:tcPr>
          <w:p w14:paraId="3E6998DA" w14:textId="489A26DD" w:rsidR="00622F67" w:rsidRPr="002A4EFE" w:rsidRDefault="00622F67" w:rsidP="00445ABA">
            <w:pPr>
              <w:jc w:val="left"/>
              <w:rPr>
                <w:b/>
                <w:bCs/>
                <w:kern w:val="2"/>
              </w:rPr>
            </w:pPr>
            <w:r w:rsidRPr="002A4EFE">
              <w:rPr>
                <w:noProof/>
                <w:kern w:val="2"/>
              </w:rPr>
              <w:drawing>
                <wp:inline distT="0" distB="0" distL="0" distR="0" wp14:anchorId="1C15035A" wp14:editId="5AFA1F93">
                  <wp:extent cx="5727700" cy="1911350"/>
                  <wp:effectExtent l="0" t="0" r="635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926724" w14:textId="77777777" w:rsidR="00622F67" w:rsidRPr="002A4EFE" w:rsidRDefault="00622F67" w:rsidP="00445ABA">
      <w:pPr>
        <w:jc w:val="left"/>
        <w:rPr>
          <w:kern w:val="2"/>
          <w:sz w:val="24"/>
        </w:rPr>
      </w:pPr>
    </w:p>
    <w:p w14:paraId="5A8B9131" w14:textId="77777777" w:rsidR="00622F67" w:rsidRPr="004827B3" w:rsidRDefault="00622F67" w:rsidP="00445ABA">
      <w:pPr>
        <w:jc w:val="left"/>
        <w:rPr>
          <w:rFonts w:ascii="맑은 고딕" w:eastAsia="맑은 고딕"/>
          <w:kern w:val="2"/>
          <w:sz w:val="24"/>
        </w:rPr>
      </w:pPr>
      <w:r w:rsidRPr="004827B3">
        <w:rPr>
          <w:rFonts w:ascii="맑은 고딕" w:eastAsia="맑은 고딕" w:hint="eastAsia"/>
          <w:kern w:val="2"/>
          <w:sz w:val="24"/>
        </w:rPr>
        <w:t>The information contained is proprietary and confidential.</w:t>
      </w:r>
    </w:p>
    <w:p w14:paraId="374DD8B9" w14:textId="77777777" w:rsidR="00622F67" w:rsidRPr="004827B3" w:rsidRDefault="00622F67" w:rsidP="00445ABA">
      <w:pPr>
        <w:jc w:val="left"/>
        <w:rPr>
          <w:rFonts w:ascii="맑은 고딕" w:eastAsia="맑은 고딕"/>
          <w:kern w:val="2"/>
          <w:sz w:val="24"/>
        </w:rPr>
      </w:pPr>
      <w:r w:rsidRPr="004827B3">
        <w:rPr>
          <w:rFonts w:ascii="맑은 고딕" w:eastAsia="맑은 고딕" w:hint="eastAsia"/>
          <w:kern w:val="2"/>
          <w:sz w:val="24"/>
        </w:rPr>
        <w:t>Do not duplicate without permission.</w:t>
      </w:r>
    </w:p>
    <w:p w14:paraId="407FF578" w14:textId="77777777" w:rsidR="00622F67" w:rsidRPr="004827B3" w:rsidRDefault="00622F67" w:rsidP="00445ABA">
      <w:pPr>
        <w:jc w:val="left"/>
        <w:rPr>
          <w:rFonts w:ascii="맑은 고딕" w:eastAsia="맑은 고딕"/>
          <w:kern w:val="2"/>
          <w:szCs w:val="22"/>
        </w:rPr>
      </w:pPr>
    </w:p>
    <w:p w14:paraId="07F8C248" w14:textId="77777777" w:rsidR="00622F67" w:rsidRPr="004827B3" w:rsidRDefault="00622F67" w:rsidP="00445ABA">
      <w:pPr>
        <w:jc w:val="left"/>
        <w:rPr>
          <w:rFonts w:ascii="맑은 고딕" w:eastAsia="맑은 고딕"/>
          <w:kern w:val="2"/>
          <w:szCs w:val="22"/>
        </w:rPr>
      </w:pPr>
      <w:r w:rsidRPr="004827B3">
        <w:rPr>
          <w:rFonts w:ascii="맑은 고딕" w:eastAsia="맑은 고딕" w:hint="eastAsia"/>
          <w:kern w:val="2"/>
          <w:szCs w:val="22"/>
        </w:rPr>
        <w:t>NSTEK Technologies Ltd.                                     NSTEK Technologies Inc</w:t>
      </w:r>
    </w:p>
    <w:p w14:paraId="6D41F4C8" w14:textId="77777777" w:rsidR="00622F67" w:rsidRPr="004827B3" w:rsidRDefault="00622F67" w:rsidP="00445ABA">
      <w:pPr>
        <w:jc w:val="left"/>
        <w:rPr>
          <w:rFonts w:ascii="맑은 고딕" w:eastAsia="맑은 고딕"/>
          <w:kern w:val="2"/>
          <w:szCs w:val="22"/>
        </w:rPr>
      </w:pPr>
      <w:r>
        <w:rPr>
          <w:rFonts w:ascii="맑은 고딕" w:eastAsia="맑은 고딕"/>
          <w:kern w:val="2"/>
          <w:szCs w:val="22"/>
        </w:rPr>
        <w:t>Junbgu bldg 5</w:t>
      </w:r>
      <w:r>
        <w:rPr>
          <w:rFonts w:ascii="맑은 고딕" w:eastAsia="맑은 고딕" w:hint="eastAsia"/>
          <w:kern w:val="2"/>
          <w:szCs w:val="22"/>
        </w:rPr>
        <w:t>F</w:t>
      </w:r>
      <w:r>
        <w:rPr>
          <w:rFonts w:ascii="맑은 고딕" w:eastAsia="맑은 고딕"/>
          <w:kern w:val="2"/>
          <w:szCs w:val="22"/>
        </w:rPr>
        <w:t xml:space="preserve">, </w:t>
      </w:r>
      <w:r w:rsidRPr="00197AA7">
        <w:rPr>
          <w:rFonts w:ascii="맑은 고딕" w:eastAsia="맑은 고딕"/>
          <w:kern w:val="2"/>
          <w:szCs w:val="22"/>
        </w:rPr>
        <w:t>329, Yeongdong-daero, Gangnam-gu</w:t>
      </w:r>
      <w:r>
        <w:rPr>
          <w:rFonts w:ascii="맑은 고딕" w:eastAsia="맑은 고딕"/>
          <w:kern w:val="2"/>
          <w:szCs w:val="22"/>
        </w:rPr>
        <w:t>,</w:t>
      </w:r>
    </w:p>
    <w:p w14:paraId="16589871" w14:textId="77777777" w:rsidR="00622F67" w:rsidRPr="004827B3" w:rsidRDefault="00622F67" w:rsidP="00445ABA">
      <w:pPr>
        <w:jc w:val="left"/>
        <w:rPr>
          <w:rFonts w:ascii="맑은 고딕" w:eastAsia="맑은 고딕"/>
          <w:kern w:val="2"/>
          <w:szCs w:val="22"/>
        </w:rPr>
      </w:pPr>
      <w:r w:rsidRPr="004827B3">
        <w:rPr>
          <w:rFonts w:ascii="맑은 고딕" w:eastAsia="맑은 고딕" w:hint="eastAsia"/>
          <w:kern w:val="2"/>
          <w:szCs w:val="22"/>
        </w:rPr>
        <w:t>Seoul, Korea NSTEK Inc</w:t>
      </w:r>
    </w:p>
    <w:p w14:paraId="5FDCDD39" w14:textId="77777777" w:rsidR="00622F67" w:rsidRPr="004827B3" w:rsidRDefault="00622F67" w:rsidP="00445ABA">
      <w:pPr>
        <w:jc w:val="left"/>
        <w:rPr>
          <w:rFonts w:ascii="맑은 고딕" w:eastAsia="맑은 고딕"/>
          <w:kern w:val="2"/>
          <w:szCs w:val="22"/>
        </w:rPr>
      </w:pPr>
      <w:proofErr w:type="gramStart"/>
      <w:r w:rsidRPr="004827B3">
        <w:rPr>
          <w:rFonts w:ascii="맑은 고딕" w:eastAsia="맑은 고딕" w:hint="eastAsia"/>
          <w:kern w:val="2"/>
          <w:szCs w:val="22"/>
        </w:rPr>
        <w:t>TEL :</w:t>
      </w:r>
      <w:proofErr w:type="gramEnd"/>
      <w:r w:rsidRPr="004827B3">
        <w:rPr>
          <w:rFonts w:ascii="맑은 고딕" w:eastAsia="맑은 고딕" w:hint="eastAsia"/>
          <w:kern w:val="2"/>
          <w:szCs w:val="22"/>
        </w:rPr>
        <w:t xml:space="preserve"> +82)02.6207.0880 Fax : 82)02.6207.0888</w:t>
      </w:r>
    </w:p>
    <w:p w14:paraId="371FBA0F" w14:textId="77777777" w:rsidR="00622F67" w:rsidRDefault="00622F67" w:rsidP="00445ABA">
      <w:pPr>
        <w:jc w:val="left"/>
        <w:rPr>
          <w:kern w:val="2"/>
          <w:szCs w:val="22"/>
        </w:rPr>
        <w:sectPr w:rsidR="00622F67" w:rsidSect="00AE784D">
          <w:headerReference w:type="default" r:id="rId11"/>
          <w:footerReference w:type="default" r:id="rId12"/>
          <w:headerReference w:type="first" r:id="rId13"/>
          <w:footerReference w:type="first" r:id="rId14"/>
          <w:pgSz w:w="11907" w:h="16834" w:code="9"/>
          <w:pgMar w:top="1622" w:right="1106" w:bottom="1985" w:left="998" w:header="1134" w:footer="1134" w:gutter="0"/>
          <w:cols w:space="720"/>
          <w:noEndnote/>
          <w:titlePg/>
          <w:docGrid w:linePitch="271"/>
        </w:sectPr>
      </w:pPr>
    </w:p>
    <w:p w14:paraId="735AFAB8" w14:textId="77777777" w:rsidR="00272FE5" w:rsidRPr="00622F67" w:rsidRDefault="00272FE5" w:rsidP="00445ABA">
      <w:pPr>
        <w:jc w:val="left"/>
        <w:sectPr w:rsidR="00272FE5" w:rsidRPr="00622F67" w:rsidSect="00AE784D">
          <w:headerReference w:type="default" r:id="rId15"/>
          <w:footerReference w:type="even" r:id="rId16"/>
          <w:footerReference w:type="default" r:id="rId17"/>
          <w:type w:val="continuous"/>
          <w:pgSz w:w="11907" w:h="16834" w:code="9"/>
          <w:pgMar w:top="1622" w:right="1106" w:bottom="1985" w:left="998" w:header="1134" w:footer="1134" w:gutter="0"/>
          <w:cols w:space="720"/>
          <w:noEndnote/>
          <w:titlePg/>
          <w:docGrid w:linePitch="271"/>
        </w:sectPr>
      </w:pPr>
    </w:p>
    <w:p w14:paraId="04514E1F" w14:textId="77777777" w:rsidR="0030193D" w:rsidRPr="001F1C89" w:rsidRDefault="00CF0710" w:rsidP="00445ABA">
      <w:pPr>
        <w:jc w:val="left"/>
        <w:rPr>
          <w:sz w:val="24"/>
        </w:rPr>
      </w:pPr>
      <w:r w:rsidRPr="001F1C89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478F7FD" wp14:editId="4FCE6A85">
                <wp:simplePos x="0" y="0"/>
                <wp:positionH relativeFrom="column">
                  <wp:posOffset>-30480</wp:posOffset>
                </wp:positionH>
                <wp:positionV relativeFrom="paragraph">
                  <wp:posOffset>329565</wp:posOffset>
                </wp:positionV>
                <wp:extent cx="5821680" cy="0"/>
                <wp:effectExtent l="0" t="0" r="0" b="0"/>
                <wp:wrapNone/>
                <wp:docPr id="8" name="직선 연결선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6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20C2B" id="직선 연결선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2.4pt,25.95pt" to="45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" strokeweight="1pt"/>
            </w:pict>
          </mc:Fallback>
        </mc:AlternateContent>
      </w:r>
      <w:r w:rsidR="0030193D" w:rsidRPr="001F1C89">
        <w:rPr>
          <w:rFonts w:hint="eastAsia"/>
          <w:sz w:val="24"/>
        </w:rPr>
        <w:t>Preface</w:t>
      </w:r>
    </w:p>
    <w:p w14:paraId="3E2EB6AE" w14:textId="77777777" w:rsidR="0030193D" w:rsidRPr="001F1C89" w:rsidRDefault="0030193D" w:rsidP="00445ABA">
      <w:pPr>
        <w:jc w:val="left"/>
        <w:rPr>
          <w:sz w:val="24"/>
        </w:rPr>
      </w:pPr>
    </w:p>
    <w:p w14:paraId="21230CA0" w14:textId="77777777" w:rsidR="0030193D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 xml:space="preserve">The 21st century has </w:t>
      </w:r>
      <w:r w:rsidR="003C5A81" w:rsidRPr="001F1C89">
        <w:rPr>
          <w:sz w:val="24"/>
        </w:rPr>
        <w:t>become</w:t>
      </w:r>
      <w:r w:rsidRPr="001F1C89">
        <w:rPr>
          <w:rFonts w:hint="eastAsia"/>
          <w:sz w:val="24"/>
        </w:rPr>
        <w:t xml:space="preserve"> an era where a digital network can overcome time and space.        </w:t>
      </w:r>
    </w:p>
    <w:p w14:paraId="58A820AD" w14:textId="77777777" w:rsidR="0030193D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>Our current environment is challenging us with a new paradigm and with help of the Internet,</w:t>
      </w:r>
    </w:p>
    <w:p w14:paraId="44FA82C9" w14:textId="77777777" w:rsidR="0030193D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>we</w:t>
      </w:r>
      <w:r w:rsidRPr="001F1C89">
        <w:rPr>
          <w:sz w:val="24"/>
        </w:rPr>
        <w:t>’</w:t>
      </w:r>
      <w:r w:rsidRPr="001F1C89">
        <w:rPr>
          <w:rFonts w:hint="eastAsia"/>
          <w:sz w:val="24"/>
        </w:rPr>
        <w:t>re one step closer to reach the goal.</w:t>
      </w:r>
    </w:p>
    <w:p w14:paraId="59782F1C" w14:textId="77777777" w:rsidR="0030193D" w:rsidRPr="001F1C89" w:rsidRDefault="0030193D" w:rsidP="00445ABA">
      <w:pPr>
        <w:jc w:val="left"/>
        <w:rPr>
          <w:sz w:val="24"/>
        </w:rPr>
      </w:pPr>
    </w:p>
    <w:p w14:paraId="72B43A0F" w14:textId="77777777" w:rsidR="0030193D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>We are making network and Internet based solutions that are high in portability and scalability.</w:t>
      </w:r>
    </w:p>
    <w:p w14:paraId="07243914" w14:textId="77777777" w:rsidR="0030193D" w:rsidRPr="001F1C89" w:rsidRDefault="0030193D" w:rsidP="00445ABA">
      <w:pPr>
        <w:jc w:val="left"/>
        <w:rPr>
          <w:sz w:val="24"/>
        </w:rPr>
      </w:pPr>
    </w:p>
    <w:p w14:paraId="13AE6FD6" w14:textId="77777777" w:rsidR="0087547E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 xml:space="preserve">As a young start-up company, NSTEK will not hesitate to face the difficult challenges.                  </w:t>
      </w:r>
    </w:p>
    <w:p w14:paraId="260527BB" w14:textId="77777777" w:rsidR="0030193D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>Our belief that the most profound solution is in a human mind will carry us through the 21st century.</w:t>
      </w:r>
    </w:p>
    <w:p w14:paraId="2ED1F33F" w14:textId="77777777" w:rsidR="0087547E" w:rsidRPr="001F1C89" w:rsidRDefault="0087547E" w:rsidP="00445ABA">
      <w:pPr>
        <w:jc w:val="left"/>
        <w:rPr>
          <w:sz w:val="24"/>
        </w:rPr>
      </w:pPr>
    </w:p>
    <w:p w14:paraId="476D8836" w14:textId="77777777" w:rsidR="0087547E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 xml:space="preserve">NSTEK Technologies Ltd.                                                                        </w:t>
      </w:r>
    </w:p>
    <w:p w14:paraId="500F4EAA" w14:textId="77777777" w:rsidR="003D6329" w:rsidRPr="001F1C89" w:rsidRDefault="003D6329" w:rsidP="00445ABA">
      <w:pPr>
        <w:jc w:val="left"/>
        <w:rPr>
          <w:sz w:val="24"/>
        </w:rPr>
      </w:pPr>
      <w:r w:rsidRPr="001F1C89">
        <w:rPr>
          <w:sz w:val="24"/>
        </w:rPr>
        <w:t>5</w:t>
      </w:r>
      <w:r w:rsidRPr="001F1C89">
        <w:rPr>
          <w:rFonts w:hint="eastAsia"/>
          <w:sz w:val="24"/>
        </w:rPr>
        <w:t xml:space="preserve">F </w:t>
      </w:r>
      <w:r w:rsidRPr="001F1C89">
        <w:rPr>
          <w:sz w:val="24"/>
        </w:rPr>
        <w:t>Jung Bu building</w:t>
      </w:r>
      <w:r w:rsidRPr="001F1C89">
        <w:rPr>
          <w:rFonts w:hint="eastAsia"/>
          <w:sz w:val="24"/>
        </w:rPr>
        <w:t xml:space="preserve">, </w:t>
      </w:r>
      <w:r w:rsidRPr="001F1C89">
        <w:rPr>
          <w:sz w:val="24"/>
        </w:rPr>
        <w:t>329</w:t>
      </w:r>
      <w:r w:rsidRPr="001F1C89">
        <w:rPr>
          <w:rFonts w:hint="eastAsia"/>
          <w:sz w:val="24"/>
        </w:rPr>
        <w:t xml:space="preserve"> </w:t>
      </w:r>
      <w:r w:rsidRPr="001F1C89">
        <w:rPr>
          <w:sz w:val="24"/>
        </w:rPr>
        <w:t>Young</w:t>
      </w:r>
      <w:r w:rsidRPr="001F1C89">
        <w:rPr>
          <w:rFonts w:hint="eastAsia"/>
          <w:sz w:val="24"/>
        </w:rPr>
        <w:t>-Dong</w:t>
      </w:r>
      <w:r w:rsidRPr="001F1C89">
        <w:rPr>
          <w:sz w:val="24"/>
        </w:rPr>
        <w:t xml:space="preserve"> Street</w:t>
      </w:r>
      <w:r w:rsidRPr="001F1C89">
        <w:rPr>
          <w:rFonts w:hint="eastAsia"/>
          <w:sz w:val="24"/>
        </w:rPr>
        <w:t>, Kang</w:t>
      </w:r>
      <w:r w:rsidRPr="001F1C89">
        <w:rPr>
          <w:sz w:val="24"/>
        </w:rPr>
        <w:t xml:space="preserve"> N</w:t>
      </w:r>
      <w:r w:rsidRPr="001F1C89">
        <w:rPr>
          <w:rFonts w:hint="eastAsia"/>
          <w:sz w:val="24"/>
        </w:rPr>
        <w:t>am</w:t>
      </w:r>
      <w:r w:rsidRPr="001F1C89">
        <w:rPr>
          <w:sz w:val="24"/>
        </w:rPr>
        <w:t>-</w:t>
      </w:r>
      <w:r w:rsidR="00BA243B" w:rsidRPr="001F1C89">
        <w:rPr>
          <w:sz w:val="24"/>
        </w:rPr>
        <w:t>GU</w:t>
      </w:r>
      <w:r w:rsidRPr="001F1C89">
        <w:rPr>
          <w:rFonts w:hint="eastAsia"/>
          <w:sz w:val="24"/>
        </w:rPr>
        <w:t>,</w:t>
      </w:r>
      <w:r w:rsidRPr="001F1C89">
        <w:rPr>
          <w:sz w:val="24"/>
        </w:rPr>
        <w:t xml:space="preserve"> </w:t>
      </w:r>
      <w:r w:rsidRPr="001F1C89">
        <w:rPr>
          <w:rFonts w:hint="eastAsia"/>
          <w:sz w:val="24"/>
        </w:rPr>
        <w:t>Seoul, Korea NSTEK Inc</w:t>
      </w:r>
      <w:r w:rsidRPr="001F1C89">
        <w:rPr>
          <w:sz w:val="24"/>
        </w:rPr>
        <w:t>.</w:t>
      </w:r>
    </w:p>
    <w:p w14:paraId="7649C1CC" w14:textId="77777777" w:rsidR="0030193D" w:rsidRPr="001F1C89" w:rsidRDefault="003C5A81" w:rsidP="00445ABA">
      <w:pPr>
        <w:jc w:val="left"/>
        <w:rPr>
          <w:sz w:val="24"/>
        </w:rPr>
      </w:pPr>
      <w:r w:rsidRPr="001F1C89">
        <w:rPr>
          <w:sz w:val="24"/>
        </w:rPr>
        <w:t>TEL:</w:t>
      </w:r>
      <w:r w:rsidR="0030193D" w:rsidRPr="001F1C89">
        <w:rPr>
          <w:rFonts w:hint="eastAsia"/>
          <w:sz w:val="24"/>
        </w:rPr>
        <w:t xml:space="preserve"> + 82)02.6207.0880 </w:t>
      </w:r>
      <w:r w:rsidRPr="001F1C89">
        <w:rPr>
          <w:sz w:val="24"/>
        </w:rPr>
        <w:t>Fax:</w:t>
      </w:r>
      <w:r w:rsidR="0030193D" w:rsidRPr="001F1C89">
        <w:rPr>
          <w:rFonts w:hint="eastAsia"/>
          <w:sz w:val="24"/>
        </w:rPr>
        <w:t xml:space="preserve"> + 82)02.6207.0888</w:t>
      </w:r>
    </w:p>
    <w:p w14:paraId="069C9A7C" w14:textId="77777777" w:rsidR="0030193D" w:rsidRPr="001F1C89" w:rsidRDefault="0030193D" w:rsidP="00445ABA">
      <w:pPr>
        <w:jc w:val="left"/>
        <w:rPr>
          <w:sz w:val="24"/>
        </w:rPr>
      </w:pPr>
    </w:p>
    <w:p w14:paraId="40DF45C3" w14:textId="77777777" w:rsidR="0030193D" w:rsidRPr="001F1C89" w:rsidRDefault="00CF0710" w:rsidP="00445ABA">
      <w:pPr>
        <w:jc w:val="left"/>
        <w:rPr>
          <w:sz w:val="24"/>
        </w:rPr>
      </w:pPr>
      <w:r w:rsidRPr="001F1C8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CD94057" wp14:editId="75862324">
                <wp:simplePos x="0" y="0"/>
                <wp:positionH relativeFrom="column">
                  <wp:posOffset>-22860</wp:posOffset>
                </wp:positionH>
                <wp:positionV relativeFrom="paragraph">
                  <wp:posOffset>298450</wp:posOffset>
                </wp:positionV>
                <wp:extent cx="5821680" cy="0"/>
                <wp:effectExtent l="0" t="0" r="0" b="0"/>
                <wp:wrapNone/>
                <wp:docPr id="7" name="직선 연결선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6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58F0D8" id="직선 연결선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1.8pt,23.5pt" to="456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" strokeweight="1pt"/>
            </w:pict>
          </mc:Fallback>
        </mc:AlternateContent>
      </w:r>
      <w:r w:rsidR="0030193D" w:rsidRPr="001F1C89">
        <w:rPr>
          <w:rFonts w:hint="eastAsia"/>
          <w:sz w:val="24"/>
        </w:rPr>
        <w:t>About this Document</w:t>
      </w:r>
    </w:p>
    <w:p w14:paraId="508424F4" w14:textId="77777777" w:rsidR="0087547E" w:rsidRPr="001F1C89" w:rsidRDefault="0087547E" w:rsidP="00445ABA">
      <w:pPr>
        <w:jc w:val="left"/>
        <w:rPr>
          <w:sz w:val="24"/>
        </w:rPr>
      </w:pPr>
    </w:p>
    <w:p w14:paraId="788A79AE" w14:textId="77777777" w:rsidR="002A4EFE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 xml:space="preserve">This application note is what maps out the </w:t>
      </w:r>
      <w:r w:rsidR="00BF78B0" w:rsidRPr="001F1C89">
        <w:rPr>
          <w:sz w:val="24"/>
        </w:rPr>
        <w:t>___</w:t>
      </w:r>
      <w:r w:rsidR="00A37476" w:rsidRPr="001F1C89">
        <w:rPr>
          <w:rFonts w:hint="eastAsia"/>
          <w:sz w:val="24"/>
        </w:rPr>
        <w:t xml:space="preserve"> </w:t>
      </w:r>
      <w:r w:rsidRPr="001F1C89">
        <w:rPr>
          <w:rFonts w:hint="eastAsia"/>
          <w:sz w:val="24"/>
        </w:rPr>
        <w:t>Develop</w:t>
      </w:r>
      <w:r w:rsidR="00A37476" w:rsidRPr="001F1C89">
        <w:rPr>
          <w:rFonts w:hint="eastAsia"/>
          <w:sz w:val="24"/>
        </w:rPr>
        <w:t xml:space="preserve">ment Blueprint for replacing </w:t>
      </w:r>
      <w:r w:rsidR="00085561" w:rsidRPr="001F1C89">
        <w:rPr>
          <w:sz w:val="24"/>
        </w:rPr>
        <w:t>___</w:t>
      </w:r>
      <w:r w:rsidR="00A37476" w:rsidRPr="001F1C89">
        <w:rPr>
          <w:rFonts w:hint="eastAsia"/>
          <w:sz w:val="24"/>
        </w:rPr>
        <w:t xml:space="preserve"> </w:t>
      </w:r>
    </w:p>
    <w:p w14:paraId="736B0EA1" w14:textId="77777777" w:rsidR="0030193D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 xml:space="preserve">on </w:t>
      </w:r>
      <w:r w:rsidR="002A4EFE" w:rsidRPr="001F1C89">
        <w:rPr>
          <w:rFonts w:hint="eastAsia"/>
          <w:sz w:val="24"/>
        </w:rPr>
        <w:t>T</w:t>
      </w:r>
      <w:r w:rsidR="00A37476" w:rsidRPr="001F1C89">
        <w:rPr>
          <w:rFonts w:hint="eastAsia"/>
          <w:sz w:val="24"/>
        </w:rPr>
        <w:t>raffic Management System</w:t>
      </w:r>
      <w:r w:rsidRPr="001F1C89">
        <w:rPr>
          <w:rFonts w:hint="eastAsia"/>
          <w:sz w:val="24"/>
        </w:rPr>
        <w:t>.</w:t>
      </w:r>
    </w:p>
    <w:p w14:paraId="6D1D3198" w14:textId="77777777" w:rsidR="0030193D" w:rsidRPr="001F1C89" w:rsidRDefault="0030193D" w:rsidP="00445ABA">
      <w:pPr>
        <w:jc w:val="left"/>
        <w:rPr>
          <w:sz w:val="24"/>
        </w:rPr>
      </w:pPr>
    </w:p>
    <w:p w14:paraId="14047ED8" w14:textId="77777777" w:rsidR="0087547E" w:rsidRPr="001F1C89" w:rsidRDefault="0087547E" w:rsidP="00445ABA">
      <w:pPr>
        <w:jc w:val="left"/>
        <w:rPr>
          <w:sz w:val="24"/>
        </w:rPr>
      </w:pPr>
    </w:p>
    <w:p w14:paraId="0B82EA3B" w14:textId="77777777" w:rsidR="0030193D" w:rsidRPr="001F1C89" w:rsidRDefault="00CF0710" w:rsidP="00445ABA">
      <w:pPr>
        <w:jc w:val="left"/>
        <w:rPr>
          <w:sz w:val="24"/>
        </w:rPr>
      </w:pPr>
      <w:r w:rsidRPr="001F1C8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FF1E9B" wp14:editId="1745E3F9">
                <wp:simplePos x="0" y="0"/>
                <wp:positionH relativeFrom="column">
                  <wp:posOffset>-15240</wp:posOffset>
                </wp:positionH>
                <wp:positionV relativeFrom="paragraph">
                  <wp:posOffset>325755</wp:posOffset>
                </wp:positionV>
                <wp:extent cx="5821680" cy="0"/>
                <wp:effectExtent l="0" t="0" r="0" b="0"/>
                <wp:wrapNone/>
                <wp:docPr id="6" name="직선 연결선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6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DF3DC1" id="직선 연결선 8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1.2pt,25.65pt" to="457.2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" strokeweight="1pt"/>
            </w:pict>
          </mc:Fallback>
        </mc:AlternateContent>
      </w:r>
      <w:r w:rsidR="0030193D" w:rsidRPr="001F1C89">
        <w:rPr>
          <w:rFonts w:hint="eastAsia"/>
          <w:sz w:val="24"/>
        </w:rPr>
        <w:t>Related Documents</w:t>
      </w:r>
    </w:p>
    <w:p w14:paraId="38609108" w14:textId="77777777" w:rsidR="0087547E" w:rsidRPr="001F1C89" w:rsidRDefault="0087547E" w:rsidP="00445ABA">
      <w:pPr>
        <w:jc w:val="left"/>
        <w:rPr>
          <w:sz w:val="24"/>
        </w:rPr>
      </w:pPr>
    </w:p>
    <w:p w14:paraId="6BA8B133" w14:textId="77777777" w:rsidR="0030193D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>Reserved</w:t>
      </w:r>
    </w:p>
    <w:p w14:paraId="41A2F4CD" w14:textId="77777777" w:rsidR="0030193D" w:rsidRPr="001F1C89" w:rsidRDefault="0030193D" w:rsidP="00445ABA">
      <w:pPr>
        <w:jc w:val="left"/>
        <w:rPr>
          <w:sz w:val="24"/>
        </w:rPr>
      </w:pPr>
    </w:p>
    <w:p w14:paraId="23963F4E" w14:textId="77777777" w:rsidR="0087547E" w:rsidRPr="001F1C89" w:rsidRDefault="0087547E" w:rsidP="00445ABA">
      <w:pPr>
        <w:jc w:val="left"/>
        <w:rPr>
          <w:sz w:val="24"/>
        </w:rPr>
      </w:pPr>
    </w:p>
    <w:p w14:paraId="56075D37" w14:textId="77777777" w:rsidR="0030193D" w:rsidRPr="001F1C89" w:rsidRDefault="00CF0710" w:rsidP="00445ABA">
      <w:pPr>
        <w:jc w:val="left"/>
        <w:rPr>
          <w:sz w:val="24"/>
        </w:rPr>
      </w:pPr>
      <w:r w:rsidRPr="001F1C8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477BC1" wp14:editId="24639313">
                <wp:simplePos x="0" y="0"/>
                <wp:positionH relativeFrom="column">
                  <wp:posOffset>-15240</wp:posOffset>
                </wp:positionH>
                <wp:positionV relativeFrom="paragraph">
                  <wp:posOffset>325755</wp:posOffset>
                </wp:positionV>
                <wp:extent cx="5821680" cy="0"/>
                <wp:effectExtent l="0" t="0" r="0" b="0"/>
                <wp:wrapNone/>
                <wp:docPr id="5" name="직선 연결선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6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8179F0" id="직선 연결선 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1.2pt,25.65pt" to="457.2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" strokeweight="1pt"/>
            </w:pict>
          </mc:Fallback>
        </mc:AlternateContent>
      </w:r>
      <w:r w:rsidR="0030193D" w:rsidRPr="001F1C89">
        <w:rPr>
          <w:rFonts w:hint="eastAsia"/>
          <w:sz w:val="24"/>
        </w:rPr>
        <w:t>This Document</w:t>
      </w:r>
    </w:p>
    <w:p w14:paraId="738FE490" w14:textId="77777777" w:rsidR="0087547E" w:rsidRPr="001F1C89" w:rsidRDefault="0087547E" w:rsidP="00445ABA">
      <w:pPr>
        <w:jc w:val="left"/>
        <w:rPr>
          <w:sz w:val="24"/>
        </w:rPr>
      </w:pPr>
    </w:p>
    <w:p w14:paraId="7240637E" w14:textId="77777777" w:rsidR="0030193D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>This following is a brief description of the contents of each section:</w:t>
      </w:r>
    </w:p>
    <w:p w14:paraId="2B35CA4B" w14:textId="77777777" w:rsidR="0030193D" w:rsidRPr="001F1C89" w:rsidRDefault="0030193D" w:rsidP="00445ABA">
      <w:pPr>
        <w:jc w:val="left"/>
        <w:rPr>
          <w:sz w:val="24"/>
        </w:rPr>
      </w:pPr>
      <w:r w:rsidRPr="001F1C89">
        <w:rPr>
          <w:rFonts w:hint="eastAsia"/>
          <w:sz w:val="24"/>
        </w:rPr>
        <w:t>Reserved</w:t>
      </w:r>
    </w:p>
    <w:p w14:paraId="499E59EA" w14:textId="77777777" w:rsidR="0030193D" w:rsidRPr="00BF78B0" w:rsidRDefault="0030193D" w:rsidP="00445ABA">
      <w:pPr>
        <w:jc w:val="left"/>
      </w:pPr>
    </w:p>
    <w:p w14:paraId="5AEC4876" w14:textId="77777777" w:rsidR="0030193D" w:rsidRPr="00BF78B0" w:rsidRDefault="0030193D" w:rsidP="00445ABA">
      <w:pPr>
        <w:jc w:val="left"/>
      </w:pPr>
    </w:p>
    <w:p w14:paraId="35A4CAA2" w14:textId="77777777" w:rsidR="0030193D" w:rsidRPr="00BF78B0" w:rsidRDefault="0030193D" w:rsidP="00445ABA">
      <w:pPr>
        <w:jc w:val="left"/>
      </w:pPr>
    </w:p>
    <w:p w14:paraId="0DFE74AF" w14:textId="77777777" w:rsidR="0030193D" w:rsidRPr="00BF78B0" w:rsidRDefault="0030193D" w:rsidP="00445ABA">
      <w:pPr>
        <w:jc w:val="left"/>
      </w:pPr>
    </w:p>
    <w:p w14:paraId="75CF0A27" w14:textId="77777777" w:rsidR="0087547E" w:rsidRPr="00BF78B0" w:rsidRDefault="0087547E" w:rsidP="00445ABA">
      <w:pPr>
        <w:jc w:val="left"/>
      </w:pPr>
    </w:p>
    <w:p w14:paraId="22C57D4B" w14:textId="77777777" w:rsidR="00360C9F" w:rsidRPr="00BF78B0" w:rsidRDefault="0030193D" w:rsidP="00445ABA">
      <w:pPr>
        <w:jc w:val="left"/>
      </w:pPr>
      <w:r w:rsidRPr="00BF78B0">
        <w:br w:type="page"/>
      </w:r>
      <w:r w:rsidR="006B21A6" w:rsidRPr="00563C51">
        <w:rPr>
          <w:rFonts w:hint="eastAsia"/>
          <w:sz w:val="32"/>
        </w:rPr>
        <w:lastRenderedPageBreak/>
        <w:t>Tab</w:t>
      </w:r>
      <w:r w:rsidR="007F6005" w:rsidRPr="00563C51">
        <w:rPr>
          <w:rFonts w:hint="eastAsia"/>
          <w:sz w:val="32"/>
        </w:rPr>
        <w:t>l</w:t>
      </w:r>
      <w:r w:rsidR="006B21A6" w:rsidRPr="00563C51">
        <w:rPr>
          <w:rFonts w:hint="eastAsia"/>
          <w:sz w:val="32"/>
        </w:rPr>
        <w:t>e of Conten</w:t>
      </w:r>
      <w:r w:rsidR="007F6005" w:rsidRPr="00563C51">
        <w:rPr>
          <w:rFonts w:hint="eastAsia"/>
          <w:sz w:val="32"/>
        </w:rPr>
        <w:t>t</w:t>
      </w:r>
      <w:r w:rsidR="006B21A6" w:rsidRPr="00563C51">
        <w:rPr>
          <w:rFonts w:hint="eastAsia"/>
          <w:sz w:val="32"/>
        </w:rPr>
        <w:t>s</w:t>
      </w:r>
    </w:p>
    <w:p w14:paraId="076CAF1A" w14:textId="77777777" w:rsidR="00973113" w:rsidRDefault="00CF0710" w:rsidP="00445ABA">
      <w:pPr>
        <w:pStyle w:val="14"/>
        <w:rPr>
          <w:noProof/>
        </w:rPr>
      </w:pPr>
      <w:r w:rsidRPr="00AF7F67">
        <w:rPr>
          <w:rFonts w:hint="eastAsia"/>
          <w:b/>
          <w:noProof/>
          <w:kern w:val="20"/>
          <w:u w:val="singl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B0E1267" wp14:editId="05E4AC60">
                <wp:simplePos x="0" y="0"/>
                <wp:positionH relativeFrom="column">
                  <wp:posOffset>-5715</wp:posOffset>
                </wp:positionH>
                <wp:positionV relativeFrom="paragraph">
                  <wp:posOffset>66675</wp:posOffset>
                </wp:positionV>
                <wp:extent cx="6391910" cy="0"/>
                <wp:effectExtent l="0" t="0" r="0" b="0"/>
                <wp:wrapNone/>
                <wp:docPr id="4" name="직선 연결선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9191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6B57FE" id="직선 연결선 9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.45pt,5.25pt" to="502.8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" strokeweight="1pt"/>
            </w:pict>
          </mc:Fallback>
        </mc:AlternateContent>
      </w:r>
      <w:r w:rsidR="00BF58DE" w:rsidRPr="00CD3514">
        <w:fldChar w:fldCharType="begin"/>
      </w:r>
      <w:r w:rsidR="00BF58DE" w:rsidRPr="00CD3514">
        <w:instrText xml:space="preserve"> TOC \o "1-5" \h \z \u </w:instrText>
      </w:r>
      <w:r w:rsidR="00BF58DE" w:rsidRPr="00CD3514">
        <w:fldChar w:fldCharType="separate"/>
      </w:r>
    </w:p>
    <w:p w14:paraId="6F862985" w14:textId="06B1B93F" w:rsidR="00973113" w:rsidRDefault="00000000">
      <w:pPr>
        <w:pStyle w:val="14"/>
        <w:tabs>
          <w:tab w:val="left" w:pos="440"/>
          <w:tab w:val="right" w:leader="dot" w:pos="9793"/>
        </w:tabs>
        <w:rPr>
          <w:rFonts w:asciiTheme="minorHAnsi" w:eastAsiaTheme="minorEastAsia" w:hAnsiTheme="minorHAnsi" w:cstheme="minorBidi"/>
          <w:bCs w:val="0"/>
          <w:iCs w:val="0"/>
          <w:noProof/>
          <w:kern w:val="2"/>
          <w:sz w:val="20"/>
        </w:rPr>
      </w:pPr>
      <w:hyperlink w:anchor="_Toc193813721" w:history="1">
        <w:r w:rsidR="00973113" w:rsidRPr="0089587C">
          <w:rPr>
            <w:rStyle w:val="aff7"/>
            <w:noProof/>
          </w:rPr>
          <w:t>1.</w:t>
        </w:r>
        <w:r w:rsidR="00973113">
          <w:rPr>
            <w:rFonts w:asciiTheme="minorHAnsi" w:eastAsiaTheme="minorEastAsia" w:hAnsiTheme="minorHAnsi" w:cstheme="minorBidi"/>
            <w:bCs w:val="0"/>
            <w:i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프로젝트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개요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_Toc193813721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5</w:t>
        </w:r>
        <w:r w:rsidR="00973113">
          <w:rPr>
            <w:noProof/>
            <w:webHidden/>
          </w:rPr>
          <w:fldChar w:fldCharType="end"/>
        </w:r>
      </w:hyperlink>
    </w:p>
    <w:p w14:paraId="08F3D28C" w14:textId="5DC45028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22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1.1.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프로젝트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주요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목적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_Toc193813722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5</w:t>
        </w:r>
        <w:r w:rsidR="00973113">
          <w:rPr>
            <w:noProof/>
            <w:webHidden/>
          </w:rPr>
          <w:fldChar w:fldCharType="end"/>
        </w:r>
      </w:hyperlink>
    </w:p>
    <w:p w14:paraId="0CE108D3" w14:textId="7C448A06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23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1.2.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주요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기능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_Toc193813723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5</w:t>
        </w:r>
        <w:r w:rsidR="00973113">
          <w:rPr>
            <w:noProof/>
            <w:webHidden/>
          </w:rPr>
          <w:fldChar w:fldCharType="end"/>
        </w:r>
      </w:hyperlink>
    </w:p>
    <w:p w14:paraId="301C3077" w14:textId="205D7098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24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1.3.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사용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언어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_Toc193813724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5</w:t>
        </w:r>
        <w:r w:rsidR="00973113">
          <w:rPr>
            <w:noProof/>
            <w:webHidden/>
          </w:rPr>
          <w:fldChar w:fldCharType="end"/>
        </w:r>
      </w:hyperlink>
    </w:p>
    <w:p w14:paraId="447C0658" w14:textId="3147B3EC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25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1.4.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프로젝트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경로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문서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위치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_Toc193813725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5</w:t>
        </w:r>
        <w:r w:rsidR="00973113">
          <w:rPr>
            <w:noProof/>
            <w:webHidden/>
          </w:rPr>
          <w:fldChar w:fldCharType="end"/>
        </w:r>
      </w:hyperlink>
    </w:p>
    <w:p w14:paraId="650C31E3" w14:textId="4F66348B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26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1.5.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주요</w:t>
        </w:r>
        <w:r w:rsidR="00973113" w:rsidRPr="0089587C">
          <w:rPr>
            <w:rStyle w:val="aff7"/>
            <w:noProof/>
          </w:rPr>
          <w:t xml:space="preserve"> DB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_Toc193813726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6</w:t>
        </w:r>
        <w:r w:rsidR="00973113">
          <w:rPr>
            <w:noProof/>
            <w:webHidden/>
          </w:rPr>
          <w:fldChar w:fldCharType="end"/>
        </w:r>
      </w:hyperlink>
    </w:p>
    <w:p w14:paraId="1FE2BC17" w14:textId="0CC44AD1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27" w:history="1">
        <w:r w:rsidR="00973113" w:rsidRPr="0089587C">
          <w:rPr>
            <w:rStyle w:val="aff7"/>
            <w:noProof/>
          </w:rPr>
          <w:t>1.5.1.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사용관리자</w:t>
        </w:r>
        <w:r w:rsidR="00973113" w:rsidRPr="0089587C">
          <w:rPr>
            <w:rStyle w:val="aff7"/>
            <w:noProof/>
          </w:rPr>
          <w:t xml:space="preserve">, </w:t>
        </w:r>
        <w:r w:rsidR="00973113" w:rsidRPr="0089587C">
          <w:rPr>
            <w:rStyle w:val="aff7"/>
            <w:noProof/>
          </w:rPr>
          <w:t>발전소</w:t>
        </w:r>
        <w:r w:rsidR="00973113" w:rsidRPr="0089587C">
          <w:rPr>
            <w:rStyle w:val="aff7"/>
            <w:noProof/>
          </w:rPr>
          <w:t xml:space="preserve">, </w:t>
        </w:r>
        <w:r w:rsidR="00973113" w:rsidRPr="0089587C">
          <w:rPr>
            <w:rStyle w:val="aff7"/>
            <w:noProof/>
          </w:rPr>
          <w:t>그룹</w:t>
        </w:r>
        <w:r w:rsidR="00973113" w:rsidRPr="0089587C">
          <w:rPr>
            <w:rStyle w:val="aff7"/>
            <w:noProof/>
          </w:rPr>
          <w:t xml:space="preserve">, </w:t>
        </w:r>
        <w:r w:rsidR="00973113" w:rsidRPr="0089587C">
          <w:rPr>
            <w:rStyle w:val="aff7"/>
            <w:noProof/>
          </w:rPr>
          <w:t>연료전지</w:t>
        </w:r>
        <w:r w:rsidR="00973113" w:rsidRPr="0089587C">
          <w:rPr>
            <w:rStyle w:val="aff7"/>
            <w:noProof/>
          </w:rPr>
          <w:t xml:space="preserve"> ERD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_Toc193813727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6</w:t>
        </w:r>
        <w:r w:rsidR="00973113">
          <w:rPr>
            <w:noProof/>
            <w:webHidden/>
          </w:rPr>
          <w:fldChar w:fldCharType="end"/>
        </w:r>
      </w:hyperlink>
    </w:p>
    <w:p w14:paraId="5856840A" w14:textId="28DA74A1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28" w:history="1">
        <w:r w:rsidR="00973113" w:rsidRPr="0089587C">
          <w:rPr>
            <w:rStyle w:val="aff7"/>
            <w:noProof/>
          </w:rPr>
          <w:t>1.5.2.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테이블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설명</w:t>
        </w:r>
        <w:r w:rsidR="00973113" w:rsidRPr="0089587C">
          <w:rPr>
            <w:rStyle w:val="aff7"/>
            <w:noProof/>
          </w:rPr>
          <w:t>: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_Toc193813728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7</w:t>
        </w:r>
        <w:r w:rsidR="00973113">
          <w:rPr>
            <w:noProof/>
            <w:webHidden/>
          </w:rPr>
          <w:fldChar w:fldCharType="end"/>
        </w:r>
      </w:hyperlink>
    </w:p>
    <w:p w14:paraId="0A144AA1" w14:textId="56808B3A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29" w:history="1">
        <w:r w:rsidR="00973113" w:rsidRPr="0089587C">
          <w:rPr>
            <w:rStyle w:val="aff7"/>
            <w:noProof/>
          </w:rPr>
          <w:t>1.5.3.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스택진단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관련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테이블</w:t>
        </w:r>
        <w:r w:rsidR="00973113" w:rsidRPr="0089587C">
          <w:rPr>
            <w:rStyle w:val="aff7"/>
            <w:noProof/>
          </w:rPr>
          <w:t xml:space="preserve"> ERD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_Toc193813729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8</w:t>
        </w:r>
        <w:r w:rsidR="00973113">
          <w:rPr>
            <w:noProof/>
            <w:webHidden/>
          </w:rPr>
          <w:fldChar w:fldCharType="end"/>
        </w:r>
      </w:hyperlink>
    </w:p>
    <w:p w14:paraId="477FB18B" w14:textId="2F049389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30" w:history="1">
        <w:r w:rsidR="00973113" w:rsidRPr="0089587C">
          <w:rPr>
            <w:rStyle w:val="aff7"/>
            <w:noProof/>
          </w:rPr>
          <w:t>1.5.4.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테이블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설명</w:t>
        </w:r>
        <w:r w:rsidR="00973113" w:rsidRPr="0089587C">
          <w:rPr>
            <w:rStyle w:val="aff7"/>
            <w:noProof/>
          </w:rPr>
          <w:t>: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_Toc193813730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9</w:t>
        </w:r>
        <w:r w:rsidR="00973113">
          <w:rPr>
            <w:noProof/>
            <w:webHidden/>
          </w:rPr>
          <w:fldChar w:fldCharType="end"/>
        </w:r>
      </w:hyperlink>
    </w:p>
    <w:p w14:paraId="08CAFE09" w14:textId="628F5CEE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31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1.6.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 xml:space="preserve">API </w:t>
        </w:r>
        <w:r w:rsidR="00973113" w:rsidRPr="0089587C">
          <w:rPr>
            <w:rStyle w:val="aff7"/>
            <w:noProof/>
          </w:rPr>
          <w:t>명세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Redis </w:t>
        </w:r>
        <w:r w:rsidR="00973113" w:rsidRPr="0089587C">
          <w:rPr>
            <w:rStyle w:val="aff7"/>
            <w:noProof/>
          </w:rPr>
          <w:t>키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구조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문서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위치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_Toc193813731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9</w:t>
        </w:r>
        <w:r w:rsidR="00973113">
          <w:rPr>
            <w:noProof/>
            <w:webHidden/>
          </w:rPr>
          <w:fldChar w:fldCharType="end"/>
        </w:r>
      </w:hyperlink>
    </w:p>
    <w:p w14:paraId="6E805F41" w14:textId="0D94C298" w:rsidR="00973113" w:rsidRDefault="00000000">
      <w:pPr>
        <w:pStyle w:val="14"/>
        <w:tabs>
          <w:tab w:val="left" w:pos="440"/>
          <w:tab w:val="right" w:leader="dot" w:pos="9793"/>
        </w:tabs>
        <w:rPr>
          <w:rFonts w:asciiTheme="minorHAnsi" w:eastAsiaTheme="minorEastAsia" w:hAnsiTheme="minorHAnsi" w:cstheme="minorBidi"/>
          <w:bCs w:val="0"/>
          <w:iCs w:val="0"/>
          <w:noProof/>
          <w:kern w:val="2"/>
          <w:sz w:val="20"/>
        </w:rPr>
      </w:pPr>
      <w:hyperlink w:anchor="_Toc193813732" w:history="1">
        <w:r w:rsidR="00973113" w:rsidRPr="0089587C">
          <w:rPr>
            <w:rStyle w:val="aff7"/>
            <w:noProof/>
          </w:rPr>
          <w:t>2.</w:t>
        </w:r>
        <w:r w:rsidR="00973113">
          <w:rPr>
            <w:rFonts w:asciiTheme="minorHAnsi" w:eastAsiaTheme="minorEastAsia" w:hAnsiTheme="minorHAnsi" w:cstheme="minorBidi"/>
            <w:bCs w:val="0"/>
            <w:i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시스템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구조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파일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설명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_Toc193813732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10</w:t>
        </w:r>
        <w:r w:rsidR="00973113">
          <w:rPr>
            <w:noProof/>
            <w:webHidden/>
          </w:rPr>
          <w:fldChar w:fldCharType="end"/>
        </w:r>
      </w:hyperlink>
    </w:p>
    <w:p w14:paraId="4DD34576" w14:textId="78DF034B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33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2.1.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전체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폴더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구조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_Toc193813733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10</w:t>
        </w:r>
        <w:r w:rsidR="00973113">
          <w:rPr>
            <w:noProof/>
            <w:webHidden/>
          </w:rPr>
          <w:fldChar w:fldCharType="end"/>
        </w:r>
      </w:hyperlink>
    </w:p>
    <w:p w14:paraId="3D1C9BA8" w14:textId="567B43D1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34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2.2.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주요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파일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폴더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상세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설명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_Toc193813734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15</w:t>
        </w:r>
        <w:r w:rsidR="00973113">
          <w:rPr>
            <w:noProof/>
            <w:webHidden/>
          </w:rPr>
          <w:fldChar w:fldCharType="end"/>
        </w:r>
      </w:hyperlink>
    </w:p>
    <w:p w14:paraId="0D8C4311" w14:textId="6B97593A" w:rsidR="00973113" w:rsidRDefault="00000000">
      <w:pPr>
        <w:pStyle w:val="14"/>
        <w:tabs>
          <w:tab w:val="left" w:pos="440"/>
          <w:tab w:val="right" w:leader="dot" w:pos="9793"/>
        </w:tabs>
        <w:rPr>
          <w:rFonts w:asciiTheme="minorHAnsi" w:eastAsiaTheme="minorEastAsia" w:hAnsiTheme="minorHAnsi" w:cstheme="minorBidi"/>
          <w:bCs w:val="0"/>
          <w:iCs w:val="0"/>
          <w:noProof/>
          <w:kern w:val="2"/>
          <w:sz w:val="20"/>
        </w:rPr>
      </w:pPr>
      <w:hyperlink w:anchor="_Toc193813735" w:history="1">
        <w:r w:rsidR="00973113" w:rsidRPr="0089587C">
          <w:rPr>
            <w:rStyle w:val="aff7"/>
            <w:noProof/>
          </w:rPr>
          <w:t>3.</w:t>
        </w:r>
        <w:r w:rsidR="00973113">
          <w:rPr>
            <w:rFonts w:asciiTheme="minorHAnsi" w:eastAsiaTheme="minorEastAsia" w:hAnsiTheme="minorHAnsi" w:cstheme="minorBidi"/>
            <w:bCs w:val="0"/>
            <w:i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주요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기능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코드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분석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_Toc193813735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31</w:t>
        </w:r>
        <w:r w:rsidR="00973113">
          <w:rPr>
            <w:noProof/>
            <w:webHidden/>
          </w:rPr>
          <w:fldChar w:fldCharType="end"/>
        </w:r>
      </w:hyperlink>
    </w:p>
    <w:p w14:paraId="58F59E25" w14:textId="47472312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36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3.1.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세션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기반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다중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데이터베이스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접근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시스템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_Toc193813736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31</w:t>
        </w:r>
        <w:r w:rsidR="00973113">
          <w:rPr>
            <w:noProof/>
            <w:webHidden/>
          </w:rPr>
          <w:fldChar w:fldCharType="end"/>
        </w:r>
      </w:hyperlink>
    </w:p>
    <w:p w14:paraId="61C0C968" w14:textId="584BC59F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37" w:history="1">
        <w:r w:rsidR="00973113" w:rsidRPr="0089587C">
          <w:rPr>
            <w:rStyle w:val="aff7"/>
            <w:noProof/>
          </w:rPr>
          <w:t>3.1.1.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통합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작동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원리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_Toc193813737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31</w:t>
        </w:r>
        <w:r w:rsidR="00973113">
          <w:rPr>
            <w:noProof/>
            <w:webHidden/>
          </w:rPr>
          <w:fldChar w:fldCharType="end"/>
        </w:r>
      </w:hyperlink>
    </w:p>
    <w:p w14:paraId="3BFB7E10" w14:textId="2C9417C2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38" w:history="1">
        <w:r w:rsidR="00973113" w:rsidRPr="0089587C">
          <w:rPr>
            <w:rStyle w:val="aff7"/>
            <w:noProof/>
          </w:rPr>
          <w:t>3.1.2.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세션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관리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시스템</w:t>
        </w:r>
        <w:r w:rsidR="00973113" w:rsidRPr="0089587C">
          <w:rPr>
            <w:rStyle w:val="aff7"/>
            <w:noProof/>
          </w:rPr>
          <w:t>(get_session.js)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_Toc193813738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32</w:t>
        </w:r>
        <w:r w:rsidR="00973113">
          <w:rPr>
            <w:noProof/>
            <w:webHidden/>
          </w:rPr>
          <w:fldChar w:fldCharType="end"/>
        </w:r>
      </w:hyperlink>
    </w:p>
    <w:p w14:paraId="3A1FF924" w14:textId="301E45CA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39" w:history="1">
        <w:r w:rsidR="00973113" w:rsidRPr="0089587C">
          <w:rPr>
            <w:rStyle w:val="aff7"/>
            <w:noProof/>
          </w:rPr>
          <w:t>3.1.3.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 xml:space="preserve">Redis </w:t>
        </w:r>
        <w:r w:rsidR="00973113" w:rsidRPr="0089587C">
          <w:rPr>
            <w:rStyle w:val="aff7"/>
            <w:noProof/>
          </w:rPr>
          <w:t>세션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연동</w:t>
        </w:r>
        <w:r w:rsidR="00973113" w:rsidRPr="0089587C">
          <w:rPr>
            <w:rStyle w:val="aff7"/>
            <w:noProof/>
          </w:rPr>
          <w:t>(session_redis.php)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_Toc193813739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34</w:t>
        </w:r>
        <w:r w:rsidR="00973113">
          <w:rPr>
            <w:noProof/>
            <w:webHidden/>
          </w:rPr>
          <w:fldChar w:fldCharType="end"/>
        </w:r>
      </w:hyperlink>
    </w:p>
    <w:p w14:paraId="77A59EEF" w14:textId="7A6B1F42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40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3.2.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데이터베이스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연결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관리</w:t>
        </w:r>
        <w:r w:rsidR="00973113" w:rsidRPr="0089587C">
          <w:rPr>
            <w:rStyle w:val="aff7"/>
            <w:noProof/>
          </w:rPr>
          <w:t>(config.php, update_db_config.php, db_config.php)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_Toc193813740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35</w:t>
        </w:r>
        <w:r w:rsidR="00973113">
          <w:rPr>
            <w:noProof/>
            <w:webHidden/>
          </w:rPr>
          <w:fldChar w:fldCharType="end"/>
        </w:r>
      </w:hyperlink>
    </w:p>
    <w:p w14:paraId="27CF3442" w14:textId="2B57F730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41" w:history="1">
        <w:r w:rsidR="00973113" w:rsidRPr="0089587C">
          <w:rPr>
            <w:rStyle w:val="aff7"/>
            <w:noProof/>
          </w:rPr>
          <w:t>3.2.1.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동작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프로세스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_Toc193813741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35</w:t>
        </w:r>
        <w:r w:rsidR="00973113">
          <w:rPr>
            <w:noProof/>
            <w:webHidden/>
          </w:rPr>
          <w:fldChar w:fldCharType="end"/>
        </w:r>
      </w:hyperlink>
    </w:p>
    <w:p w14:paraId="53147E26" w14:textId="28EF9732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42" w:history="1">
        <w:r w:rsidR="00973113" w:rsidRPr="0089587C">
          <w:rPr>
            <w:rStyle w:val="aff7"/>
            <w:noProof/>
          </w:rPr>
          <w:t>3.2.2.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기본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설정</w:t>
        </w:r>
        <w:r w:rsidR="00973113" w:rsidRPr="0089587C">
          <w:rPr>
            <w:rStyle w:val="aff7"/>
            <w:noProof/>
          </w:rPr>
          <w:t>(config.php)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_Toc193813742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36</w:t>
        </w:r>
        <w:r w:rsidR="00973113">
          <w:rPr>
            <w:noProof/>
            <w:webHidden/>
          </w:rPr>
          <w:fldChar w:fldCharType="end"/>
        </w:r>
      </w:hyperlink>
    </w:p>
    <w:p w14:paraId="54385E28" w14:textId="25DA41E2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43" w:history="1">
        <w:r w:rsidR="00973113" w:rsidRPr="0089587C">
          <w:rPr>
            <w:rStyle w:val="aff7"/>
            <w:noProof/>
          </w:rPr>
          <w:t>3.2.3.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데이터베이스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전환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프로세스</w:t>
        </w:r>
        <w:r w:rsidR="00973113" w:rsidRPr="0089587C">
          <w:rPr>
            <w:rStyle w:val="aff7"/>
            <w:noProof/>
          </w:rPr>
          <w:t>(update_db_config.php)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_Toc193813743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36</w:t>
        </w:r>
        <w:r w:rsidR="00973113">
          <w:rPr>
            <w:noProof/>
            <w:webHidden/>
          </w:rPr>
          <w:fldChar w:fldCharType="end"/>
        </w:r>
      </w:hyperlink>
    </w:p>
    <w:p w14:paraId="11810305" w14:textId="3FF31E29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44" w:history="1">
        <w:r w:rsidR="00973113" w:rsidRPr="0089587C">
          <w:rPr>
            <w:rStyle w:val="aff7"/>
            <w:noProof/>
          </w:rPr>
          <w:t>3.2.4.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데이터베이스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연결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관리</w:t>
        </w:r>
        <w:r w:rsidR="00973113" w:rsidRPr="0089587C">
          <w:rPr>
            <w:rStyle w:val="aff7"/>
            <w:noProof/>
          </w:rPr>
          <w:t>(db_config.php)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_Toc193813744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36</w:t>
        </w:r>
        <w:r w:rsidR="00973113">
          <w:rPr>
            <w:noProof/>
            <w:webHidden/>
          </w:rPr>
          <w:fldChar w:fldCharType="end"/>
        </w:r>
      </w:hyperlink>
    </w:p>
    <w:p w14:paraId="1D5D8C2B" w14:textId="55CC28FD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45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3.3.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사이트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구조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계층관리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시스템</w:t>
        </w:r>
        <w:r w:rsidR="00973113" w:rsidRPr="0089587C">
          <w:rPr>
            <w:rStyle w:val="aff7"/>
            <w:noProof/>
          </w:rPr>
          <w:t>(fuelcellSelector.js)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_Toc193813745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36</w:t>
        </w:r>
        <w:r w:rsidR="00973113">
          <w:rPr>
            <w:noProof/>
            <w:webHidden/>
          </w:rPr>
          <w:fldChar w:fldCharType="end"/>
        </w:r>
      </w:hyperlink>
    </w:p>
    <w:p w14:paraId="28D70DB0" w14:textId="7500CF2D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46" w:history="1">
        <w:r w:rsidR="00973113" w:rsidRPr="0089587C">
          <w:rPr>
            <w:rStyle w:val="aff7"/>
            <w:noProof/>
          </w:rPr>
          <w:t>3.3.1.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동작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프로세스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_Toc193813746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36</w:t>
        </w:r>
        <w:r w:rsidR="00973113">
          <w:rPr>
            <w:noProof/>
            <w:webHidden/>
          </w:rPr>
          <w:fldChar w:fldCharType="end"/>
        </w:r>
      </w:hyperlink>
    </w:p>
    <w:p w14:paraId="5D34D807" w14:textId="46CF41C8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47" w:history="1">
        <w:r w:rsidR="00973113" w:rsidRPr="0089587C">
          <w:rPr>
            <w:rStyle w:val="aff7"/>
            <w:noProof/>
          </w:rPr>
          <w:t>3.3.2.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계층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구조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초기화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로드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_Toc193813747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37</w:t>
        </w:r>
        <w:r w:rsidR="00973113">
          <w:rPr>
            <w:noProof/>
            <w:webHidden/>
          </w:rPr>
          <w:fldChar w:fldCharType="end"/>
        </w:r>
      </w:hyperlink>
    </w:p>
    <w:p w14:paraId="4F505C22" w14:textId="6DB12267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48" w:history="1">
        <w:r w:rsidR="00973113" w:rsidRPr="0089587C">
          <w:rPr>
            <w:rStyle w:val="aff7"/>
            <w:noProof/>
          </w:rPr>
          <w:t>3.3.3.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설정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선택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관리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시스템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_Toc193813748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38</w:t>
        </w:r>
        <w:r w:rsidR="00973113">
          <w:rPr>
            <w:noProof/>
            <w:webHidden/>
          </w:rPr>
          <w:fldChar w:fldCharType="end"/>
        </w:r>
      </w:hyperlink>
    </w:p>
    <w:p w14:paraId="58EB6B27" w14:textId="70B64F5E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49" w:history="1">
        <w:r w:rsidR="00973113" w:rsidRPr="0089587C">
          <w:rPr>
            <w:rStyle w:val="aff7"/>
            <w:noProof/>
          </w:rPr>
          <w:t>3.3.4.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 xml:space="preserve">UI </w:t>
        </w:r>
        <w:r w:rsidR="00973113" w:rsidRPr="0089587C">
          <w:rPr>
            <w:rStyle w:val="aff7"/>
            <w:noProof/>
          </w:rPr>
          <w:t>연동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이벤트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처리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_Toc193813749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39</w:t>
        </w:r>
        <w:r w:rsidR="00973113">
          <w:rPr>
            <w:noProof/>
            <w:webHidden/>
          </w:rPr>
          <w:fldChar w:fldCharType="end"/>
        </w:r>
      </w:hyperlink>
    </w:p>
    <w:p w14:paraId="5A7A9919" w14:textId="7DCCA022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50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3.4.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스택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검색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시스템</w:t>
        </w:r>
        <w:r w:rsidR="00973113" w:rsidRPr="0089587C">
          <w:rPr>
            <w:rStyle w:val="aff7"/>
            <w:noProof/>
          </w:rPr>
          <w:t>(stack_search.js)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_Toc193813750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41</w:t>
        </w:r>
        <w:r w:rsidR="00973113">
          <w:rPr>
            <w:noProof/>
            <w:webHidden/>
          </w:rPr>
          <w:fldChar w:fldCharType="end"/>
        </w:r>
      </w:hyperlink>
    </w:p>
    <w:p w14:paraId="2C503D6F" w14:textId="54AD3855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51" w:history="1">
        <w:r w:rsidR="00973113" w:rsidRPr="0089587C">
          <w:rPr>
            <w:rStyle w:val="aff7"/>
            <w:noProof/>
          </w:rPr>
          <w:t>3.4.1.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검색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유형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전환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조건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처리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_Toc193813751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41</w:t>
        </w:r>
        <w:r w:rsidR="00973113">
          <w:rPr>
            <w:noProof/>
            <w:webHidden/>
          </w:rPr>
          <w:fldChar w:fldCharType="end"/>
        </w:r>
      </w:hyperlink>
    </w:p>
    <w:p w14:paraId="1D518DA3" w14:textId="6A01CD1F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52" w:history="1">
        <w:r w:rsidR="00973113" w:rsidRPr="0089587C">
          <w:rPr>
            <w:rStyle w:val="aff7"/>
            <w:noProof/>
          </w:rPr>
          <w:t>3.4.2.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그래프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데이터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처리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파일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관리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_Toc193813752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42</w:t>
        </w:r>
        <w:r w:rsidR="00973113">
          <w:rPr>
            <w:noProof/>
            <w:webHidden/>
          </w:rPr>
          <w:fldChar w:fldCharType="end"/>
        </w:r>
      </w:hyperlink>
    </w:p>
    <w:p w14:paraId="5CB37689" w14:textId="0DA99C5E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53" w:history="1">
        <w:r w:rsidR="00973113" w:rsidRPr="0089587C">
          <w:rPr>
            <w:rStyle w:val="aff7"/>
            <w:noProof/>
          </w:rPr>
          <w:t>3.4.3.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북마크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관리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시스템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_Toc193813753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44</w:t>
        </w:r>
        <w:r w:rsidR="00973113">
          <w:rPr>
            <w:noProof/>
            <w:webHidden/>
          </w:rPr>
          <w:fldChar w:fldCharType="end"/>
        </w:r>
      </w:hyperlink>
    </w:p>
    <w:p w14:paraId="6BD75B2E" w14:textId="466BD182" w:rsidR="00973113" w:rsidRDefault="00000000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813754" w:history="1">
        <w:r w:rsidR="00973113" w:rsidRPr="0089587C">
          <w:rPr>
            <w:rStyle w:val="aff7"/>
            <w:rFonts w:ascii="맑은 고딕" w:eastAsia="맑은 고딕" w:hAnsi="맑은 고딕"/>
            <w:noProof/>
          </w:rPr>
          <w:t>3.5.</w:t>
        </w:r>
        <w:r w:rsidR="00973113"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="00973113" w:rsidRPr="0089587C">
          <w:rPr>
            <w:rStyle w:val="aff7"/>
            <w:noProof/>
          </w:rPr>
          <w:t>유닛컨트롤</w:t>
        </w:r>
        <w:r w:rsidR="00973113" w:rsidRPr="0089587C">
          <w:rPr>
            <w:rStyle w:val="aff7"/>
            <w:noProof/>
          </w:rPr>
          <w:t>(unitControl.js)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_Toc193813754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46</w:t>
        </w:r>
        <w:r w:rsidR="00973113">
          <w:rPr>
            <w:noProof/>
            <w:webHidden/>
          </w:rPr>
          <w:fldChar w:fldCharType="end"/>
        </w:r>
      </w:hyperlink>
    </w:p>
    <w:p w14:paraId="3FD1E5C1" w14:textId="173AA283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55" w:history="1">
        <w:r w:rsidR="00973113" w:rsidRPr="0089587C">
          <w:rPr>
            <w:rStyle w:val="aff7"/>
            <w:noProof/>
          </w:rPr>
          <w:t>3.5.1.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상태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모니터링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_Toc193813755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46</w:t>
        </w:r>
        <w:r w:rsidR="00973113">
          <w:rPr>
            <w:noProof/>
            <w:webHidden/>
          </w:rPr>
          <w:fldChar w:fldCharType="end"/>
        </w:r>
      </w:hyperlink>
    </w:p>
    <w:p w14:paraId="7267E245" w14:textId="28937F64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56" w:history="1">
        <w:r w:rsidR="00973113" w:rsidRPr="0089587C">
          <w:rPr>
            <w:rStyle w:val="aff7"/>
            <w:noProof/>
          </w:rPr>
          <w:t>3.5.2.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데이터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갱신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표시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_Toc193813756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47</w:t>
        </w:r>
        <w:r w:rsidR="00973113">
          <w:rPr>
            <w:noProof/>
            <w:webHidden/>
          </w:rPr>
          <w:fldChar w:fldCharType="end"/>
        </w:r>
      </w:hyperlink>
    </w:p>
    <w:p w14:paraId="16606402" w14:textId="1491BA4F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57" w:history="1">
        <w:r w:rsidR="00973113" w:rsidRPr="0089587C">
          <w:rPr>
            <w:rStyle w:val="aff7"/>
            <w:noProof/>
          </w:rPr>
          <w:t>3.5.3.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진단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명령어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제어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시스템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_Toc193813757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47</w:t>
        </w:r>
        <w:r w:rsidR="00973113">
          <w:rPr>
            <w:noProof/>
            <w:webHidden/>
          </w:rPr>
          <w:fldChar w:fldCharType="end"/>
        </w:r>
      </w:hyperlink>
    </w:p>
    <w:p w14:paraId="0AE96CC8" w14:textId="1B984C1D" w:rsidR="00973113" w:rsidRDefault="00000000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813758" w:history="1">
        <w:r w:rsidR="00973113" w:rsidRPr="0089587C">
          <w:rPr>
            <w:rStyle w:val="aff7"/>
            <w:noProof/>
          </w:rPr>
          <w:t>3.5.4.</w:t>
        </w:r>
        <w:r w:rsidR="00973113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973113" w:rsidRPr="0089587C">
          <w:rPr>
            <w:rStyle w:val="aff7"/>
            <w:noProof/>
          </w:rPr>
          <w:t>시스템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초기화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및</w:t>
        </w:r>
        <w:r w:rsidR="00973113" w:rsidRPr="0089587C">
          <w:rPr>
            <w:rStyle w:val="aff7"/>
            <w:noProof/>
          </w:rPr>
          <w:t xml:space="preserve"> </w:t>
        </w:r>
        <w:r w:rsidR="00973113" w:rsidRPr="0089587C">
          <w:rPr>
            <w:rStyle w:val="aff7"/>
            <w:noProof/>
          </w:rPr>
          <w:t>연동</w:t>
        </w:r>
        <w:r w:rsidR="00973113">
          <w:rPr>
            <w:noProof/>
            <w:webHidden/>
          </w:rPr>
          <w:tab/>
        </w:r>
        <w:r w:rsidR="00973113">
          <w:rPr>
            <w:noProof/>
            <w:webHidden/>
          </w:rPr>
          <w:fldChar w:fldCharType="begin"/>
        </w:r>
        <w:r w:rsidR="00973113">
          <w:rPr>
            <w:noProof/>
            <w:webHidden/>
          </w:rPr>
          <w:instrText xml:space="preserve"> PAGEREF _Toc193813758 \h </w:instrText>
        </w:r>
        <w:r w:rsidR="00973113">
          <w:rPr>
            <w:noProof/>
            <w:webHidden/>
          </w:rPr>
        </w:r>
        <w:r w:rsidR="00973113">
          <w:rPr>
            <w:noProof/>
            <w:webHidden/>
          </w:rPr>
          <w:fldChar w:fldCharType="separate"/>
        </w:r>
        <w:r w:rsidR="001B68EF">
          <w:rPr>
            <w:noProof/>
            <w:webHidden/>
          </w:rPr>
          <w:t>49</w:t>
        </w:r>
        <w:r w:rsidR="00973113">
          <w:rPr>
            <w:noProof/>
            <w:webHidden/>
          </w:rPr>
          <w:fldChar w:fldCharType="end"/>
        </w:r>
      </w:hyperlink>
    </w:p>
    <w:p w14:paraId="6442DF0D" w14:textId="77777777" w:rsidR="00EC0641" w:rsidRPr="00C72A63" w:rsidRDefault="00BF58DE" w:rsidP="00445ABA">
      <w:pPr>
        <w:pStyle w:val="a2"/>
        <w:ind w:left="812"/>
        <w:jc w:val="left"/>
        <w:rPr>
          <w:kern w:val="2"/>
        </w:rPr>
      </w:pPr>
      <w:r w:rsidRPr="00CD3514">
        <w:fldChar w:fldCharType="end"/>
      </w:r>
    </w:p>
    <w:p w14:paraId="7473E30A" w14:textId="56DEA83E" w:rsidR="005F5495" w:rsidRPr="00B818E8" w:rsidRDefault="004B67C2" w:rsidP="00445ABA">
      <w:pPr>
        <w:pStyle w:val="10"/>
        <w:jc w:val="left"/>
      </w:pPr>
      <w:bookmarkStart w:id="0" w:name="_Toc193813721"/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1CD9F75D" w14:textId="77777777" w:rsidR="002A4EFE" w:rsidRPr="00BF78B0" w:rsidRDefault="002A4EFE" w:rsidP="00445ABA">
      <w:pPr>
        <w:jc w:val="left"/>
      </w:pPr>
    </w:p>
    <w:p w14:paraId="70F360A8" w14:textId="093A625F" w:rsidR="00653026" w:rsidRDefault="004B67C2" w:rsidP="00445ABA">
      <w:pPr>
        <w:pStyle w:val="20"/>
        <w:jc w:val="left"/>
      </w:pPr>
      <w:bookmarkStart w:id="1" w:name="_Toc193813722"/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bookmarkEnd w:id="1"/>
    </w:p>
    <w:p w14:paraId="6AA6F055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발전소</w:t>
      </w:r>
      <w:r>
        <w:rPr>
          <w:rFonts w:hint="eastAsia"/>
        </w:rPr>
        <w:t xml:space="preserve"> </w:t>
      </w: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</w:p>
    <w:p w14:paraId="215EE6F0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</w:p>
    <w:p w14:paraId="50CE5AE8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 xml:space="preserve">BOP(Balance of Plant)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스택</w:t>
      </w:r>
      <w:r>
        <w:rPr>
          <w:rFonts w:hint="eastAsia"/>
        </w:rPr>
        <w:t xml:space="preserve">(Stack)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17824855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>발전소</w:t>
      </w:r>
      <w:r>
        <w:rPr>
          <w:rFonts w:hint="eastAsia"/>
        </w:rPr>
        <w:t>/</w:t>
      </w:r>
      <w:r>
        <w:rPr>
          <w:rFonts w:hint="eastAsia"/>
        </w:rPr>
        <w:t>그룹</w:t>
      </w:r>
      <w:r>
        <w:rPr>
          <w:rFonts w:hint="eastAsia"/>
        </w:rPr>
        <w:t>/</w:t>
      </w: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계층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14:paraId="1FDC9920" w14:textId="1AD6793C" w:rsidR="003C0FEE" w:rsidRP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 xml:space="preserve">AI </w:t>
      </w:r>
      <w:r w:rsidR="007C416F">
        <w:rPr>
          <w:rFonts w:hint="eastAsia"/>
        </w:rPr>
        <w:t>학습　기반</w:t>
      </w:r>
      <w:r>
        <w:rPr>
          <w:rFonts w:hint="eastAsia"/>
        </w:rPr>
        <w:t xml:space="preserve"> </w:t>
      </w:r>
      <w:r>
        <w:rPr>
          <w:rFonts w:hint="eastAsia"/>
        </w:rPr>
        <w:t>고장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695239FD" w14:textId="2BFE62D1" w:rsidR="004B67C2" w:rsidRDefault="004B67C2" w:rsidP="00445ABA">
      <w:pPr>
        <w:pStyle w:val="20"/>
        <w:jc w:val="left"/>
      </w:pPr>
      <w:bookmarkStart w:id="2" w:name="_Toc193813723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2"/>
    </w:p>
    <w:p w14:paraId="5C6C265B" w14:textId="7A9A7083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>대시보드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: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</w:p>
    <w:p w14:paraId="11DB3FD0" w14:textId="44178972" w:rsidR="006A2722" w:rsidRPr="006A2722" w:rsidRDefault="006A2722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 w:rsidRPr="006A2722">
        <w:t>사용자</w:t>
      </w:r>
      <w:r w:rsidRPr="006A2722">
        <w:t xml:space="preserve"> </w:t>
      </w:r>
      <w:r w:rsidRPr="006A2722">
        <w:t>관리</w:t>
      </w:r>
      <w:r w:rsidRPr="006A2722">
        <w:t xml:space="preserve">: </w:t>
      </w:r>
      <w:r w:rsidRPr="006A2722">
        <w:t>사용자</w:t>
      </w:r>
      <w:r w:rsidRPr="006A2722">
        <w:t xml:space="preserve"> </w:t>
      </w:r>
      <w:r w:rsidRPr="006A2722">
        <w:t>계정</w:t>
      </w:r>
      <w:r w:rsidRPr="006A2722">
        <w:t xml:space="preserve">, </w:t>
      </w:r>
      <w:r w:rsidRPr="006A2722">
        <w:t>권한</w:t>
      </w:r>
      <w:r w:rsidRPr="006A2722">
        <w:t xml:space="preserve">, </w:t>
      </w:r>
      <w:r w:rsidRPr="006A2722">
        <w:t>보안</w:t>
      </w:r>
      <w:r w:rsidRPr="006A2722">
        <w:t xml:space="preserve"> </w:t>
      </w:r>
      <w:r w:rsidRPr="006A2722">
        <w:t>설정</w:t>
      </w:r>
      <w:r w:rsidRPr="006A2722">
        <w:t xml:space="preserve"> </w:t>
      </w:r>
      <w:r w:rsidRPr="006A2722">
        <w:t>및</w:t>
      </w:r>
      <w:r w:rsidRPr="006A2722">
        <w:t xml:space="preserve"> </w:t>
      </w:r>
      <w:r w:rsidRPr="006A2722">
        <w:t>발전소별</w:t>
      </w:r>
      <w:r w:rsidRPr="006A2722">
        <w:t xml:space="preserve"> </w:t>
      </w:r>
      <w:r w:rsidRPr="006A2722">
        <w:t>접근</w:t>
      </w:r>
      <w:r w:rsidRPr="006A2722">
        <w:t xml:space="preserve"> </w:t>
      </w:r>
      <w:r w:rsidRPr="006A2722">
        <w:t>제</w:t>
      </w:r>
      <w:r w:rsidRPr="006A2722">
        <w:rPr>
          <w:rFonts w:hint="eastAsia"/>
        </w:rPr>
        <w:t>어</w:t>
      </w:r>
    </w:p>
    <w:p w14:paraId="3C086127" w14:textId="569B6494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 xml:space="preserve">BOP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: </w:t>
      </w:r>
      <w:r>
        <w:rPr>
          <w:rFonts w:hint="eastAsia"/>
        </w:rPr>
        <w:t>센서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분석</w:t>
      </w:r>
      <w:r>
        <w:rPr>
          <w:rFonts w:hint="eastAsia"/>
        </w:rPr>
        <w:t>,</w:t>
      </w:r>
      <w:r w:rsidR="001B68EF">
        <w:t>\</w:t>
      </w:r>
      <w:proofErr w:type="gramEnd"/>
      <w:r w:rsidR="001B68EF">
        <w:t>87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, </w:t>
      </w:r>
      <w:r>
        <w:rPr>
          <w:rFonts w:hint="eastAsia"/>
        </w:rPr>
        <w:t>센서</w:t>
      </w:r>
      <w:r>
        <w:rPr>
          <w:rFonts w:hint="eastAsia"/>
        </w:rPr>
        <w:t xml:space="preserve"> </w:t>
      </w:r>
      <w:r>
        <w:rPr>
          <w:rFonts w:hint="eastAsia"/>
        </w:rPr>
        <w:t>레이블링</w:t>
      </w:r>
    </w:p>
    <w:p w14:paraId="2883E4D2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>스택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: </w:t>
      </w:r>
      <w:r>
        <w:rPr>
          <w:rFonts w:hint="eastAsia"/>
        </w:rPr>
        <w:t>스택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,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, </w:t>
      </w:r>
      <w:r>
        <w:rPr>
          <w:rFonts w:hint="eastAsia"/>
        </w:rPr>
        <w:t>북마크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66EE02FC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>유닛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r>
        <w:rPr>
          <w:rFonts w:hint="eastAsia"/>
        </w:rPr>
        <w:t xml:space="preserve">: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모드</w:t>
      </w:r>
      <w:r>
        <w:rPr>
          <w:rFonts w:hint="eastAsia"/>
        </w:rPr>
        <w:t xml:space="preserve"> </w:t>
      </w:r>
      <w:r>
        <w:rPr>
          <w:rFonts w:hint="eastAsia"/>
        </w:rPr>
        <w:t>지원</w:t>
      </w:r>
    </w:p>
    <w:p w14:paraId="53F56E50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: </w:t>
      </w:r>
      <w:r>
        <w:rPr>
          <w:rFonts w:hint="eastAsia"/>
        </w:rPr>
        <w:t>전류</w:t>
      </w:r>
      <w:r>
        <w:rPr>
          <w:rFonts w:hint="eastAsia"/>
        </w:rPr>
        <w:t>/</w:t>
      </w:r>
      <w:r>
        <w:rPr>
          <w:rFonts w:hint="eastAsia"/>
        </w:rPr>
        <w:t>전압</w:t>
      </w:r>
      <w:r>
        <w:rPr>
          <w:rFonts w:hint="eastAsia"/>
        </w:rPr>
        <w:t>/</w:t>
      </w:r>
      <w:r>
        <w:rPr>
          <w:rFonts w:hint="eastAsia"/>
        </w:rPr>
        <w:t>수소</w:t>
      </w:r>
      <w:r>
        <w:rPr>
          <w:rFonts w:hint="eastAsia"/>
        </w:rPr>
        <w:t>/</w:t>
      </w:r>
      <w:r>
        <w:rPr>
          <w:rFonts w:hint="eastAsia"/>
        </w:rPr>
        <w:t>공기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</w:p>
    <w:p w14:paraId="0995DB11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: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발전소별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43CFFDE0" w14:textId="5A279754" w:rsidR="0067159B" w:rsidRDefault="003C0FEE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>다국어</w:t>
      </w:r>
      <w:r>
        <w:rPr>
          <w:rFonts w:hint="eastAsia"/>
        </w:rPr>
        <w:t xml:space="preserve"> </w:t>
      </w:r>
      <w:r>
        <w:rPr>
          <w:rFonts w:hint="eastAsia"/>
        </w:rPr>
        <w:t>지원</w:t>
      </w:r>
      <w:r>
        <w:rPr>
          <w:rFonts w:hint="eastAsia"/>
        </w:rPr>
        <w:t xml:space="preserve">: </w:t>
      </w:r>
      <w:r>
        <w:rPr>
          <w:rFonts w:hint="eastAsia"/>
        </w:rPr>
        <w:t>한국어</w:t>
      </w:r>
      <w:r>
        <w:rPr>
          <w:rFonts w:hint="eastAsia"/>
        </w:rPr>
        <w:t>/</w:t>
      </w:r>
      <w:r>
        <w:rPr>
          <w:rFonts w:hint="eastAsia"/>
        </w:rPr>
        <w:t>영어</w:t>
      </w:r>
      <w:r>
        <w:rPr>
          <w:rFonts w:hint="eastAsia"/>
        </w:rPr>
        <w:t xml:space="preserve"> </w:t>
      </w:r>
      <w:r>
        <w:rPr>
          <w:rFonts w:hint="eastAsia"/>
        </w:rPr>
        <w:t>언어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 w:rsidR="004B67C2">
        <w:rPr>
          <w:rFonts w:hint="eastAsia"/>
        </w:rPr>
        <w:t>개발</w:t>
      </w:r>
      <w:r w:rsidR="004B67C2">
        <w:rPr>
          <w:rFonts w:hint="eastAsia"/>
        </w:rPr>
        <w:t xml:space="preserve"> </w:t>
      </w:r>
      <w:r w:rsidR="004B67C2">
        <w:rPr>
          <w:rFonts w:hint="eastAsia"/>
        </w:rPr>
        <w:t>환경</w:t>
      </w:r>
      <w:r w:rsidR="004B67C2">
        <w:rPr>
          <w:rFonts w:hint="eastAsia"/>
        </w:rPr>
        <w:t xml:space="preserve"> </w:t>
      </w:r>
      <w:r w:rsidR="004B67C2">
        <w:rPr>
          <w:rFonts w:hint="eastAsia"/>
        </w:rPr>
        <w:t>및</w:t>
      </w:r>
      <w:r w:rsidR="004B67C2">
        <w:rPr>
          <w:rFonts w:hint="eastAsia"/>
        </w:rPr>
        <w:t xml:space="preserve"> </w:t>
      </w:r>
      <w:r w:rsidR="004B67C2">
        <w:rPr>
          <w:rFonts w:hint="eastAsia"/>
        </w:rPr>
        <w:t>기술</w:t>
      </w:r>
      <w:r w:rsidR="004B67C2">
        <w:rPr>
          <w:rFonts w:hint="eastAsia"/>
        </w:rPr>
        <w:t xml:space="preserve"> </w:t>
      </w:r>
      <w:r w:rsidR="004B67C2">
        <w:rPr>
          <w:rFonts w:hint="eastAsia"/>
        </w:rPr>
        <w:t>스택</w:t>
      </w:r>
      <w:r w:rsidR="004B67C2">
        <w:rPr>
          <w:rFonts w:hint="eastAsia"/>
        </w:rPr>
        <w:t xml:space="preserve"> </w:t>
      </w:r>
    </w:p>
    <w:p w14:paraId="0FC350B6" w14:textId="6E96545D" w:rsidR="004B67C2" w:rsidRDefault="004B67C2" w:rsidP="00445ABA">
      <w:pPr>
        <w:pStyle w:val="20"/>
        <w:jc w:val="left"/>
      </w:pPr>
      <w:bookmarkStart w:id="3" w:name="_Toc193813724"/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언어</w:t>
      </w:r>
      <w:bookmarkEnd w:id="3"/>
      <w:r>
        <w:rPr>
          <w:rFonts w:hint="eastAsia"/>
        </w:rPr>
        <w:t xml:space="preserve"> </w:t>
      </w:r>
    </w:p>
    <w:p w14:paraId="32D874ED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>프론트엔드</w:t>
      </w:r>
      <w:r>
        <w:rPr>
          <w:rFonts w:hint="eastAsia"/>
        </w:rPr>
        <w:t>: JavaScript, HTML5, CSS3</w:t>
      </w:r>
    </w:p>
    <w:p w14:paraId="350A6610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>백엔드</w:t>
      </w:r>
      <w:r>
        <w:rPr>
          <w:rFonts w:hint="eastAsia"/>
        </w:rPr>
        <w:t>: PHP 7.x</w:t>
      </w:r>
    </w:p>
    <w:p w14:paraId="6AFA55F7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>데이터베이스</w:t>
      </w:r>
      <w:r>
        <w:rPr>
          <w:rFonts w:hint="eastAsia"/>
        </w:rPr>
        <w:t>: MySQL</w:t>
      </w:r>
    </w:p>
    <w:p w14:paraId="20C0E2FD" w14:textId="77777777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>캐싱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>: Redis</w:t>
      </w:r>
    </w:p>
    <w:p w14:paraId="182F659B" w14:textId="67726980" w:rsidR="003C0FEE" w:rsidRDefault="003C0FEE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형식</w:t>
      </w:r>
      <w:r>
        <w:rPr>
          <w:rFonts w:hint="eastAsia"/>
        </w:rPr>
        <w:t>: JSON, CSV</w:t>
      </w:r>
    </w:p>
    <w:p w14:paraId="2B462F4A" w14:textId="1BE2232F" w:rsidR="00A363DD" w:rsidRDefault="00E76B16" w:rsidP="00445ABA">
      <w:pPr>
        <w:pStyle w:val="20"/>
        <w:jc w:val="left"/>
      </w:pPr>
      <w:bookmarkStart w:id="4" w:name="_Toc193813725"/>
      <w:bookmarkStart w:id="5" w:name="_Hlk193790425"/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bookmarkEnd w:id="4"/>
    </w:p>
    <w:p w14:paraId="631886D6" w14:textId="45D0F744" w:rsidR="00C76C2B" w:rsidRDefault="00E76B16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proofErr w:type="gramStart"/>
      <w:r w:rsidR="00515AAA">
        <w:t>URL</w:t>
      </w:r>
      <w:r>
        <w:t xml:space="preserve"> :</w:t>
      </w:r>
      <w:proofErr w:type="gramEnd"/>
      <w:r>
        <w:t xml:space="preserve"> </w:t>
      </w:r>
      <w:hyperlink r:id="rId18" w:history="1">
        <w:r w:rsidRPr="00B66603">
          <w:rPr>
            <w:rStyle w:val="aff7"/>
          </w:rPr>
          <w:t>http://fuelcelldr.nstek.com:11180/FDC/Proj/TRUNK/</w:t>
        </w:r>
      </w:hyperlink>
    </w:p>
    <w:p w14:paraId="7CAABBA6" w14:textId="69BD0F10" w:rsidR="00515AAA" w:rsidRPr="00E76B16" w:rsidRDefault="00515AAA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  <w:rPr>
          <w:rStyle w:val="aff7"/>
          <w:color w:val="auto"/>
          <w:u w:val="none"/>
        </w:rPr>
      </w:pP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/</w:t>
      </w:r>
      <w:r>
        <w:t>home/nstek/h2_system/patch_active/FDC/Proj/TR</w:t>
      </w:r>
      <w:r>
        <w:rPr>
          <w:rFonts w:hint="eastAsia"/>
        </w:rPr>
        <w:t>U</w:t>
      </w:r>
      <w:r>
        <w:t>NK</w:t>
      </w:r>
    </w:p>
    <w:p w14:paraId="1F7436AC" w14:textId="326EF7E7" w:rsidR="00E76B16" w:rsidRDefault="00515AAA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>인수인계</w:t>
      </w:r>
      <w:r>
        <w:rPr>
          <w:rFonts w:hint="eastAsia"/>
        </w:rPr>
        <w:t xml:space="preserve"> </w:t>
      </w:r>
      <w:r w:rsidR="003527C9">
        <w:rPr>
          <w:rFonts w:hint="eastAsia"/>
        </w:rPr>
        <w:t>문서</w:t>
      </w:r>
      <w:r w:rsidR="003527C9">
        <w:rPr>
          <w:rFonts w:hint="eastAsia"/>
        </w:rPr>
        <w:t xml:space="preserve"> </w:t>
      </w:r>
      <w:proofErr w:type="gramStart"/>
      <w:r w:rsidR="003527C9">
        <w:rPr>
          <w:rFonts w:hint="eastAsia"/>
        </w:rPr>
        <w:t>위치</w:t>
      </w:r>
      <w:r w:rsidR="003527C9">
        <w:rPr>
          <w:rFonts w:hint="eastAsia"/>
        </w:rPr>
        <w:t xml:space="preserve"> </w:t>
      </w:r>
      <w:r w:rsidR="00E76B16">
        <w:t>:</w:t>
      </w:r>
      <w:proofErr w:type="gramEnd"/>
      <w:r w:rsidR="00E76B16">
        <w:t xml:space="preserve"> </w:t>
      </w:r>
      <w:r w:rsidR="00E76B16">
        <w:rPr>
          <w:rFonts w:hint="eastAsia"/>
        </w:rPr>
        <w:t>/</w:t>
      </w:r>
      <w:r w:rsidR="00E76B16">
        <w:t>home/nstek/h2_system/patch_active/FDC/Proj/TRUNK</w:t>
      </w:r>
      <w:r w:rsidR="008E0557">
        <w:t>/</w:t>
      </w:r>
      <w:r w:rsidR="008E0557">
        <w:rPr>
          <w:rFonts w:hint="eastAsia"/>
        </w:rPr>
        <w:t>d</w:t>
      </w:r>
      <w:r w:rsidR="008E0557">
        <w:t>oc</w:t>
      </w:r>
    </w:p>
    <w:p w14:paraId="0A7AF935" w14:textId="321FBF4E" w:rsidR="000E2B9D" w:rsidRPr="000E2B9D" w:rsidRDefault="000E2B9D" w:rsidP="000E2B9D">
      <w:pPr>
        <w:shd w:val="clear" w:color="auto" w:fill="FFFFFF"/>
        <w:wordWrap/>
        <w:autoSpaceDE/>
        <w:autoSpaceDN/>
        <w:spacing w:line="240" w:lineRule="atLeast"/>
        <w:ind w:left="1213"/>
        <w:jc w:val="left"/>
        <w:rPr>
          <w:rFonts w:ascii="Verdana" w:hAnsi="Verdana" w:cs="굴림"/>
          <w:sz w:val="18"/>
          <w:szCs w:val="18"/>
        </w:rPr>
      </w:pPr>
      <w:r>
        <w:rPr>
          <w:rFonts w:ascii="Verdana" w:hAnsi="Verdana" w:cs="굴림" w:hint="eastAsia"/>
          <w:sz w:val="18"/>
          <w:szCs w:val="18"/>
        </w:rPr>
        <w:t xml:space="preserve">　１）</w:t>
      </w:r>
      <w:r w:rsidRPr="000E2B9D">
        <w:rPr>
          <w:rFonts w:ascii="Verdana" w:hAnsi="Verdana" w:cs="굴림" w:hint="eastAsia"/>
          <w:sz w:val="18"/>
          <w:szCs w:val="18"/>
        </w:rPr>
        <w:t xml:space="preserve">FDC </w:t>
      </w:r>
      <w:r w:rsidRPr="000E2B9D">
        <w:rPr>
          <w:rFonts w:ascii="Verdana" w:hAnsi="Verdana" w:cs="굴림" w:hint="eastAsia"/>
          <w:sz w:val="18"/>
          <w:szCs w:val="18"/>
        </w:rPr>
        <w:t>인수인계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문서</w:t>
      </w:r>
      <w:r w:rsidRPr="000E2B9D">
        <w:rPr>
          <w:rFonts w:ascii="Verdana" w:hAnsi="Verdana" w:cs="굴림" w:hint="eastAsia"/>
          <w:sz w:val="18"/>
          <w:szCs w:val="18"/>
        </w:rPr>
        <w:t xml:space="preserve">.docx: </w:t>
      </w:r>
      <w:r w:rsidRPr="000E2B9D">
        <w:rPr>
          <w:rFonts w:ascii="Verdana" w:hAnsi="Verdana" w:cs="굴림" w:hint="eastAsia"/>
          <w:sz w:val="18"/>
          <w:szCs w:val="18"/>
        </w:rPr>
        <w:t>프로젝트의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전체적인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구조와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기능을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상세히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설명하는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메인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문서</w:t>
      </w:r>
    </w:p>
    <w:p w14:paraId="2AB72CC3" w14:textId="63ED573A" w:rsidR="000E2B9D" w:rsidRPr="000E2B9D" w:rsidRDefault="000E2B9D" w:rsidP="000E2B9D">
      <w:pPr>
        <w:shd w:val="clear" w:color="auto" w:fill="FFFFFF"/>
        <w:wordWrap/>
        <w:autoSpaceDE/>
        <w:autoSpaceDN/>
        <w:spacing w:line="240" w:lineRule="atLeast"/>
        <w:ind w:left="1213"/>
        <w:jc w:val="left"/>
        <w:rPr>
          <w:rFonts w:ascii="Verdana" w:hAnsi="Verdana" w:cs="굴림"/>
          <w:sz w:val="18"/>
          <w:szCs w:val="18"/>
        </w:rPr>
      </w:pPr>
      <w:r>
        <w:rPr>
          <w:rFonts w:ascii="Verdana" w:hAnsi="Verdana" w:cs="굴림" w:hint="eastAsia"/>
          <w:sz w:val="18"/>
          <w:szCs w:val="18"/>
        </w:rPr>
        <w:t xml:space="preserve">　２）</w:t>
      </w:r>
      <w:r w:rsidRPr="000E2B9D">
        <w:rPr>
          <w:rFonts w:ascii="Verdana" w:hAnsi="Verdana" w:cs="굴림" w:hint="eastAsia"/>
          <w:sz w:val="18"/>
          <w:szCs w:val="18"/>
        </w:rPr>
        <w:t xml:space="preserve">FDC_README_detail.md: </w:t>
      </w:r>
      <w:r w:rsidRPr="000E2B9D">
        <w:rPr>
          <w:rFonts w:ascii="Verdana" w:hAnsi="Verdana" w:cs="굴림" w:hint="eastAsia"/>
          <w:sz w:val="18"/>
          <w:szCs w:val="18"/>
        </w:rPr>
        <w:t>각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파일과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디렉토리의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상세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설명이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담긴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기술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문서</w:t>
      </w:r>
    </w:p>
    <w:p w14:paraId="67DF0F26" w14:textId="277432C4" w:rsidR="000E2B9D" w:rsidRPr="000E2B9D" w:rsidRDefault="000E2B9D" w:rsidP="000E2B9D">
      <w:pPr>
        <w:shd w:val="clear" w:color="auto" w:fill="FFFFFF"/>
        <w:wordWrap/>
        <w:autoSpaceDE/>
        <w:autoSpaceDN/>
        <w:spacing w:line="240" w:lineRule="atLeast"/>
        <w:ind w:left="1213"/>
        <w:jc w:val="left"/>
        <w:rPr>
          <w:rFonts w:ascii="Verdana" w:hAnsi="Verdana" w:cs="굴림"/>
          <w:sz w:val="18"/>
          <w:szCs w:val="18"/>
        </w:rPr>
      </w:pPr>
      <w:r>
        <w:rPr>
          <w:rFonts w:ascii="Verdana" w:hAnsi="Verdana" w:cs="굴림" w:hint="eastAsia"/>
          <w:sz w:val="18"/>
          <w:szCs w:val="18"/>
        </w:rPr>
        <w:t xml:space="preserve">　３）</w:t>
      </w:r>
      <w:r w:rsidRPr="000E2B9D">
        <w:rPr>
          <w:rFonts w:ascii="Verdana" w:hAnsi="Verdana" w:cs="굴림" w:hint="eastAsia"/>
          <w:sz w:val="18"/>
          <w:szCs w:val="18"/>
        </w:rPr>
        <w:t xml:space="preserve">FDC_README_summary.md: </w:t>
      </w:r>
      <w:r w:rsidRPr="000E2B9D">
        <w:rPr>
          <w:rFonts w:ascii="Verdana" w:hAnsi="Verdana" w:cs="굴림" w:hint="eastAsia"/>
          <w:sz w:val="18"/>
          <w:szCs w:val="18"/>
        </w:rPr>
        <w:t>프로젝트의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핵심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기능과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구조를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요약한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개요</w:t>
      </w:r>
      <w:r w:rsidRPr="000E2B9D">
        <w:rPr>
          <w:rFonts w:ascii="Verdana" w:hAnsi="Verdana" w:cs="굴림" w:hint="eastAsia"/>
          <w:sz w:val="18"/>
          <w:szCs w:val="18"/>
        </w:rPr>
        <w:t xml:space="preserve"> </w:t>
      </w:r>
      <w:r w:rsidRPr="000E2B9D">
        <w:rPr>
          <w:rFonts w:ascii="Verdana" w:hAnsi="Verdana" w:cs="굴림" w:hint="eastAsia"/>
          <w:sz w:val="18"/>
          <w:szCs w:val="18"/>
        </w:rPr>
        <w:t>문서</w:t>
      </w:r>
    </w:p>
    <w:p w14:paraId="66292EB5" w14:textId="77777777" w:rsidR="000E2B9D" w:rsidRDefault="000E2B9D" w:rsidP="000E2B9D">
      <w:pPr>
        <w:pStyle w:val="a2"/>
        <w:spacing w:after="100" w:afterAutospacing="1"/>
        <w:ind w:leftChars="0" w:left="1213" w:firstLine="0"/>
        <w:jc w:val="left"/>
      </w:pPr>
    </w:p>
    <w:p w14:paraId="079FCD99" w14:textId="77777777" w:rsidR="004B67C2" w:rsidRDefault="003C0FEE" w:rsidP="00445ABA">
      <w:pPr>
        <w:pStyle w:val="20"/>
        <w:jc w:val="left"/>
      </w:pPr>
      <w:bookmarkStart w:id="6" w:name="_Toc193813726"/>
      <w:bookmarkEnd w:id="5"/>
      <w:r>
        <w:rPr>
          <w:rFonts w:hint="eastAsia"/>
        </w:rPr>
        <w:lastRenderedPageBreak/>
        <w:t>주요</w:t>
      </w:r>
      <w:r>
        <w:rPr>
          <w:rFonts w:hint="eastAsia"/>
        </w:rPr>
        <w:t xml:space="preserve"> </w:t>
      </w:r>
      <w:r w:rsidR="004B67C2">
        <w:t>DB</w:t>
      </w:r>
      <w:bookmarkEnd w:id="6"/>
      <w:r w:rsidR="004B67C2">
        <w:t xml:space="preserve"> </w:t>
      </w:r>
    </w:p>
    <w:p w14:paraId="36A0076D" w14:textId="0C7E6202" w:rsidR="00201762" w:rsidRDefault="002F68A0" w:rsidP="00445ABA">
      <w:pPr>
        <w:pStyle w:val="3"/>
        <w:ind w:right="220"/>
      </w:pPr>
      <w:bookmarkStart w:id="7" w:name="_Toc193813727"/>
      <w:r>
        <w:rPr>
          <w:rFonts w:hint="eastAsia"/>
        </w:rPr>
        <w:t>사용</w:t>
      </w:r>
      <w:r w:rsidR="00201762">
        <w:rPr>
          <w:rFonts w:hint="eastAsia"/>
        </w:rPr>
        <w:t>관리자</w:t>
      </w:r>
      <w:r w:rsidR="00201762">
        <w:rPr>
          <w:rFonts w:hint="eastAsia"/>
        </w:rPr>
        <w:t>,</w:t>
      </w:r>
      <w:r w:rsidR="00201762">
        <w:t xml:space="preserve"> </w:t>
      </w:r>
      <w:r>
        <w:rPr>
          <w:rFonts w:hint="eastAsia"/>
        </w:rPr>
        <w:t>발전소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그룹</w:t>
      </w:r>
      <w:r>
        <w:t xml:space="preserve">, </w:t>
      </w:r>
      <w:r w:rsidR="00201762"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t>ER</w:t>
      </w:r>
      <w:r w:rsidR="00EE6CBF">
        <w:t>D</w:t>
      </w:r>
      <w:bookmarkEnd w:id="7"/>
      <w:r w:rsidR="00201762">
        <w:rPr>
          <w:rFonts w:hint="eastAsia"/>
        </w:rPr>
        <w:t xml:space="preserve"> </w:t>
      </w:r>
    </w:p>
    <w:p w14:paraId="438A5CDD" w14:textId="069ED991" w:rsidR="00201762" w:rsidRDefault="00201762" w:rsidP="00445ABA">
      <w:pPr>
        <w:jc w:val="left"/>
      </w:pPr>
      <w:r w:rsidRPr="00201762">
        <w:rPr>
          <w:noProof/>
        </w:rPr>
        <w:drawing>
          <wp:inline distT="0" distB="0" distL="0" distR="0" wp14:anchorId="2610C716" wp14:editId="08FC0B0B">
            <wp:extent cx="6139882" cy="7245350"/>
            <wp:effectExtent l="0" t="0" r="0" b="0"/>
            <wp:docPr id="9" name="그림 9" descr="텍스트, 도표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도표, 폰트, 평행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0088" cy="72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4FD1" w14:textId="74BBCAFB" w:rsidR="002F68A0" w:rsidRDefault="002F68A0" w:rsidP="00445ABA">
      <w:pPr>
        <w:jc w:val="left"/>
      </w:pPr>
    </w:p>
    <w:p w14:paraId="6366F904" w14:textId="006BF5C9" w:rsidR="002F68A0" w:rsidRDefault="002F68A0" w:rsidP="00445ABA">
      <w:pPr>
        <w:jc w:val="left"/>
      </w:pPr>
    </w:p>
    <w:p w14:paraId="38525DD9" w14:textId="77777777" w:rsidR="002F68A0" w:rsidRDefault="002F68A0" w:rsidP="00445ABA">
      <w:pPr>
        <w:pStyle w:val="3"/>
        <w:ind w:right="220"/>
      </w:pPr>
      <w:bookmarkStart w:id="8" w:name="_Toc193813728"/>
      <w:r>
        <w:rPr>
          <w:rFonts w:hint="eastAsia"/>
        </w:rPr>
        <w:lastRenderedPageBreak/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>:</w:t>
      </w:r>
      <w:bookmarkEnd w:id="8"/>
    </w:p>
    <w:p w14:paraId="4AE7111E" w14:textId="77777777" w:rsidR="002F68A0" w:rsidRDefault="002F68A0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 xml:space="preserve">users: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1D888A16" w14:textId="77777777" w:rsid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관리자</w:t>
      </w:r>
      <w:r>
        <w:rPr>
          <w:rFonts w:hint="eastAsia"/>
        </w:rPr>
        <w:t xml:space="preserve">(Admin),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(LocalAdmin),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(User)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구분</w:t>
      </w:r>
    </w:p>
    <w:p w14:paraId="1A262DD5" w14:textId="77777777" w:rsid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추적</w:t>
      </w:r>
    </w:p>
    <w:p w14:paraId="45B914ED" w14:textId="77777777" w:rsidR="002F68A0" w:rsidRDefault="002F68A0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 xml:space="preserve">powerplants: </w:t>
      </w:r>
      <w:r>
        <w:rPr>
          <w:rFonts w:hint="eastAsia"/>
        </w:rPr>
        <w:t>발전소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14:paraId="6864AC0D" w14:textId="1B927266" w:rsid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발전소별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용량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 w:rsidR="008844EC">
        <w:rPr>
          <w:rFonts w:hint="eastAsia"/>
        </w:rPr>
        <w:t>수량</w:t>
      </w:r>
      <w:r w:rsidR="008844EC"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79295466" w14:textId="77777777" w:rsid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등록일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</w:p>
    <w:p w14:paraId="4197B98D" w14:textId="77777777" w:rsidR="002F68A0" w:rsidRDefault="002F68A0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 xml:space="preserve">fuelcell_groups: </w:t>
      </w: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14:paraId="74B630A9" w14:textId="77777777" w:rsid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발전소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0C75A674" w14:textId="77777777" w:rsid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그룹별</w:t>
      </w:r>
      <w:r>
        <w:rPr>
          <w:rFonts w:hint="eastAsia"/>
        </w:rPr>
        <w:t xml:space="preserve"> </w:t>
      </w:r>
      <w:r>
        <w:rPr>
          <w:rFonts w:hint="eastAsia"/>
        </w:rPr>
        <w:t>전기</w:t>
      </w:r>
      <w:r>
        <w:rPr>
          <w:rFonts w:hint="eastAsia"/>
        </w:rPr>
        <w:t>/</w:t>
      </w:r>
      <w:r>
        <w:rPr>
          <w:rFonts w:hint="eastAsia"/>
        </w:rPr>
        <w:t>열</w:t>
      </w:r>
      <w:r>
        <w:rPr>
          <w:rFonts w:hint="eastAsia"/>
        </w:rPr>
        <w:t xml:space="preserve"> </w:t>
      </w:r>
      <w:r>
        <w:rPr>
          <w:rFonts w:hint="eastAsia"/>
        </w:rPr>
        <w:t>생산</w:t>
      </w:r>
      <w:r>
        <w:rPr>
          <w:rFonts w:hint="eastAsia"/>
        </w:rPr>
        <w:t xml:space="preserve"> </w:t>
      </w:r>
      <w:r>
        <w:rPr>
          <w:rFonts w:hint="eastAsia"/>
        </w:rPr>
        <w:t>용량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14:paraId="187F68B7" w14:textId="77777777" w:rsidR="002F68A0" w:rsidRDefault="002F68A0" w:rsidP="00445ABA">
      <w:pPr>
        <w:pStyle w:val="a2"/>
        <w:numPr>
          <w:ilvl w:val="0"/>
          <w:numId w:val="9"/>
        </w:numPr>
        <w:spacing w:after="100" w:afterAutospacing="1"/>
        <w:ind w:leftChars="0" w:left="1616" w:hanging="403"/>
        <w:jc w:val="left"/>
      </w:pPr>
      <w:r>
        <w:rPr>
          <w:rFonts w:hint="eastAsia"/>
        </w:rPr>
        <w:t xml:space="preserve">fuelcells: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6AE0ED46" w14:textId="77777777" w:rsid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추적</w:t>
      </w:r>
      <w:r>
        <w:rPr>
          <w:rFonts w:hint="eastAsia"/>
        </w:rPr>
        <w:t>(normal, watchout, warning, critical, stop)</w:t>
      </w:r>
    </w:p>
    <w:p w14:paraId="51FB8A7E" w14:textId="77777777" w:rsid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설치일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용량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39FCEB8D" w14:textId="77777777" w:rsid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 xml:space="preserve">user_powerplants/user_groups: </w:t>
      </w:r>
      <w:r>
        <w:rPr>
          <w:rFonts w:hint="eastAsia"/>
        </w:rPr>
        <w:t>사용자</w:t>
      </w:r>
      <w:r>
        <w:rPr>
          <w:rFonts w:hint="eastAsia"/>
        </w:rPr>
        <w:t>-</w:t>
      </w:r>
      <w:r>
        <w:rPr>
          <w:rFonts w:hint="eastAsia"/>
        </w:rPr>
        <w:t>발전소</w:t>
      </w:r>
      <w:r>
        <w:rPr>
          <w:rFonts w:hint="eastAsia"/>
        </w:rPr>
        <w:t>/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48C0BFA4" w14:textId="36E549A7" w:rsidR="002F68A0" w:rsidRPr="002F68A0" w:rsidRDefault="002F68A0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사용자별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발전소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맵핑</w:t>
      </w:r>
    </w:p>
    <w:p w14:paraId="716CAE4C" w14:textId="1F3ABE2B" w:rsidR="00201762" w:rsidRDefault="00201762" w:rsidP="00445ABA">
      <w:pPr>
        <w:pStyle w:val="3"/>
        <w:ind w:right="220"/>
      </w:pPr>
      <w:bookmarkStart w:id="9" w:name="_Toc193813729"/>
      <w:r>
        <w:rPr>
          <w:rFonts w:hint="eastAsia"/>
        </w:rPr>
        <w:lastRenderedPageBreak/>
        <w:t>스택</w:t>
      </w:r>
      <w:r w:rsidR="002F68A0">
        <w:rPr>
          <w:rFonts w:hint="eastAsia"/>
        </w:rPr>
        <w:t>진단</w:t>
      </w:r>
      <w:r w:rsidR="002F68A0">
        <w:rPr>
          <w:rFonts w:hint="eastAsia"/>
        </w:rPr>
        <w:t xml:space="preserve"> </w:t>
      </w:r>
      <w:r w:rsidR="002F68A0">
        <w:rPr>
          <w:rFonts w:hint="eastAsia"/>
        </w:rPr>
        <w:t>관련</w:t>
      </w:r>
      <w:r w:rsidR="002F68A0">
        <w:rPr>
          <w:rFonts w:hint="eastAsia"/>
        </w:rPr>
        <w:t xml:space="preserve"> </w:t>
      </w:r>
      <w:r w:rsidR="002F68A0">
        <w:rPr>
          <w:rFonts w:hint="eastAsia"/>
        </w:rPr>
        <w:t>테이블</w:t>
      </w:r>
      <w:r w:rsidR="002F68A0">
        <w:rPr>
          <w:rFonts w:hint="eastAsia"/>
        </w:rPr>
        <w:t xml:space="preserve"> </w:t>
      </w:r>
      <w:r w:rsidR="002F68A0">
        <w:t>ER</w:t>
      </w:r>
      <w:r w:rsidR="00EE6CBF">
        <w:t>D</w:t>
      </w:r>
      <w:bookmarkEnd w:id="9"/>
    </w:p>
    <w:p w14:paraId="36317EB4" w14:textId="7B1FBFAD" w:rsidR="00201762" w:rsidRDefault="00201762" w:rsidP="00445ABA">
      <w:pPr>
        <w:ind w:firstLineChars="600" w:firstLine="1320"/>
        <w:jc w:val="left"/>
      </w:pPr>
      <w:r w:rsidRPr="00201762">
        <w:rPr>
          <w:noProof/>
        </w:rPr>
        <w:drawing>
          <wp:inline distT="0" distB="0" distL="0" distR="0" wp14:anchorId="1BCBC1C1" wp14:editId="2E0CB707">
            <wp:extent cx="4027947" cy="7956550"/>
            <wp:effectExtent l="0" t="0" r="0" b="6350"/>
            <wp:docPr id="10" name="그림 10" descr="텍스트, 스크린샷, 편지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편지, 문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455" cy="79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8234" w14:textId="77777777" w:rsidR="002204F3" w:rsidRDefault="002204F3" w:rsidP="00445ABA">
      <w:pPr>
        <w:pStyle w:val="3"/>
        <w:ind w:right="220"/>
      </w:pPr>
      <w:bookmarkStart w:id="10" w:name="_Toc193813730"/>
      <w:r>
        <w:rPr>
          <w:rFonts w:hint="eastAsia"/>
        </w:rPr>
        <w:lastRenderedPageBreak/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>:</w:t>
      </w:r>
      <w:bookmarkEnd w:id="10"/>
    </w:p>
    <w:p w14:paraId="0014E76D" w14:textId="77777777" w:rsidR="002204F3" w:rsidRDefault="002204F3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 xml:space="preserve">search: </w:t>
      </w:r>
      <w:r>
        <w:rPr>
          <w:rFonts w:hint="eastAsia"/>
        </w:rPr>
        <w:t>스택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3CFEEE9B" w14:textId="0EFB5EB5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 xml:space="preserve">SIN/PULSE </w:t>
      </w:r>
      <w:r>
        <w:rPr>
          <w:rFonts w:hint="eastAsia"/>
        </w:rPr>
        <w:t>모드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1B147805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(X1, X2, Y1, Y2)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임피던스</w:t>
      </w:r>
      <w:r>
        <w:rPr>
          <w:rFonts w:hint="eastAsia"/>
        </w:rPr>
        <w:t xml:space="preserve"> </w:t>
      </w:r>
      <w:r>
        <w:rPr>
          <w:rFonts w:hint="eastAsia"/>
        </w:rPr>
        <w:t>측정값</w:t>
      </w:r>
      <w:r>
        <w:rPr>
          <w:rFonts w:hint="eastAsia"/>
        </w:rPr>
        <w:t xml:space="preserve">(H-M, M-L </w:t>
      </w:r>
      <w:r>
        <w:rPr>
          <w:rFonts w:hint="eastAsia"/>
        </w:rPr>
        <w:t>등</w:t>
      </w:r>
      <w:r>
        <w:rPr>
          <w:rFonts w:hint="eastAsia"/>
        </w:rPr>
        <w:t xml:space="preserve">) </w:t>
      </w:r>
      <w:r>
        <w:rPr>
          <w:rFonts w:hint="eastAsia"/>
        </w:rPr>
        <w:t>관리</w:t>
      </w:r>
    </w:p>
    <w:p w14:paraId="7B4D1268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,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,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(MERR)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</w:p>
    <w:p w14:paraId="56C821A2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메모</w:t>
      </w:r>
      <w:r>
        <w:rPr>
          <w:rFonts w:hint="eastAsia"/>
        </w:rPr>
        <w:t xml:space="preserve">(BIGO)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라벨</w:t>
      </w:r>
      <w:r>
        <w:rPr>
          <w:rFonts w:hint="eastAsia"/>
        </w:rPr>
        <w:t xml:space="preserve">(LABEL) </w:t>
      </w:r>
      <w:r>
        <w:rPr>
          <w:rFonts w:hint="eastAsia"/>
        </w:rPr>
        <w:t>관리</w:t>
      </w:r>
    </w:p>
    <w:p w14:paraId="56BF1573" w14:textId="77777777" w:rsidR="002204F3" w:rsidRDefault="002204F3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 xml:space="preserve">bookmark: </w:t>
      </w:r>
      <w:r>
        <w:rPr>
          <w:rFonts w:hint="eastAsia"/>
        </w:rPr>
        <w:t>북마크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7BA6AF32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(</w:t>
      </w:r>
      <w:r>
        <w:rPr>
          <w:rFonts w:hint="eastAsia"/>
        </w:rPr>
        <w:t>발전소</w:t>
      </w:r>
      <w:r>
        <w:rPr>
          <w:rFonts w:hint="eastAsia"/>
        </w:rPr>
        <w:t>/</w:t>
      </w:r>
      <w:r>
        <w:rPr>
          <w:rFonts w:hint="eastAsia"/>
        </w:rPr>
        <w:t>그룹</w:t>
      </w:r>
      <w:r>
        <w:rPr>
          <w:rFonts w:hint="eastAsia"/>
        </w:rPr>
        <w:t>/</w:t>
      </w:r>
      <w:r>
        <w:rPr>
          <w:rFonts w:hint="eastAsia"/>
        </w:rPr>
        <w:t>셀</w:t>
      </w:r>
      <w:r>
        <w:rPr>
          <w:rFonts w:hint="eastAsia"/>
        </w:rPr>
        <w:t>)</w:t>
      </w:r>
    </w:p>
    <w:p w14:paraId="449C09E0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북마크별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3133A1D4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북마크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</w:p>
    <w:p w14:paraId="24D4187C" w14:textId="77777777" w:rsidR="002204F3" w:rsidRDefault="002204F3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rPr>
          <w:rFonts w:hint="eastAsia"/>
        </w:rPr>
        <w:t xml:space="preserve">bmk_sch: </w:t>
      </w:r>
      <w:r>
        <w:rPr>
          <w:rFonts w:hint="eastAsia"/>
        </w:rPr>
        <w:t>북마크</w:t>
      </w:r>
      <w:r>
        <w:rPr>
          <w:rFonts w:hint="eastAsia"/>
        </w:rPr>
        <w:t>-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77BC180C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다대다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(</w:t>
      </w:r>
      <w:r>
        <w:rPr>
          <w:rFonts w:hint="eastAsia"/>
        </w:rPr>
        <w:t>북마크와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>)</w:t>
      </w:r>
    </w:p>
    <w:p w14:paraId="05F37DBF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북마크에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692BC5C0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스택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>:</w:t>
      </w:r>
    </w:p>
    <w:p w14:paraId="4F4E4DE3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임피던스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시각화하기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0A0ECFF7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북마크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 </w:t>
      </w:r>
      <w:r>
        <w:rPr>
          <w:rFonts w:hint="eastAsia"/>
        </w:rPr>
        <w:t>중요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754CE9AE" w14:textId="77777777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메모를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해석</w:t>
      </w:r>
      <w:r>
        <w:rPr>
          <w:rFonts w:hint="eastAsia"/>
        </w:rPr>
        <w:t xml:space="preserve"> </w:t>
      </w:r>
      <w:r>
        <w:rPr>
          <w:rFonts w:hint="eastAsia"/>
        </w:rPr>
        <w:t>지원</w:t>
      </w:r>
    </w:p>
    <w:p w14:paraId="0C0936BA" w14:textId="3765D8ED" w:rsidR="002204F3" w:rsidRDefault="002204F3" w:rsidP="00445ABA">
      <w:pPr>
        <w:pStyle w:val="a2"/>
        <w:numPr>
          <w:ilvl w:val="0"/>
          <w:numId w:val="10"/>
        </w:numPr>
        <w:spacing w:after="100" w:afterAutospacing="1"/>
        <w:ind w:leftChars="0"/>
        <w:jc w:val="left"/>
      </w:pPr>
      <w:r>
        <w:rPr>
          <w:rFonts w:hint="eastAsia"/>
        </w:rPr>
        <w:t>복합적인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>
        <w:rPr>
          <w:rFonts w:hint="eastAsia"/>
        </w:rPr>
        <w:t xml:space="preserve">(SQ, BQ, CI, STM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</w:p>
    <w:p w14:paraId="593FC4B4" w14:textId="0920A586" w:rsidR="00C76C2B" w:rsidRDefault="00C76C2B" w:rsidP="00445ABA">
      <w:pPr>
        <w:pStyle w:val="20"/>
        <w:jc w:val="left"/>
      </w:pPr>
      <w:bookmarkStart w:id="11" w:name="_Toc193813731"/>
      <w:r w:rsidRPr="00C76C2B">
        <w:rPr>
          <w:rFonts w:hint="eastAsia"/>
        </w:rPr>
        <w:t xml:space="preserve">API </w:t>
      </w:r>
      <w:r w:rsidRPr="00C76C2B">
        <w:rPr>
          <w:rFonts w:hint="eastAsia"/>
        </w:rPr>
        <w:t>명세</w:t>
      </w:r>
      <w:r w:rsidRPr="00C76C2B">
        <w:rPr>
          <w:rFonts w:hint="eastAsia"/>
        </w:rPr>
        <w:t xml:space="preserve"> </w:t>
      </w:r>
      <w:r w:rsidRPr="00C76C2B">
        <w:rPr>
          <w:rFonts w:hint="eastAsia"/>
        </w:rPr>
        <w:t>및</w:t>
      </w:r>
      <w:r w:rsidRPr="00C76C2B">
        <w:rPr>
          <w:rFonts w:hint="eastAsia"/>
        </w:rPr>
        <w:t xml:space="preserve"> Redis </w:t>
      </w:r>
      <w:r w:rsidRPr="00C76C2B">
        <w:rPr>
          <w:rFonts w:hint="eastAsia"/>
        </w:rPr>
        <w:t>키</w:t>
      </w:r>
      <w:r w:rsidRPr="00C76C2B">
        <w:rPr>
          <w:rFonts w:hint="eastAsia"/>
        </w:rPr>
        <w:t xml:space="preserve"> </w:t>
      </w:r>
      <w:r w:rsidRPr="00C76C2B">
        <w:rPr>
          <w:rFonts w:hint="eastAsia"/>
        </w:rPr>
        <w:t>구조</w:t>
      </w:r>
      <w:r w:rsidRPr="00C76C2B">
        <w:rPr>
          <w:rFonts w:hint="eastAsia"/>
        </w:rPr>
        <w:t xml:space="preserve"> </w:t>
      </w:r>
      <w:r w:rsidRPr="00C76C2B">
        <w:rPr>
          <w:rFonts w:hint="eastAsia"/>
        </w:rPr>
        <w:t>문서</w:t>
      </w:r>
      <w:r w:rsidRPr="00C76C2B">
        <w:rPr>
          <w:rFonts w:hint="eastAsia"/>
        </w:rPr>
        <w:t xml:space="preserve"> </w:t>
      </w:r>
      <w:r w:rsidRPr="00C76C2B">
        <w:rPr>
          <w:rFonts w:hint="eastAsia"/>
        </w:rPr>
        <w:t>위치</w:t>
      </w:r>
      <w:bookmarkEnd w:id="11"/>
    </w:p>
    <w:p w14:paraId="7F79889E" w14:textId="7E08CF18" w:rsidR="00C76C2B" w:rsidRDefault="00C76C2B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t xml:space="preserve">MS </w:t>
      </w:r>
      <w:proofErr w:type="gramStart"/>
      <w:r>
        <w:rPr>
          <w:rFonts w:hint="eastAsia"/>
        </w:rPr>
        <w:t>Teams &gt;</w:t>
      </w:r>
      <w:proofErr w:type="gramEnd"/>
      <w:r>
        <w:rPr>
          <w:rFonts w:hint="eastAsia"/>
        </w:rPr>
        <w:t xml:space="preserve"> Fuelcell_Dr &gt; API </w:t>
      </w:r>
      <w:r>
        <w:rPr>
          <w:rFonts w:hint="eastAsia"/>
        </w:rPr>
        <w:t>명세</w:t>
      </w:r>
    </w:p>
    <w:p w14:paraId="447AC0B9" w14:textId="5B28F41F" w:rsidR="00C76C2B" w:rsidRDefault="00C76C2B" w:rsidP="00445ABA">
      <w:pPr>
        <w:pStyle w:val="a2"/>
        <w:numPr>
          <w:ilvl w:val="0"/>
          <w:numId w:val="9"/>
        </w:numPr>
        <w:spacing w:after="100" w:afterAutospacing="1"/>
        <w:ind w:leftChars="0"/>
        <w:jc w:val="left"/>
      </w:pPr>
      <w:r>
        <w:t xml:space="preserve">MS </w:t>
      </w:r>
      <w:proofErr w:type="gramStart"/>
      <w:r>
        <w:rPr>
          <w:rFonts w:hint="eastAsia"/>
        </w:rPr>
        <w:t>Teams &gt;</w:t>
      </w:r>
      <w:proofErr w:type="gramEnd"/>
      <w:r>
        <w:rPr>
          <w:rFonts w:hint="eastAsia"/>
        </w:rPr>
        <w:t xml:space="preserve"> Fuelcell_Dr &gt; </w:t>
      </w:r>
      <w:r>
        <w:rPr>
          <w:rFonts w:hint="eastAsia"/>
        </w:rPr>
        <w:t>레디스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</w:p>
    <w:p w14:paraId="573A3513" w14:textId="77777777" w:rsidR="00C76C2B" w:rsidRDefault="00C76C2B" w:rsidP="00445ABA">
      <w:pPr>
        <w:pStyle w:val="a2"/>
        <w:spacing w:after="100" w:afterAutospacing="1"/>
        <w:ind w:left="812" w:firstLine="401"/>
        <w:jc w:val="left"/>
      </w:pPr>
      <w:r>
        <w:rPr>
          <w:rFonts w:hint="eastAsia"/>
        </w:rPr>
        <w:t xml:space="preserve">* </w:t>
      </w:r>
      <w:r>
        <w:rPr>
          <w:rFonts w:hint="eastAsia"/>
        </w:rPr>
        <w:t>최신</w:t>
      </w:r>
      <w:r>
        <w:rPr>
          <w:rFonts w:hint="eastAsia"/>
        </w:rPr>
        <w:t xml:space="preserve"> API </w:t>
      </w:r>
      <w:r>
        <w:rPr>
          <w:rFonts w:hint="eastAsia"/>
        </w:rPr>
        <w:t>및</w:t>
      </w:r>
      <w:r>
        <w:rPr>
          <w:rFonts w:hint="eastAsia"/>
        </w:rPr>
        <w:t xml:space="preserve"> Redis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Teams </w:t>
      </w:r>
      <w:r>
        <w:rPr>
          <w:rFonts w:hint="eastAsia"/>
        </w:rPr>
        <w:t>경로에서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14:paraId="4D2A3708" w14:textId="6F131130" w:rsidR="00C76C2B" w:rsidRPr="00C76C2B" w:rsidRDefault="00C76C2B" w:rsidP="00445ABA">
      <w:pPr>
        <w:pStyle w:val="a2"/>
        <w:spacing w:after="100" w:afterAutospacing="1"/>
        <w:ind w:left="812"/>
        <w:jc w:val="left"/>
      </w:pPr>
      <w:r>
        <w:rPr>
          <w:rFonts w:hint="eastAsia"/>
        </w:rPr>
        <w:t xml:space="preserve">   *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관리자에게</w:t>
      </w:r>
      <w:r>
        <w:rPr>
          <w:rFonts w:hint="eastAsia"/>
        </w:rPr>
        <w:t xml:space="preserve"> </w:t>
      </w:r>
      <w:r>
        <w:rPr>
          <w:rFonts w:hint="eastAsia"/>
        </w:rPr>
        <w:t>문의하세요</w:t>
      </w:r>
      <w:r>
        <w:rPr>
          <w:rFonts w:hint="eastAsia"/>
        </w:rPr>
        <w:t>.</w:t>
      </w:r>
    </w:p>
    <w:p w14:paraId="0C6E6D09" w14:textId="43C6A475" w:rsidR="00201762" w:rsidRPr="00201762" w:rsidRDefault="00201762" w:rsidP="00445ABA">
      <w:pPr>
        <w:pStyle w:val="a2"/>
        <w:ind w:leftChars="0" w:left="1173" w:firstLine="0"/>
        <w:jc w:val="left"/>
        <w:sectPr w:rsidR="00201762" w:rsidRPr="00201762" w:rsidSect="0012615A">
          <w:pgSz w:w="11907" w:h="16834" w:code="9"/>
          <w:pgMar w:top="1622" w:right="1106" w:bottom="1985" w:left="998" w:header="1134" w:footer="1134" w:gutter="0"/>
          <w:cols w:space="720"/>
          <w:noEndnote/>
          <w:titlePg/>
          <w:docGrid w:linePitch="271"/>
        </w:sectPr>
      </w:pPr>
    </w:p>
    <w:p w14:paraId="2D864C48" w14:textId="14292D1E" w:rsidR="004B67C2" w:rsidRDefault="004B67C2" w:rsidP="00445ABA">
      <w:pPr>
        <w:pStyle w:val="10"/>
        <w:jc w:val="left"/>
      </w:pPr>
      <w:bookmarkStart w:id="12" w:name="_Toc193813732"/>
      <w:r>
        <w:rPr>
          <w:rFonts w:hint="eastAsia"/>
        </w:rPr>
        <w:lastRenderedPageBreak/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12"/>
    </w:p>
    <w:p w14:paraId="0AB48BE7" w14:textId="0333A104" w:rsidR="004B67C2" w:rsidRDefault="004B67C2" w:rsidP="00445ABA">
      <w:pPr>
        <w:pStyle w:val="20"/>
        <w:jc w:val="left"/>
      </w:pPr>
      <w:bookmarkStart w:id="13" w:name="_Toc193813733"/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bookmarkEnd w:id="13"/>
    </w:p>
    <w:p w14:paraId="24BEC051" w14:textId="04BD6DC1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/home/nstek/h2_system/patch_active/FDC/Proj/TRUNK</w:t>
      </w:r>
    </w:p>
    <w:p w14:paraId="44E4B4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common_modules.php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언어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콘솔로그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  <w:proofErr w:type="gramEnd"/>
    </w:p>
    <w:p w14:paraId="14F31A4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navbar.php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# </w:t>
      </w:r>
      <w:r w:rsidRPr="009D6C3F">
        <w:rPr>
          <w:rFonts w:ascii="Verdana" w:hAnsi="Verdana" w:cs="굴림"/>
          <w:color w:val="000000"/>
          <w:sz w:val="21"/>
          <w:szCs w:val="21"/>
        </w:rPr>
        <w:t>메인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네비게이션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컴포넌트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레벨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네비바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4D42C9D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primary_navbar.php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상단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네비게이션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컴포넌트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레벨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네비바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1646069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index-front.html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17786FC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admin.html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관리자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02650EB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index.html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79F2721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BOP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651101D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5880087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aitraining.html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AI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개발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중단됨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42D0BC8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</w:p>
    <w:p w14:paraId="5CDC7874" w14:textId="38D96121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js</w:t>
      </w:r>
    </w:p>
    <w:p w14:paraId="1105E0F2" w14:textId="22E42D8A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config</w:t>
      </w:r>
    </w:p>
    <w:p w14:paraId="29935F7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기본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5C2DB0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config.php # </w:t>
      </w:r>
      <w:r w:rsidRPr="009D6C3F">
        <w:rPr>
          <w:rFonts w:ascii="Verdana" w:hAnsi="Verdana" w:cs="굴림"/>
          <w:color w:val="000000"/>
          <w:sz w:val="21"/>
          <w:szCs w:val="21"/>
        </w:rPr>
        <w:t>기본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(DB, </w:t>
      </w:r>
      <w:r w:rsidRPr="009D6C3F">
        <w:rPr>
          <w:rFonts w:ascii="Verdana" w:hAnsi="Verdana" w:cs="굴림"/>
          <w:color w:val="000000"/>
          <w:sz w:val="21"/>
          <w:szCs w:val="21"/>
        </w:rPr>
        <w:t>경로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6F59AA9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db_config.php # MySQL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5DF1E67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update_db_config.php #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2422BF3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</w:p>
    <w:p w14:paraId="640D867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75ECE1B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fuelcellSelector.js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1B9B284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URL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2A660C7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7F9A3D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사이트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로딩</w:t>
      </w:r>
    </w:p>
    <w:p w14:paraId="2F0F9B8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redis_dataManager.js # index.html Redis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04CDEF1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{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ID}{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ID}_dash_web </w:t>
      </w:r>
      <w:r w:rsidRPr="009D6C3F">
        <w:rPr>
          <w:rFonts w:ascii="Verdana" w:hAnsi="Verdana" w:cs="굴림"/>
          <w:color w:val="000000"/>
          <w:sz w:val="21"/>
          <w:szCs w:val="21"/>
        </w:rPr>
        <w:t>형식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섹션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6B59506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로딩</w:t>
      </w:r>
    </w:p>
    <w:p w14:paraId="5C6DF7C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redis_config.php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Redis </w:t>
      </w:r>
      <w:r w:rsidRPr="009D6C3F">
        <w:rPr>
          <w:rFonts w:ascii="Verdana" w:hAnsi="Verdana" w:cs="굴림"/>
          <w:color w:val="000000"/>
          <w:sz w:val="21"/>
          <w:szCs w:val="21"/>
        </w:rPr>
        <w:t>연결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01C7530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</w:t>
      </w:r>
    </w:p>
    <w:p w14:paraId="56C9F7A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D2FC5E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get_redis_data.php # 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4CC6EFE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get_site_structure.php # </w:t>
      </w:r>
      <w:r w:rsidRPr="009D6C3F">
        <w:rPr>
          <w:rFonts w:ascii="Verdana" w:hAnsi="Verdana" w:cs="굴림"/>
          <w:color w:val="000000"/>
          <w:sz w:val="21"/>
          <w:szCs w:val="21"/>
        </w:rPr>
        <w:t>전체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사이트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06EF30D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get_facility_name.js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213258F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화면에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포맷팅</w:t>
      </w:r>
    </w:p>
    <w:p w14:paraId="238CBF6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get_powerplant_info.php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998601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get_group_info.php #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15AAFB4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get_fuelcell_info.php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5B76404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get_model_groups.php 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28D0F8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</w:t>
      </w:r>
    </w:p>
    <w:p w14:paraId="5899942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6D6259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get_session.js #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클라이언트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306BED6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session_redis.php # Redis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77ED44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</w:t>
      </w:r>
    </w:p>
    <w:p w14:paraId="17A224B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237CE5">
        <w:rPr>
          <w:rFonts w:ascii="맑은 고딕" w:hAnsi="맑은 고딕" w:cs="맑은 고딕" w:hint="eastAsia"/>
          <w:sz w:val="21"/>
          <w:szCs w:val="21"/>
        </w:rPr>
        <w:t>├</w:t>
      </w:r>
      <w:r w:rsidRPr="00237CE5">
        <w:rPr>
          <w:rFonts w:ascii="Verdana" w:hAnsi="Verdana" w:cs="Verdana"/>
          <w:sz w:val="21"/>
          <w:szCs w:val="21"/>
        </w:rPr>
        <w:t>──</w:t>
      </w:r>
      <w:r w:rsidRPr="00237CE5">
        <w:rPr>
          <w:rFonts w:ascii="Verdana" w:hAnsi="Verdana" w:cs="굴림"/>
          <w:sz w:val="21"/>
          <w:szCs w:val="21"/>
        </w:rPr>
        <w:t xml:space="preserve"> [</w:t>
      </w:r>
      <w:r w:rsidRPr="00237CE5">
        <w:rPr>
          <w:rFonts w:ascii="Verdana" w:hAnsi="Verdana" w:cs="굴림"/>
          <w:sz w:val="21"/>
          <w:szCs w:val="21"/>
        </w:rPr>
        <w:t>유틸리티</w:t>
      </w:r>
      <w:r w:rsidRPr="00237CE5">
        <w:rPr>
          <w:rFonts w:ascii="Verdana" w:hAnsi="Verdana" w:cs="굴림"/>
          <w:sz w:val="21"/>
          <w:szCs w:val="21"/>
        </w:rPr>
        <w:t>]</w:t>
      </w:r>
    </w:p>
    <w:p w14:paraId="426795E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modelSelector.js 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AEE06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localStorage: selectedModelGroup</w:t>
      </w:r>
    </w:p>
    <w:p w14:paraId="3881D85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i18n.js # </w:t>
      </w:r>
      <w:r w:rsidRPr="009D6C3F">
        <w:rPr>
          <w:rFonts w:ascii="Verdana" w:hAnsi="Verdana" w:cs="굴림"/>
          <w:color w:val="000000"/>
          <w:sz w:val="21"/>
          <w:szCs w:val="21"/>
        </w:rPr>
        <w:t>다국어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6855206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언어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전환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24C8DBF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8AC918A" w14:textId="030DD0E0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locales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# </w:t>
      </w:r>
      <w:r w:rsidRPr="009D6C3F">
        <w:rPr>
          <w:rFonts w:ascii="Verdana" w:hAnsi="Verdana" w:cs="굴림"/>
          <w:color w:val="000000"/>
          <w:sz w:val="21"/>
          <w:szCs w:val="21"/>
        </w:rPr>
        <w:t>다국어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리소스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디렉토리</w:t>
      </w:r>
    </w:p>
    <w:p w14:paraId="1F58350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en.json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영어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번역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</w:p>
    <w:p w14:paraId="15F7E60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└──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ko.json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# </w:t>
      </w:r>
      <w:r w:rsidRPr="009D6C3F">
        <w:rPr>
          <w:rFonts w:ascii="Verdana" w:hAnsi="Verdana" w:cs="굴림"/>
          <w:color w:val="000000"/>
          <w:sz w:val="21"/>
          <w:szCs w:val="21"/>
        </w:rPr>
        <w:t>한국어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번역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</w:p>
    <w:p w14:paraId="623F634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34D01CAB" w14:textId="0A75F189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index-front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# index-front.html(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2EE8945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   │ 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facility_status.js #</w:t>
      </w:r>
      <w:r w:rsidRPr="009D6C3F">
        <w:rPr>
          <w:rFonts w:ascii="Verdana" w:hAnsi="Verdana" w:cs="굴림"/>
          <w:color w:val="000000"/>
          <w:sz w:val="21"/>
          <w:szCs w:val="21"/>
        </w:rPr>
        <w:t>설비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현황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2B901E6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   │ 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fuelcell_group_list.js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52EC44B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   │ 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fuelcell_list.js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4D1509C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   │ 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event_list.js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#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3B2412D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   │ 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get_alarm_log.php #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1F2D6B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   │ 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realtime_graph.js #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0C24B8F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</w:p>
    <w:p w14:paraId="77D8F7CE" w14:textId="7D01F73D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settin</w:t>
      </w:r>
      <w:r w:rsidR="005C10D4">
        <w:rPr>
          <w:rFonts w:ascii="Verdana" w:hAnsi="Verdana" w:cs="굴림" w:hint="eastAsia"/>
          <w:b/>
          <w:bCs/>
          <w:color w:val="000080"/>
          <w:sz w:val="21"/>
          <w:szCs w:val="21"/>
        </w:rPr>
        <w:t>g</w:t>
      </w:r>
      <w:r w:rsidRPr="009D6C3F">
        <w:rPr>
          <w:rFonts w:ascii="Verdana" w:hAnsi="Verdana" w:cs="굴림"/>
          <w:color w:val="000000"/>
          <w:sz w:val="21"/>
          <w:szCs w:val="21"/>
        </w:rPr>
        <w:t>                   # admin.html(</w:t>
      </w:r>
      <w:r w:rsidRPr="009D6C3F">
        <w:rPr>
          <w:rFonts w:ascii="Verdana" w:hAnsi="Verdana" w:cs="굴림"/>
          <w:color w:val="000000"/>
          <w:sz w:val="21"/>
          <w:szCs w:val="21"/>
        </w:rPr>
        <w:t>관리자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59A7816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A1B8E0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공통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5E238A7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setting_common.js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공통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관리자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조회함수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포함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1482CED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get_users.php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전체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</w:p>
    <w:p w14:paraId="7946EED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get_powerplants.php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1469AC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get_groups.php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CACC64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get_fuelcell_groups.php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>-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0B400AB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get_fuelcells.php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2E7851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─ get_fuelcells_by_powerplant.php # </w:t>
      </w:r>
      <w:r w:rsidRPr="009D6C3F">
        <w:rPr>
          <w:rFonts w:ascii="Verdana" w:hAnsi="Verdana" w:cs="굴림"/>
          <w:color w:val="000000"/>
          <w:sz w:val="21"/>
          <w:szCs w:val="21"/>
        </w:rPr>
        <w:t>발전소별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6EA8EA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pagination.php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페이지네이션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1F70D80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   │ 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redis_admin_update.php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CRUD </w:t>
      </w:r>
      <w:r w:rsidRPr="009D6C3F">
        <w:rPr>
          <w:rFonts w:ascii="Verdana" w:hAnsi="Verdana" w:cs="굴림"/>
          <w:color w:val="000000"/>
          <w:sz w:val="21"/>
          <w:szCs w:val="21"/>
        </w:rPr>
        <w:t>발생시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요청</w:t>
      </w:r>
    </w:p>
    <w:p w14:paraId="471C08D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98AFAF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03CAA2B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setting_powerplant.js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0FCFDBF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add_powerplants.php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34360B5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update_powerplant.php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185CD69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delete_powerplant.php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3CA0AF6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7B76C34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62DB2F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setting_group.js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723673A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add_groups.php    #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2E00D9E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update_group.php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71B3C71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delete_group.php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18E966D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   │ 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connect_group_fuelcells.php #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>-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</w:p>
    <w:p w14:paraId="4D1C1E6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get_groups_by_powerplant.php # </w:t>
      </w:r>
      <w:r w:rsidRPr="009D6C3F">
        <w:rPr>
          <w:rFonts w:ascii="Verdana" w:hAnsi="Verdana" w:cs="굴림"/>
          <w:color w:val="000000"/>
          <w:sz w:val="21"/>
          <w:szCs w:val="21"/>
        </w:rPr>
        <w:t>발전소별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</w:p>
    <w:p w14:paraId="4AC7216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>│   │   │</w:t>
      </w:r>
    </w:p>
    <w:p w14:paraId="5459009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7577DBE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setting_fuelcell.js  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23CC26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add_fuelcells.php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3FF9CE6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update_fuelcell.php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6D6FB34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delete_fuelcell.php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713DD30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BD4C55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5CA2D3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setting_user.js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6D9E60B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add_user.php          # </w:t>
      </w:r>
      <w:r w:rsidRPr="009D6C3F">
        <w:rPr>
          <w:rFonts w:ascii="Verdana" w:hAnsi="Verdana" w:cs="굴림"/>
          <w:color w:val="000000"/>
          <w:sz w:val="21"/>
          <w:szCs w:val="21"/>
        </w:rPr>
        <w:t>일반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6FF05AE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add_local_admin.php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로컬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72DBA89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add_local_user.php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로컬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6FDF282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update_user.php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5F1554A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delete_user.php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505CC8A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search_user.php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</w:p>
    <w:p w14:paraId="128AADE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</w:p>
    <w:p w14:paraId="6D3E145D" w14:textId="1286A6C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dashboard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  # index.html(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01A01C6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766DCB5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선택기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D1DDBF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../config/fuelcellSelector.js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D8C433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78FB362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585A21B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../config/redis_dataManager.js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4CCE49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3695C2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받아와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보여주는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4C0116F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dash_eventManager.js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전체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60DAD08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dash_system_info.js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457FB4B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dash_operation_info.js # </w:t>
      </w:r>
      <w:r w:rsidRPr="009D6C3F">
        <w:rPr>
          <w:rFonts w:ascii="Verdana" w:hAnsi="Verdana" w:cs="굴림"/>
          <w:color w:val="000000"/>
          <w:sz w:val="21"/>
          <w:szCs w:val="21"/>
        </w:rPr>
        <w:t>운전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4F44EE9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dash_operation_rate.js # </w:t>
      </w:r>
      <w:r w:rsidRPr="009D6C3F">
        <w:rPr>
          <w:rFonts w:ascii="Verdana" w:hAnsi="Verdana" w:cs="굴림"/>
          <w:color w:val="000000"/>
          <w:sz w:val="21"/>
          <w:szCs w:val="21"/>
        </w:rPr>
        <w:t>발전량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가동률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228187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dash_realtime_production.js #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생산량</w:t>
      </w:r>
    </w:p>
    <w:p w14:paraId="5E3DA3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dash_bar_chart.js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전기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생산량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막대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차트</w:t>
      </w:r>
    </w:p>
    <w:p w14:paraId="7DBC07E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dash_bopDiagram.js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BOP </w:t>
      </w:r>
      <w:r w:rsidRPr="009D6C3F">
        <w:rPr>
          <w:rFonts w:ascii="Verdana" w:hAnsi="Verdana" w:cs="굴림"/>
          <w:color w:val="000000"/>
          <w:sz w:val="21"/>
          <w:szCs w:val="21"/>
        </w:rPr>
        <w:t>다이어그램</w:t>
      </w:r>
    </w:p>
    <w:p w14:paraId="3188C2C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dash_alarm.js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</w:p>
    <w:p w14:paraId="66A5F2D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load_alarm.php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#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0761D6B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dash_hwAlert.js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HW </w:t>
      </w:r>
      <w:r w:rsidRPr="009D6C3F">
        <w:rPr>
          <w:rFonts w:ascii="Verdana" w:hAnsi="Verdana" w:cs="굴림"/>
          <w:color w:val="000000"/>
          <w:sz w:val="21"/>
          <w:szCs w:val="21"/>
        </w:rPr>
        <w:t>센서정보</w:t>
      </w:r>
    </w:p>
    <w:p w14:paraId="4F76A4D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dash_faultDiag.js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</w:p>
    <w:p w14:paraId="159F743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dash_qoe.js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Soh</w:t>
      </w:r>
    </w:p>
    <w:p w14:paraId="213A828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5CAF3EE0" w14:textId="550B4531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bop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        # bop.html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4A0C078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A8A361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선택기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334ACF7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../config/fuelcellSelector.js  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5806461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3BC119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0FA8B0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../config/modelSelector.js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</w:p>
    <w:p w14:paraId="06B4F4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modelName.js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현재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</w:p>
    <w:p w14:paraId="671A3B0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get_model_apply.php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4565FC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0A4CA3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[BOP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3CEE0B3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bopDiagApply.js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BOP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</w:p>
    <w:p w14:paraId="13317DD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get_model_status.php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CB5B62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update_DB_bop_diag_apply.php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DB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1219416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update_Redis_bop_diag_apply.php # Redis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6DEF848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8BB328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08DA9E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normalDataTraining.js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</w:p>
    <w:p w14:paraId="35BCB6E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3C077A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[BOP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29BC32E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bopNormalData.js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BOP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33FA19A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get_normal_data.php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1CB6923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add_normal_data_time.php   #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2314994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delete_normal_data.php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684838D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check_file_exists.php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파일명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중복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검사</w:t>
      </w:r>
    </w:p>
    <w:p w14:paraId="35B87A7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get_normal_data_file_list.php # LST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013F57E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add_new_file_name.php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LST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761C6B5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append_lst_into_data.php   # LST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분석하여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추출</w:t>
      </w:r>
    </w:p>
    <w:p w14:paraId="3B4E154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D93777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[BOP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5D5C252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bopSensorLabelingData.js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BOP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</w:p>
    <w:p w14:paraId="3309C66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get_event.php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190CF53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bop_HWSensorList.js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HW BOP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리스트</w:t>
      </w:r>
    </w:p>
    <w:p w14:paraId="2129429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add_sensor_labeling_data.php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레이블링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46EC400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delete_sensor_labeling_data.php # </w:t>
      </w:r>
      <w:r w:rsidRPr="009D6C3F">
        <w:rPr>
          <w:rFonts w:ascii="Verdana" w:hAnsi="Verdana" w:cs="굴림"/>
          <w:color w:val="000000"/>
          <w:sz w:val="21"/>
          <w:szCs w:val="21"/>
        </w:rPr>
        <w:t>레이블링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7060DD4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get_sensor_labeling_data.php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레이블링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4F14CD7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get_sensor_labeling_data_by_id.php # ID</w:t>
      </w:r>
      <w:r w:rsidRPr="009D6C3F">
        <w:rPr>
          <w:rFonts w:ascii="Verdana" w:hAnsi="Verdana" w:cs="굴림"/>
          <w:color w:val="000000"/>
          <w:sz w:val="21"/>
          <w:szCs w:val="21"/>
        </w:rPr>
        <w:t>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레이블링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C1C54A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update_sensor_labeling_data.php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레이블링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15E9855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AADCE7F" w14:textId="5B8690EE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="00BF64FB">
        <w:rPr>
          <w:rFonts w:ascii="Verdana" w:hAnsi="Verdana" w:cs="굴림" w:hint="eastAsia"/>
          <w:color w:val="000000"/>
          <w:sz w:val="21"/>
          <w:szCs w:val="21"/>
        </w:rPr>
        <w:t>기타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38D7C13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bop_soh.js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Soh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</w:p>
    <w:p w14:paraId="481B539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get_bop_soh.php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Soh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5B6272B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6AD7AC6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6EFE922F" w14:textId="41653CD5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─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stack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      # stack.html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373B051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E3F3279" w14:textId="57C8E4B2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="00235448">
        <w:rPr>
          <w:rFonts w:ascii="Verdana" w:hAnsi="Verdana" w:cs="굴림" w:hint="eastAsia"/>
          <w:color w:val="000000"/>
          <w:sz w:val="21"/>
          <w:szCs w:val="21"/>
        </w:rPr>
        <w:t>기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0980341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../config/fuelcellSelector.js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65BDC3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D1C96E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[SIN/PULSE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2CD6031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stack_search.js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29418E2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stack_search.php           #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52F65CB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copyFileForGraph.php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그래프용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복사</w:t>
      </w:r>
    </w:p>
    <w:p w14:paraId="50505C7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update_bigo.php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비고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35F8BFC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update_error_code.php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22E176F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stack_label_update.php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라벨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3E9D43A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delete_files_in_selected.php  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323A70A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delete_search_data.php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06FFCB7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delete_selected_file.php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1E2CB10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get_pulse_name.php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펄스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390208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saveMaxValue.php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최대값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3B3BA8D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get_data_detail.php         #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ACA025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2C9D96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[SIN/PULSE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-  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04A6AEB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stack_tag_manager.js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0989A25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save_tag.php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002485E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load_tags.php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143169D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delete_tag.php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46B5900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update_tag_order.php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순서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3E62621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F59F5B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[SIN/PULSE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-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933E31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769AD37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0FA580F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5B51C2C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6AAAECF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save_bookmark_data.php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>-</w:t>
      </w:r>
      <w:r w:rsidRPr="009D6C3F">
        <w:rPr>
          <w:rFonts w:ascii="Verdana" w:hAnsi="Verdana" w:cs="굴림"/>
          <w:color w:val="000000"/>
          <w:sz w:val="21"/>
          <w:szCs w:val="21"/>
        </w:rPr>
        <w:t>항목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매핑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  <w:r w:rsidRPr="009D6C3F">
        <w:rPr>
          <w:rFonts w:ascii="Verdana" w:hAnsi="Verdana" w:cs="굴림"/>
          <w:color w:val="000000"/>
          <w:sz w:val="21"/>
          <w:szCs w:val="21"/>
        </w:rPr>
        <w:t>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3A52A0C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copyFileForBookmark.php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실제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디렉토리에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복사</w:t>
      </w:r>
    </w:p>
    <w:p w14:paraId="0EEF616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1078046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유닛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컨트롤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74DE3C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unitControl.js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유닛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</w:t>
      </w:r>
    </w:p>
    <w:p w14:paraId="3227DC2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unitControl_redis.php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3E367B7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search_updateEIS.js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EIS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4B2C861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get_latest_data.php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최신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0621CB4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97EF90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[AVHA </w:t>
      </w:r>
      <w:r w:rsidRPr="009D6C3F">
        <w:rPr>
          <w:rFonts w:ascii="Verdana" w:hAnsi="Verdana" w:cs="굴림"/>
          <w:color w:val="000000"/>
          <w:sz w:val="21"/>
          <w:szCs w:val="21"/>
        </w:rPr>
        <w:t>전료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전압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수소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공기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현황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7723F31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AVHA_state.js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전류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전압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수소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공기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</w:p>
    <w:p w14:paraId="3931444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get_AVHA_value.php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AVHA </w:t>
      </w:r>
      <w:r w:rsidRPr="009D6C3F">
        <w:rPr>
          <w:rFonts w:ascii="Verdana" w:hAnsi="Verdana" w:cs="굴림"/>
          <w:color w:val="000000"/>
          <w:sz w:val="21"/>
          <w:szCs w:val="21"/>
        </w:rPr>
        <w:t>값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215DF2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C1F3A0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F9F8A5"/>
          <w:sz w:val="21"/>
          <w:szCs w:val="21"/>
        </w:rPr>
        <w:t>기타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250119D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stack_diagnosis_log.js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</w:p>
    <w:p w14:paraId="3649595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stack_stack_diagnosis.js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</w:p>
    <w:p w14:paraId="36F66C8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get_bop_date_on_search.php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BOP-STACK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연동</w:t>
      </w:r>
    </w:p>
    <w:p w14:paraId="26AF2B4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stack_dataManager.js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진단로그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스택진단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91CE6C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stack_eventManager.js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54CEA79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color_map.php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색상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17009F1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0DE39DD5" w14:textId="7C366B2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aitraining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    #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aitraining.html  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  <w:r w:rsidR="002A71DE">
        <w:rPr>
          <w:rFonts w:ascii="Verdana" w:hAnsi="Verdana" w:cs="굴림" w:hint="eastAsia"/>
          <w:color w:val="000000"/>
          <w:sz w:val="21"/>
          <w:szCs w:val="21"/>
        </w:rPr>
        <w:t>(</w:t>
      </w:r>
      <w:r w:rsidR="002A71DE">
        <w:rPr>
          <w:rFonts w:ascii="Verdana" w:hAnsi="Verdana" w:cs="굴림" w:hint="eastAsia"/>
          <w:color w:val="000000"/>
          <w:sz w:val="21"/>
          <w:szCs w:val="21"/>
        </w:rPr>
        <w:t>개발</w:t>
      </w:r>
      <w:r w:rsidR="002A71DE">
        <w:rPr>
          <w:rFonts w:ascii="Verdana" w:hAnsi="Verdana" w:cs="굴림" w:hint="eastAsia"/>
          <w:color w:val="000000"/>
          <w:sz w:val="21"/>
          <w:szCs w:val="21"/>
        </w:rPr>
        <w:t xml:space="preserve"> </w:t>
      </w:r>
      <w:r w:rsidR="002A71DE">
        <w:rPr>
          <w:rFonts w:ascii="Verdana" w:hAnsi="Verdana" w:cs="굴림" w:hint="eastAsia"/>
          <w:color w:val="000000"/>
          <w:sz w:val="21"/>
          <w:szCs w:val="21"/>
        </w:rPr>
        <w:t>중단됨</w:t>
      </w:r>
      <w:r w:rsidR="002A71DE">
        <w:rPr>
          <w:rFonts w:ascii="Verdana" w:hAnsi="Verdana" w:cs="굴림" w:hint="eastAsia"/>
          <w:color w:val="000000"/>
          <w:sz w:val="21"/>
          <w:szCs w:val="21"/>
        </w:rPr>
        <w:t>)</w:t>
      </w:r>
    </w:p>
    <w:p w14:paraId="702AA68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F42908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ai_dataManager.js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AI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7B094C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ai_eventManager.js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AI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3C48F73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get_model_data.php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564150D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get_progress.php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진행상태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22C77A7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fault_label_list.js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-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리스트</w:t>
      </w:r>
    </w:p>
    <w:p w14:paraId="59B0D9D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faultDiagnosisData.php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</w:p>
    <w:p w14:paraId="70A25EC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get_fault_label_list.php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레이블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2019F4C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hw_sensor_table_list.js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HW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</w:p>
    <w:p w14:paraId="1ED0F22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sensorList.js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로스프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리스트</w:t>
      </w:r>
    </w:p>
    <w:p w14:paraId="50E5A26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get_hw_sensor_table_list.php #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1494D93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check_file_exists.php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존재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확인</w:t>
      </w:r>
    </w:p>
    <w:p w14:paraId="6EB4CAD3" w14:textId="77777777" w:rsidR="009D6C3F" w:rsidRPr="009D6C3F" w:rsidRDefault="009D6C3F" w:rsidP="00445ABA">
      <w:pPr>
        <w:pStyle w:val="a2"/>
        <w:ind w:left="812"/>
        <w:jc w:val="left"/>
      </w:pPr>
    </w:p>
    <w:p w14:paraId="60AA572D" w14:textId="5FA514B9" w:rsidR="004B67C2" w:rsidRPr="004B67C2" w:rsidRDefault="004B67C2" w:rsidP="00445ABA">
      <w:pPr>
        <w:pStyle w:val="20"/>
        <w:jc w:val="left"/>
      </w:pPr>
      <w:bookmarkStart w:id="14" w:name="_Toc193813734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 w:rsidR="009D6C3F">
        <w:rPr>
          <w:rFonts w:hint="eastAsia"/>
        </w:rPr>
        <w:t>상세</w:t>
      </w:r>
      <w:r w:rsidR="009D6C3F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14"/>
      <w:r>
        <w:rPr>
          <w:rFonts w:hint="eastAsia"/>
        </w:rPr>
        <w:t xml:space="preserve"> </w:t>
      </w:r>
    </w:p>
    <w:p w14:paraId="1DA30D3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.</w:t>
      </w:r>
    </w:p>
    <w:p w14:paraId="133E6A3F" w14:textId="4C3124F9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/home/nstek/h2_system/patch_active/FDC/Proj/TRUNK</w:t>
      </w:r>
    </w:p>
    <w:p w14:paraId="5C7EAB0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common_modules.php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# </w:t>
      </w:r>
      <w:r w:rsidRPr="009D6C3F">
        <w:rPr>
          <w:rFonts w:ascii="Verdana" w:hAnsi="Verdana" w:cs="굴림"/>
          <w:color w:val="000000"/>
          <w:sz w:val="21"/>
          <w:szCs w:val="21"/>
        </w:rPr>
        <w:t>공통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</w:p>
    <w:p w14:paraId="0273477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언어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</w:t>
      </w:r>
      <w:r w:rsidRPr="009D6C3F">
        <w:rPr>
          <w:rFonts w:ascii="Verdana" w:hAnsi="Verdana" w:cs="굴림"/>
          <w:color w:val="000000"/>
          <w:sz w:val="21"/>
          <w:szCs w:val="21"/>
        </w:rPr>
        <w:t>한국어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영어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구현</w:t>
      </w:r>
    </w:p>
    <w:p w14:paraId="1B887A1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가져오기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5DC18FF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- i18n (</w:t>
      </w:r>
      <w:r w:rsidRPr="009D6C3F">
        <w:rPr>
          <w:rFonts w:ascii="Verdana" w:hAnsi="Verdana" w:cs="굴림"/>
          <w:color w:val="000000"/>
          <w:sz w:val="21"/>
          <w:szCs w:val="21"/>
        </w:rPr>
        <w:t>다국어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초기화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언어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65BDCB8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콘솔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</w:t>
      </w:r>
      <w:r w:rsidRPr="009D6C3F">
        <w:rPr>
          <w:rFonts w:ascii="Verdana" w:hAnsi="Verdana" w:cs="굴림"/>
          <w:color w:val="000000"/>
          <w:sz w:val="21"/>
          <w:szCs w:val="21"/>
        </w:rPr>
        <w:t>개발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프로덕션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true/false)</w:t>
      </w:r>
    </w:p>
    <w:p w14:paraId="3D34F19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</w:t>
      </w:r>
    </w:p>
    <w:p w14:paraId="33255D5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navbar.php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메인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네비게이션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구현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레벨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네비바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3B7A958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BOP, Stack </w:t>
      </w:r>
      <w:r w:rsidRPr="009D6C3F">
        <w:rPr>
          <w:rFonts w:ascii="Verdana" w:hAnsi="Verdana" w:cs="굴림"/>
          <w:color w:val="000000"/>
          <w:sz w:val="21"/>
          <w:szCs w:val="21"/>
        </w:rPr>
        <w:t>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주요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네비게이션</w:t>
      </w:r>
    </w:p>
    <w:p w14:paraId="68C6CAA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드롭다운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메뉴</w:t>
      </w:r>
    </w:p>
    <w:p w14:paraId="2D5989D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URL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5F09CBC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동적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네비게이션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5DB86D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</w:t>
      </w:r>
    </w:p>
    <w:p w14:paraId="21D1592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primary_navbar.php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상단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네비게이션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구현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레벨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네비바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7756D01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타이틀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587ACE4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단순화된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네비게이션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관리자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7A48BA2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언어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53198E9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인증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680AB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</w:t>
      </w:r>
    </w:p>
    <w:p w14:paraId="6145C2E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index-front.html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4C52788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성능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12E6826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3025551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233E9C5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</w:t>
      </w:r>
    </w:p>
    <w:p w14:paraId="33FF890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admin.html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관리자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6D395EF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4CFDCA4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3F45F2D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권한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7980FA6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</w:t>
      </w:r>
    </w:p>
    <w:p w14:paraId="6413A11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index.html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60175DB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운영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7B744E4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37EC47E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성능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모니터링</w:t>
      </w:r>
    </w:p>
    <w:p w14:paraId="7E8FF6E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</w:t>
      </w:r>
    </w:p>
    <w:p w14:paraId="73FF273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BOP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1E91928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BOP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분석</w:t>
      </w:r>
    </w:p>
    <w:p w14:paraId="51AE00A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</w:p>
    <w:p w14:paraId="1B5C03C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레이블링</w:t>
      </w:r>
    </w:p>
    <w:p w14:paraId="340A8FF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</w:t>
      </w:r>
    </w:p>
    <w:p w14:paraId="14429F7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</w:p>
    <w:p w14:paraId="5AEBBDA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성능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분석</w:t>
      </w:r>
    </w:p>
    <w:p w14:paraId="20D725A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78CB5E4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CED1DB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</w:t>
      </w:r>
    </w:p>
    <w:p w14:paraId="1F98DCD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aitraining.html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AI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개발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중단됨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465D70F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레이블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09C3581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</w:p>
    <w:p w14:paraId="2616880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496E289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</w:t>
      </w:r>
    </w:p>
    <w:p w14:paraId="22175EAE" w14:textId="72E3E899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js</w:t>
      </w:r>
    </w:p>
    <w:p w14:paraId="7597F36D" w14:textId="3D2B14EB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config</w:t>
      </w:r>
    </w:p>
    <w:p w14:paraId="6162A1F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기본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FEC8D3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config.php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기본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</w:p>
    <w:p w14:paraId="50F28D4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접속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0423119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경로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5066D98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경로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14B3B35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DB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</w:p>
    <w:p w14:paraId="4CF3B2E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db_config.php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MySQL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3C23E8E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PDO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연결</w:t>
      </w:r>
    </w:p>
    <w:p w14:paraId="48AB496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동적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</w:p>
    <w:p w14:paraId="6E2BB99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로깅</w:t>
      </w:r>
    </w:p>
    <w:p w14:paraId="1E7B2F5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update_db_config.php #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76D40F0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회사별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전환</w:t>
      </w:r>
    </w:p>
    <w:p w14:paraId="40511AA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세션에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현재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0278E2A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729C9E1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7D69249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fuelcellSelector.js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45AD454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사이트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347132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계층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78B683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사용자별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접근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권한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0CE5784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</w:t>
      </w:r>
    </w:p>
    <w:p w14:paraId="5A4346A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61FB5EB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전역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객체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(fuelcellConfig)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036DAD1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기본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2194E7B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섹션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ID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688A84C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</w:t>
      </w:r>
    </w:p>
    <w:p w14:paraId="2515186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URL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35559A7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plant/group/fuelcell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3013441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│   │   ∙ URL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6E27C1B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히스토리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063EFBB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</w:t>
      </w:r>
    </w:p>
    <w:p w14:paraId="394AA55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</w:p>
    <w:p w14:paraId="7FB5037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fuelcellChanged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</w:p>
    <w:p w14:paraId="5E52F3C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dataLoaded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</w:p>
    <w:p w14:paraId="2F5EE36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fuelcellConfigLoaded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</w:p>
    <w:p w14:paraId="66468C2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</w:t>
      </w:r>
    </w:p>
    <w:p w14:paraId="3B7CAF8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동기화</w:t>
      </w:r>
    </w:p>
    <w:p w14:paraId="3966C0A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관리자와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연동</w:t>
      </w:r>
    </w:p>
    <w:p w14:paraId="35FACFF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7209212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6348C62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</w:t>
      </w:r>
    </w:p>
    <w:p w14:paraId="79E5C36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redis_dataManager.js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index.html Redis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7E86BB2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Redis </w:t>
      </w:r>
      <w:r w:rsidRPr="009D6C3F">
        <w:rPr>
          <w:rFonts w:ascii="Verdana" w:hAnsi="Verdana" w:cs="굴림"/>
          <w:color w:val="000000"/>
          <w:sz w:val="21"/>
          <w:szCs w:val="21"/>
        </w:rPr>
        <w:t>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패턴</w:t>
      </w:r>
      <w:r w:rsidRPr="009D6C3F">
        <w:rPr>
          <w:rFonts w:ascii="Verdana" w:hAnsi="Verdana" w:cs="굴림"/>
          <w:color w:val="000000"/>
          <w:sz w:val="21"/>
          <w:szCs w:val="21"/>
        </w:rPr>
        <w:t>: {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ID}_{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>ID}_dash_web</w:t>
      </w:r>
    </w:p>
    <w:p w14:paraId="11C5EA7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70C1568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stack_info</w:t>
      </w:r>
    </w:p>
    <w:p w14:paraId="4420B3A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realtime_production</w:t>
      </w:r>
    </w:p>
    <w:p w14:paraId="35992CB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real_per_production</w:t>
      </w:r>
    </w:p>
    <w:p w14:paraId="5056406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operation_rate</w:t>
      </w:r>
    </w:p>
    <w:p w14:paraId="17F17EE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e_production, t_production</w:t>
      </w:r>
    </w:p>
    <w:p w14:paraId="269ECC7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e_capacity, e_operation</w:t>
      </w:r>
    </w:p>
    <w:p w14:paraId="3517F6C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result_event</w:t>
      </w:r>
    </w:p>
    <w:p w14:paraId="73633DE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BOP</w:t>
      </w:r>
    </w:p>
    <w:p w14:paraId="414AD2A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HW_Alert</w:t>
      </w:r>
    </w:p>
    <w:p w14:paraId="500C5A3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4EF005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redis_config.php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Redis </w:t>
      </w:r>
      <w:r w:rsidRPr="009D6C3F">
        <w:rPr>
          <w:rFonts w:ascii="Verdana" w:hAnsi="Verdana" w:cs="굴림"/>
          <w:color w:val="000000"/>
          <w:sz w:val="21"/>
          <w:szCs w:val="21"/>
        </w:rPr>
        <w:t>연결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5FEC370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CORS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헤더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040827A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Redis </w:t>
      </w:r>
      <w:r w:rsidRPr="009D6C3F">
        <w:rPr>
          <w:rFonts w:ascii="Verdana" w:hAnsi="Verdana" w:cs="굴림"/>
          <w:color w:val="000000"/>
          <w:sz w:val="21"/>
          <w:szCs w:val="21"/>
        </w:rPr>
        <w:t>서버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(127.0.0.1:6379)</w:t>
      </w:r>
    </w:p>
    <w:p w14:paraId="47E684F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섹션별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187DA4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JSON </w:t>
      </w:r>
      <w:r w:rsidRPr="009D6C3F">
        <w:rPr>
          <w:rFonts w:ascii="Verdana" w:hAnsi="Verdana" w:cs="굴림"/>
          <w:color w:val="000000"/>
          <w:sz w:val="21"/>
          <w:szCs w:val="21"/>
        </w:rPr>
        <w:t>응답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03CD10B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핸들링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로깅</w:t>
      </w:r>
    </w:p>
    <w:p w14:paraId="6D06DDF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B7E7AB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7E368FA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get_redis_data.php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0E30E27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Redis </w:t>
      </w:r>
      <w:r w:rsidRPr="009D6C3F">
        <w:rPr>
          <w:rFonts w:ascii="Verdana" w:hAnsi="Verdana" w:cs="굴림"/>
          <w:color w:val="000000"/>
          <w:sz w:val="21"/>
          <w:szCs w:val="21"/>
        </w:rPr>
        <w:t>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패턴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: {key} (URL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전달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046CB41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JSON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유효성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</w:p>
    <w:p w14:paraId="5945AD6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응답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포맷팅</w:t>
      </w:r>
    </w:p>
    <w:p w14:paraId="611AE49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FC1802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get_site_structure.php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전체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사이트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1D5F251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계층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</w:t>
      </w:r>
    </w:p>
    <w:p w14:paraId="661E24D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권한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2D791FC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fuelcellConfig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구성</w:t>
      </w:r>
    </w:p>
    <w:p w14:paraId="1AC4176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FC3115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get_facility_name.js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시설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97D8D5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포맷팅</w:t>
      </w:r>
    </w:p>
    <w:p w14:paraId="50A47F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>│   │   │</w:t>
      </w:r>
    </w:p>
    <w:p w14:paraId="51C1E7D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get_powerplant_info.php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16E8B39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783FA64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위치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용량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3CDB425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28C0AB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get_group_info.php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11851BC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3A8670D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소속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</w:p>
    <w:p w14:paraId="52A3A4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AF0452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get_fuelcell_info.php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1E99C2A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스펙</w:t>
      </w:r>
    </w:p>
    <w:p w14:paraId="0BCC963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운영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42AAD1B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E3CDD6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get_model_groups.php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006BCE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URL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>: powerplant_id, fuelcell_id</w:t>
      </w:r>
    </w:p>
    <w:p w14:paraId="4D89561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-/FDC/{$powerplant_id}/{$fuelcell_id}/BOP/MODEL/</w:t>
      </w:r>
    </w:p>
    <w:p w14:paraId="28B7788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해당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2198CA2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7D8F5F6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004CDA1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get_session.js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클라이언트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1F56DFF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쿠키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키</w:t>
      </w:r>
      <w:r w:rsidRPr="009D6C3F">
        <w:rPr>
          <w:rFonts w:ascii="Verdana" w:hAnsi="Verdana" w:cs="굴림"/>
          <w:color w:val="000000"/>
          <w:sz w:val="21"/>
          <w:szCs w:val="21"/>
        </w:rPr>
        <w:t>: SESS_ID</w:t>
      </w:r>
    </w:p>
    <w:p w14:paraId="62DA26F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:</w:t>
      </w:r>
    </w:p>
    <w:p w14:paraId="6616016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company_id (</w:t>
      </w:r>
      <w:r w:rsidRPr="009D6C3F">
        <w:rPr>
          <w:rFonts w:ascii="Verdana" w:hAnsi="Verdana" w:cs="굴림"/>
          <w:color w:val="000000"/>
          <w:sz w:val="21"/>
          <w:szCs w:val="21"/>
        </w:rPr>
        <w:t>회사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DB </w:t>
      </w:r>
      <w:r w:rsidRPr="009D6C3F">
        <w:rPr>
          <w:rFonts w:ascii="Verdana" w:hAnsi="Verdana" w:cs="굴림"/>
          <w:color w:val="000000"/>
          <w:sz w:val="21"/>
          <w:szCs w:val="21"/>
        </w:rPr>
        <w:t>선택에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7541FD8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account_role (</w:t>
      </w:r>
      <w:r w:rsidRPr="009D6C3F">
        <w:rPr>
          <w:rFonts w:ascii="Verdana" w:hAnsi="Verdana" w:cs="굴림"/>
          <w:color w:val="000000"/>
          <w:sz w:val="21"/>
          <w:szCs w:val="21"/>
        </w:rPr>
        <w:t>권한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7FA7133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account_powerplants (</w:t>
      </w:r>
      <w:r w:rsidRPr="009D6C3F">
        <w:rPr>
          <w:rFonts w:ascii="Verdana" w:hAnsi="Verdana" w:cs="굴림"/>
          <w:color w:val="000000"/>
          <w:sz w:val="21"/>
          <w:szCs w:val="21"/>
        </w:rPr>
        <w:t>접근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가능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4798ADE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URL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'plant'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47541BB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localStorage: selected_powerplant</w:t>
      </w:r>
    </w:p>
    <w:p w14:paraId="00B7CFB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session_redis.php      # Redis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26A8549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Redis </w:t>
      </w:r>
      <w:r w:rsidRPr="009D6C3F">
        <w:rPr>
          <w:rFonts w:ascii="Verdana" w:hAnsi="Verdana" w:cs="굴림"/>
          <w:color w:val="000000"/>
          <w:sz w:val="21"/>
          <w:szCs w:val="21"/>
        </w:rPr>
        <w:t>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패턴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: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session:{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>session_hash}</w:t>
      </w:r>
    </w:p>
    <w:p w14:paraId="22C28FD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세션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</w:t>
      </w:r>
      <w:r w:rsidRPr="009D6C3F">
        <w:rPr>
          <w:rFonts w:ascii="Verdana" w:hAnsi="Verdana" w:cs="굴림"/>
          <w:color w:val="000000"/>
          <w:sz w:val="21"/>
          <w:szCs w:val="21"/>
        </w:rPr>
        <w:t>:</w:t>
      </w:r>
    </w:p>
    <w:p w14:paraId="1D14B55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company_id</w:t>
      </w:r>
    </w:p>
    <w:p w14:paraId="3E7D62F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account_id</w:t>
      </w:r>
    </w:p>
    <w:p w14:paraId="6B4B9C0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account_role</w:t>
      </w:r>
    </w:p>
    <w:p w14:paraId="4EAE84E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session_ipaddr</w:t>
      </w:r>
    </w:p>
    <w:p w14:paraId="182E48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session_created_at</w:t>
      </w:r>
    </w:p>
    <w:p w14:paraId="42A5C5E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CA5C7D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AA0426">
        <w:rPr>
          <w:rFonts w:ascii="Verdana" w:hAnsi="Verdana" w:cs="굴림"/>
          <w:sz w:val="21"/>
          <w:szCs w:val="21"/>
        </w:rPr>
        <w:t xml:space="preserve">│   </w:t>
      </w:r>
      <w:r w:rsidRPr="00AA0426">
        <w:rPr>
          <w:rFonts w:ascii="맑은 고딕" w:hAnsi="맑은 고딕" w:cs="맑은 고딕" w:hint="eastAsia"/>
          <w:sz w:val="21"/>
          <w:szCs w:val="21"/>
        </w:rPr>
        <w:t>├</w:t>
      </w:r>
      <w:r w:rsidRPr="00AA0426">
        <w:rPr>
          <w:rFonts w:ascii="Verdana" w:hAnsi="Verdana" w:cs="Verdana"/>
          <w:sz w:val="21"/>
          <w:szCs w:val="21"/>
        </w:rPr>
        <w:t>──</w:t>
      </w:r>
      <w:r w:rsidRPr="00AA0426">
        <w:rPr>
          <w:rFonts w:ascii="Verdana" w:hAnsi="Verdana" w:cs="굴림"/>
          <w:sz w:val="21"/>
          <w:szCs w:val="21"/>
        </w:rPr>
        <w:t xml:space="preserve"> [</w:t>
      </w:r>
      <w:r w:rsidRPr="00AA0426">
        <w:rPr>
          <w:rFonts w:ascii="Verdana" w:hAnsi="Verdana" w:cs="굴림"/>
          <w:sz w:val="21"/>
          <w:szCs w:val="21"/>
        </w:rPr>
        <w:t>유틸리티</w:t>
      </w:r>
      <w:r w:rsidRPr="00AA0426">
        <w:rPr>
          <w:rFonts w:ascii="Verdana" w:hAnsi="Verdana" w:cs="굴림"/>
          <w:sz w:val="21"/>
          <w:szCs w:val="21"/>
        </w:rPr>
        <w:t>]</w:t>
      </w:r>
    </w:p>
    <w:p w14:paraId="2EF17C2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modelSelector.js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013471E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5401A7C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localStorage: selectedModelGroup</w:t>
      </w:r>
    </w:p>
    <w:p w14:paraId="5E8EF58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>:</w:t>
      </w:r>
    </w:p>
    <w:p w14:paraId="2D6E3F1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modelGroupChanged (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797749A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fuelcellChanged (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7051152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연동</w:t>
      </w:r>
      <w:r w:rsidRPr="009D6C3F">
        <w:rPr>
          <w:rFonts w:ascii="Verdana" w:hAnsi="Verdana" w:cs="굴림"/>
          <w:color w:val="000000"/>
          <w:sz w:val="21"/>
          <w:szCs w:val="21"/>
        </w:rPr>
        <w:t>:</w:t>
      </w:r>
    </w:p>
    <w:p w14:paraId="71A6889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1CD3AF1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7FF1379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초기화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복원</w:t>
      </w:r>
    </w:p>
    <w:p w14:paraId="63EF3A3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B99CC4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i18n.js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다국어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063E169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언어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리소스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(loadLocale)</w:t>
      </w:r>
    </w:p>
    <w:p w14:paraId="16F52FD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번역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(applyTranslations)</w:t>
      </w:r>
    </w:p>
    <w:p w14:paraId="573A140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초기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언어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(initI18n)</w:t>
      </w:r>
    </w:p>
    <w:p w14:paraId="6A1FACE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언어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(changeLanguage)</w:t>
      </w:r>
    </w:p>
    <w:p w14:paraId="5C3921F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로컬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스토리지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언어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16D9BB5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39F560BC" w14:textId="63883631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locales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# </w:t>
      </w:r>
      <w:r w:rsidRPr="009D6C3F">
        <w:rPr>
          <w:rFonts w:ascii="Verdana" w:hAnsi="Verdana" w:cs="굴림"/>
          <w:color w:val="000000"/>
          <w:sz w:val="21"/>
          <w:szCs w:val="21"/>
        </w:rPr>
        <w:t>다국어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리소스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디렉토리</w:t>
      </w:r>
    </w:p>
    <w:p w14:paraId="158CDB8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en.json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# </w:t>
      </w:r>
      <w:r w:rsidRPr="009D6C3F">
        <w:rPr>
          <w:rFonts w:ascii="Verdana" w:hAnsi="Verdana" w:cs="굴림"/>
          <w:color w:val="000000"/>
          <w:sz w:val="21"/>
          <w:szCs w:val="21"/>
        </w:rPr>
        <w:t>영어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번역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</w:p>
    <w:p w14:paraId="57CD70C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└──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ko.json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# </w:t>
      </w:r>
      <w:r w:rsidRPr="009D6C3F">
        <w:rPr>
          <w:rFonts w:ascii="Verdana" w:hAnsi="Verdana" w:cs="굴림"/>
          <w:color w:val="000000"/>
          <w:sz w:val="21"/>
          <w:szCs w:val="21"/>
        </w:rPr>
        <w:t>한국어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번역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</w:p>
    <w:p w14:paraId="7F6B58E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</w:p>
    <w:p w14:paraId="543D957D" w14:textId="071338C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index-front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# index-front.html(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599CD00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'js/config/get_redis_data.php'</w:t>
      </w:r>
      <w:r w:rsidRPr="009D6C3F">
        <w:rPr>
          <w:rFonts w:ascii="Verdana" w:hAnsi="Verdana" w:cs="굴림"/>
          <w:color w:val="000000"/>
          <w:sz w:val="21"/>
          <w:szCs w:val="21"/>
        </w:rPr>
        <w:t>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수신</w:t>
      </w:r>
    </w:p>
    <w:p w14:paraId="6FE55A6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fuelcellSelector.js</w:t>
      </w:r>
      <w:r w:rsidRPr="009D6C3F">
        <w:rPr>
          <w:rFonts w:ascii="Verdana" w:hAnsi="Verdana" w:cs="굴림"/>
          <w:color w:val="000000"/>
          <w:sz w:val="21"/>
          <w:szCs w:val="21"/>
        </w:rPr>
        <w:t>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따라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4CCB2F8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</w:t>
      </w:r>
    </w:p>
    <w:p w14:paraId="29EA90A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facility_status.js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6BD1FC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세션에서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ID </w:t>
      </w:r>
      <w:r w:rsidRPr="009D6C3F">
        <w:rPr>
          <w:rFonts w:ascii="Verdana" w:hAnsi="Verdana" w:cs="굴림"/>
          <w:color w:val="000000"/>
          <w:sz w:val="21"/>
          <w:szCs w:val="21"/>
        </w:rPr>
        <w:t>가져오기</w:t>
      </w:r>
    </w:p>
    <w:p w14:paraId="4077FFF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Redis</w:t>
      </w:r>
      <w:r w:rsidRPr="009D6C3F">
        <w:rPr>
          <w:rFonts w:ascii="Verdana" w:hAnsi="Verdana" w:cs="굴림"/>
          <w:color w:val="000000"/>
          <w:sz w:val="21"/>
          <w:szCs w:val="21"/>
        </w:rPr>
        <w:t>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({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ID}dash_total_web)</w:t>
      </w:r>
    </w:p>
    <w:p w14:paraId="56A359D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주의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경고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위험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정지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53BA159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- 5</w:t>
      </w:r>
      <w:r w:rsidRPr="009D6C3F">
        <w:rPr>
          <w:rFonts w:ascii="Verdana" w:hAnsi="Verdana" w:cs="굴림"/>
          <w:color w:val="000000"/>
          <w:sz w:val="21"/>
          <w:szCs w:val="21"/>
        </w:rPr>
        <w:t>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간격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24DA700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</w:t>
      </w:r>
    </w:p>
    <w:p w14:paraId="6B08D59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event_list.js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4CF8121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63DC15B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D38E66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get_alarm_log.php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5AEB61E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13185B2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시간별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286E88E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387625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fuelcell_group_list.js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</w:p>
    <w:p w14:paraId="6BD525B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get_group_list.php</w:t>
      </w:r>
      <w:r w:rsidRPr="009D6C3F">
        <w:rPr>
          <w:rFonts w:ascii="Verdana" w:hAnsi="Verdana" w:cs="굴림"/>
          <w:color w:val="000000"/>
          <w:sz w:val="21"/>
          <w:szCs w:val="21"/>
        </w:rPr>
        <w:t>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B156D9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get_site_structure.php</w:t>
      </w:r>
      <w:r w:rsidRPr="009D6C3F">
        <w:rPr>
          <w:rFonts w:ascii="Verdana" w:hAnsi="Verdana" w:cs="굴림"/>
          <w:color w:val="000000"/>
          <w:sz w:val="21"/>
          <w:szCs w:val="21"/>
        </w:rPr>
        <w:t>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사이트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01B3BD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계층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1FD2665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5ABFD6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fuelcell_list.js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</w:p>
    <w:p w14:paraId="1225394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get_fuelcell_info.php</w:t>
      </w:r>
      <w:r w:rsidRPr="009D6C3F">
        <w:rPr>
          <w:rFonts w:ascii="Verdana" w:hAnsi="Verdana" w:cs="굴림"/>
          <w:color w:val="000000"/>
          <w:sz w:val="21"/>
          <w:szCs w:val="21"/>
        </w:rPr>
        <w:t>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914137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523C9E6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정렬</w:t>
      </w:r>
    </w:p>
    <w:p w14:paraId="7A9639F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클릭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(URL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7039F94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7B1C856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realtime_graph.js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발전량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가동율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일별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월별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발전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열생산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현황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1035FF2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성능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생산량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렌더링</w:t>
      </w:r>
    </w:p>
    <w:p w14:paraId="028A736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스케일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47B0AE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시각화</w:t>
      </w:r>
    </w:p>
    <w:p w14:paraId="4F5DB50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>│   │</w:t>
      </w:r>
    </w:p>
    <w:p w14:paraId="58F7BDF7" w14:textId="5B89455E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setting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   # admin.html(</w:t>
      </w:r>
      <w:r w:rsidRPr="009D6C3F">
        <w:rPr>
          <w:rFonts w:ascii="Verdana" w:hAnsi="Verdana" w:cs="굴림"/>
          <w:color w:val="000000"/>
          <w:sz w:val="21"/>
          <w:szCs w:val="21"/>
        </w:rPr>
        <w:t>관리자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333F8B7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7D5384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공통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39DDE26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setting_common.js # </w:t>
      </w:r>
      <w:r w:rsidRPr="009D6C3F">
        <w:rPr>
          <w:rFonts w:ascii="Verdana" w:hAnsi="Verdana" w:cs="굴림"/>
          <w:color w:val="000000"/>
          <w:sz w:val="21"/>
          <w:szCs w:val="21"/>
        </w:rPr>
        <w:t>공통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04349A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관리자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조회함수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포함</w:t>
      </w:r>
    </w:p>
    <w:p w14:paraId="006C98E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컨트롤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  <w:r w:rsidRPr="009D6C3F">
        <w:rPr>
          <w:rFonts w:ascii="Verdana" w:hAnsi="Verdana" w:cs="굴림"/>
          <w:color w:val="000000"/>
          <w:sz w:val="21"/>
          <w:szCs w:val="21"/>
        </w:rPr>
        <w:t>(modalSW)</w:t>
      </w:r>
    </w:p>
    <w:p w14:paraId="6131BF1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체크박스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4C7C968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함수</w:t>
      </w:r>
    </w:p>
    <w:p w14:paraId="62A838D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get_users.php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# </w:t>
      </w:r>
      <w:r w:rsidRPr="009D6C3F">
        <w:rPr>
          <w:rFonts w:ascii="Verdana" w:hAnsi="Verdana" w:cs="굴림"/>
          <w:color w:val="000000"/>
          <w:sz w:val="21"/>
          <w:szCs w:val="21"/>
        </w:rPr>
        <w:t>전체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</w:p>
    <w:p w14:paraId="6A99BB5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get_powerplants.php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26B3EE2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get_groups.php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5FC39B2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get_fuelcell_groups.php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>-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E23998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get_fuelcells.php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6C5CDF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get_fuelcells_by_powerplant.php # </w:t>
      </w:r>
      <w:r w:rsidRPr="009D6C3F">
        <w:rPr>
          <w:rFonts w:ascii="Verdana" w:hAnsi="Verdana" w:cs="굴림"/>
          <w:color w:val="000000"/>
          <w:sz w:val="21"/>
          <w:szCs w:val="21"/>
        </w:rPr>
        <w:t>발전소별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4D7C968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pagination.php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페이지네이션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3FA7087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redis_admin_update.php #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Redis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05FD88A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CRUD </w:t>
      </w:r>
      <w:r w:rsidRPr="009D6C3F">
        <w:rPr>
          <w:rFonts w:ascii="Verdana" w:hAnsi="Verdana" w:cs="굴림"/>
          <w:color w:val="000000"/>
          <w:sz w:val="21"/>
          <w:szCs w:val="21"/>
        </w:rPr>
        <w:t>발생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갱신</w:t>
      </w:r>
    </w:p>
    <w:p w14:paraId="6A6FBE4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Redis </w:t>
      </w:r>
      <w:r w:rsidRPr="009D6C3F">
        <w:rPr>
          <w:rFonts w:ascii="Verdana" w:hAnsi="Verdana" w:cs="굴림"/>
          <w:color w:val="000000"/>
          <w:sz w:val="21"/>
          <w:szCs w:val="21"/>
        </w:rPr>
        <w:t>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형식</w:t>
      </w:r>
      <w:r w:rsidRPr="009D6C3F">
        <w:rPr>
          <w:rFonts w:ascii="Verdana" w:hAnsi="Verdana" w:cs="굴림"/>
          <w:color w:val="000000"/>
          <w:sz w:val="21"/>
          <w:szCs w:val="21"/>
        </w:rPr>
        <w:t>: {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ID}dash_total_web, {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ID}{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>ID}dash_web</w:t>
      </w:r>
    </w:p>
    <w:p w14:paraId="5BE3038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Redis </w:t>
      </w:r>
      <w:r w:rsidRPr="009D6C3F">
        <w:rPr>
          <w:rFonts w:ascii="Verdana" w:hAnsi="Verdana" w:cs="굴림"/>
          <w:color w:val="000000"/>
          <w:sz w:val="21"/>
          <w:szCs w:val="21"/>
        </w:rPr>
        <w:t>캐시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동기화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2F0A4CA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92C300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F3BA30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setting_powerplant.js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5DEA5AF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add_powerplants.php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02B0E00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update_powerplant.php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568FDAD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delete_powerplant.php #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67CA4F1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748AA3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9B7457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setting_group.js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6F1C51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add_groups.php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242401A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update_group.php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145FC01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delete_group.php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38588E6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   │ 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connect_group_fuelcells.php #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>-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385B64F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get_groups_by_powerplant.php # </w:t>
      </w:r>
      <w:r w:rsidRPr="009D6C3F">
        <w:rPr>
          <w:rFonts w:ascii="Verdana" w:hAnsi="Verdana" w:cs="굴림"/>
          <w:color w:val="000000"/>
          <w:sz w:val="21"/>
          <w:szCs w:val="21"/>
        </w:rPr>
        <w:t>발전소별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</w:p>
    <w:p w14:paraId="253D8BB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525842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4B4ADCF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setting_fuelcell.js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20C276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add_fuelcells.php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774F95C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update_fuelcell.php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4332799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delete_fuelcell.php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0270796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FEDC6B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4FEE69E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setting_user.js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0862801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add_user.php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일반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45D8C7C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add_local_admin.php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로컬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2874D37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LocalAdmin </w:t>
      </w:r>
      <w:r w:rsidRPr="009D6C3F">
        <w:rPr>
          <w:rFonts w:ascii="Verdana" w:hAnsi="Verdana" w:cs="굴림"/>
          <w:color w:val="000000"/>
          <w:sz w:val="21"/>
          <w:szCs w:val="21"/>
        </w:rPr>
        <w:t>권한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계정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전용</w:t>
      </w:r>
    </w:p>
    <w:p w14:paraId="24E1629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역할</w:t>
      </w:r>
      <w:r w:rsidRPr="009D6C3F">
        <w:rPr>
          <w:rFonts w:ascii="Verdana" w:hAnsi="Verdana" w:cs="굴림"/>
          <w:color w:val="000000"/>
          <w:sz w:val="21"/>
          <w:szCs w:val="21"/>
        </w:rPr>
        <w:t>(role)</w:t>
      </w:r>
      <w:r w:rsidRPr="009D6C3F">
        <w:rPr>
          <w:rFonts w:ascii="Verdana" w:hAnsi="Verdana" w:cs="굴림"/>
          <w:color w:val="000000"/>
          <w:sz w:val="21"/>
          <w:szCs w:val="21"/>
        </w:rPr>
        <w:t>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"LocalAdmin"</w:t>
      </w:r>
      <w:r w:rsidRPr="009D6C3F">
        <w:rPr>
          <w:rFonts w:ascii="Verdana" w:hAnsi="Verdana" w:cs="굴림"/>
          <w:color w:val="000000"/>
          <w:sz w:val="21"/>
          <w:szCs w:val="21"/>
        </w:rPr>
        <w:t>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호출됨</w:t>
      </w:r>
    </w:p>
    <w:p w14:paraId="758FCC9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add_local_user.php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로컬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28A97EC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User </w:t>
      </w:r>
      <w:r w:rsidRPr="009D6C3F">
        <w:rPr>
          <w:rFonts w:ascii="Verdana" w:hAnsi="Verdana" w:cs="굴림"/>
          <w:color w:val="000000"/>
          <w:sz w:val="21"/>
          <w:szCs w:val="21"/>
        </w:rPr>
        <w:t>권한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계정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전용</w:t>
      </w:r>
    </w:p>
    <w:p w14:paraId="09704BD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역할</w:t>
      </w:r>
      <w:r w:rsidRPr="009D6C3F">
        <w:rPr>
          <w:rFonts w:ascii="Verdana" w:hAnsi="Verdana" w:cs="굴림"/>
          <w:color w:val="000000"/>
          <w:sz w:val="21"/>
          <w:szCs w:val="21"/>
        </w:rPr>
        <w:t>(role)</w:t>
      </w:r>
      <w:r w:rsidRPr="009D6C3F">
        <w:rPr>
          <w:rFonts w:ascii="Verdana" w:hAnsi="Verdana" w:cs="굴림"/>
          <w:color w:val="000000"/>
          <w:sz w:val="21"/>
          <w:szCs w:val="21"/>
        </w:rPr>
        <w:t>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"User"</w:t>
      </w:r>
      <w:r w:rsidRPr="009D6C3F">
        <w:rPr>
          <w:rFonts w:ascii="Verdana" w:hAnsi="Verdana" w:cs="굴림"/>
          <w:color w:val="000000"/>
          <w:sz w:val="21"/>
          <w:szCs w:val="21"/>
        </w:rPr>
        <w:t>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호출됨</w:t>
      </w:r>
    </w:p>
    <w:p w14:paraId="3419500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update_user.php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4A1F810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delete_user.php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35A669C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search_user.php       # </w:t>
      </w:r>
      <w:r w:rsidRPr="009D6C3F">
        <w:rPr>
          <w:rFonts w:ascii="Verdana" w:hAnsi="Verdana" w:cs="굴림"/>
          <w:color w:val="000000"/>
          <w:sz w:val="21"/>
          <w:szCs w:val="21"/>
        </w:rPr>
        <w:t>사용자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</w:p>
    <w:p w14:paraId="4C35990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3F3CFDFB" w14:textId="0F3F9E13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dashboard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  # index.html(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21E86ED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CF1BE3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선택기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11C45F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../config/fuelcellSelector.js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04B3D3F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1D6908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F736BE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../config/redis_dataManager.js   # 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A00379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캐싱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562950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섹션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ID </w:t>
      </w:r>
      <w:r w:rsidRPr="009D6C3F">
        <w:rPr>
          <w:rFonts w:ascii="Verdana" w:hAnsi="Verdana" w:cs="굴림"/>
          <w:color w:val="000000"/>
          <w:sz w:val="21"/>
          <w:szCs w:val="21"/>
        </w:rPr>
        <w:t>형식</w:t>
      </w:r>
      <w:r w:rsidRPr="009D6C3F">
        <w:rPr>
          <w:rFonts w:ascii="Verdana" w:hAnsi="Verdana" w:cs="굴림"/>
          <w:color w:val="000000"/>
          <w:sz w:val="21"/>
          <w:szCs w:val="21"/>
        </w:rPr>
        <w:t>: {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ID}{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>ID}_dash_web</w:t>
      </w:r>
    </w:p>
    <w:p w14:paraId="11FCAF6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5E0AA5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받아와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보여주는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36F311B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dash_dataManager.js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5FA571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redis_dataManager.js</w:t>
      </w:r>
      <w:r w:rsidRPr="009D6C3F">
        <w:rPr>
          <w:rFonts w:ascii="Verdana" w:hAnsi="Verdana" w:cs="굴림"/>
          <w:color w:val="000000"/>
          <w:sz w:val="21"/>
          <w:szCs w:val="21"/>
        </w:rPr>
        <w:t>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연동</w:t>
      </w:r>
    </w:p>
    <w:p w14:paraId="0FECECF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캐싱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배포</w:t>
      </w:r>
    </w:p>
    <w:p w14:paraId="0F4CB6F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컴포넌트별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0D143B1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C2C740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dash_eventManager.js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대시보드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306C9FC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컴포넌트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초기화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523AE16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fuelcellChanged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37E5D7C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dataLoaded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0794B3D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EC3BC7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dash_qoe.js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SoH </w:t>
      </w:r>
      <w:r w:rsidRPr="009D6C3F">
        <w:rPr>
          <w:rFonts w:ascii="Verdana" w:hAnsi="Verdana" w:cs="굴림"/>
          <w:color w:val="000000"/>
          <w:sz w:val="21"/>
          <w:szCs w:val="21"/>
        </w:rPr>
        <w:t>지수</w:t>
      </w:r>
    </w:p>
    <w:p w14:paraId="6622AD2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품질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경험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계산</w:t>
      </w:r>
    </w:p>
    <w:p w14:paraId="5B5A5FC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성능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분석</w:t>
      </w:r>
    </w:p>
    <w:p w14:paraId="351A2E1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867E4E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dash_operation_rate.js # </w:t>
      </w:r>
      <w:r w:rsidRPr="009D6C3F">
        <w:rPr>
          <w:rFonts w:ascii="Verdana" w:hAnsi="Verdana" w:cs="굴림"/>
          <w:color w:val="000000"/>
          <w:sz w:val="21"/>
          <w:szCs w:val="21"/>
        </w:rPr>
        <w:t>발전량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가동률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54C6427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일간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가동률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계산</w:t>
      </w:r>
    </w:p>
    <w:p w14:paraId="54F1D94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operation_rate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</w:p>
    <w:p w14:paraId="5D295C2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6C0F21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dash_realtime_production.js #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생산량</w:t>
      </w:r>
    </w:p>
    <w:p w14:paraId="0314903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전기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생산량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46EC328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realtime_production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</w:p>
    <w:p w14:paraId="6E5ACAD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C23B51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dash_bopDiagram.js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구조도</w:t>
      </w:r>
    </w:p>
    <w:p w14:paraId="70E785F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BOP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다이어그램</w:t>
      </w:r>
    </w:p>
    <w:p w14:paraId="7D0BB85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BOP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시각화</w:t>
      </w:r>
    </w:p>
    <w:p w14:paraId="45AC9B0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9C4544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dash_bar_chart.js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성능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차트</w:t>
      </w:r>
    </w:p>
    <w:p w14:paraId="4BE10CF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성능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차트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13BC3BC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e_production, t_production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</w:p>
    <w:p w14:paraId="374DEA0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318EDB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dash_alarm.js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</w:p>
    <w:p w14:paraId="2E65063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load_alarm.php</w:t>
      </w:r>
      <w:r w:rsidRPr="009D6C3F">
        <w:rPr>
          <w:rFonts w:ascii="Verdana" w:hAnsi="Verdana" w:cs="굴림"/>
          <w:color w:val="000000"/>
          <w:sz w:val="21"/>
          <w:szCs w:val="21"/>
        </w:rPr>
        <w:t>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통신</w:t>
      </w:r>
    </w:p>
    <w:p w14:paraId="74AB1E7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63BC18C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20EDBC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load_alarm.php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4F11A96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Redis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39C748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알람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54308F3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5F398E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dash_faultDiag.js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리스트</w:t>
      </w:r>
    </w:p>
    <w:p w14:paraId="4D3CF6C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result_event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36D3567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64A8822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F95B5C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dash_hwAlert.js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HW</w:t>
      </w:r>
      <w:r w:rsidRPr="009D6C3F">
        <w:rPr>
          <w:rFonts w:ascii="Verdana" w:hAnsi="Verdana" w:cs="굴림"/>
          <w:color w:val="000000"/>
          <w:sz w:val="21"/>
          <w:szCs w:val="21"/>
        </w:rPr>
        <w:t>센서정보</w:t>
      </w:r>
    </w:p>
    <w:p w14:paraId="1D6AB80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HW_Alert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2222DB9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하드웨어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모니터링</w:t>
      </w:r>
    </w:p>
    <w:p w14:paraId="2E4F94D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E0DB32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dash_operation_info.js # </w:t>
      </w:r>
      <w:r w:rsidRPr="009D6C3F">
        <w:rPr>
          <w:rFonts w:ascii="Verdana" w:hAnsi="Verdana" w:cs="굴림"/>
          <w:color w:val="000000"/>
          <w:sz w:val="21"/>
          <w:szCs w:val="21"/>
        </w:rPr>
        <w:t>운전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2E9FB29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운전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3F93449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redis_dataManager.js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구독</w:t>
      </w:r>
    </w:p>
    <w:p w14:paraId="0FBC1B3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E6DFC0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dash_system_info.js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1C6B797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621F453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get_fuelcell_info.php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</w:p>
    <w:p w14:paraId="64AEFBE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803FF6E" w14:textId="2F6BA8DC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bop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        # </w:t>
      </w:r>
      <w:r w:rsidR="00512A93">
        <w:rPr>
          <w:rFonts w:ascii="Verdana" w:hAnsi="Verdana" w:cs="굴림" w:hint="eastAsia"/>
          <w:color w:val="000000"/>
          <w:sz w:val="21"/>
          <w:szCs w:val="21"/>
        </w:rPr>
        <w:t>b</w:t>
      </w:r>
      <w:r w:rsidR="00512A93">
        <w:rPr>
          <w:rFonts w:ascii="Verdana" w:hAnsi="Verdana" w:cs="굴림"/>
          <w:color w:val="000000"/>
          <w:sz w:val="21"/>
          <w:szCs w:val="21"/>
        </w:rPr>
        <w:t>op.html(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BOP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="00512A93">
        <w:rPr>
          <w:rFonts w:ascii="Verdana" w:hAnsi="Verdana" w:cs="굴림" w:hint="eastAsia"/>
          <w:color w:val="000000"/>
          <w:sz w:val="21"/>
          <w:szCs w:val="21"/>
        </w:rPr>
        <w:t>)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3C6ADF4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</w:p>
    <w:p w14:paraId="6B036E3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선택기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7DA9321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../config/fuelcellSelector.js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5EF46A7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1A5084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33C979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../config/modelSelector.js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168F597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연료전지별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가능한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1468D2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드롭다운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컨트롤</w:t>
      </w:r>
    </w:p>
    <w:p w14:paraId="1465F3A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localStorage</w:t>
      </w:r>
      <w:r w:rsidRPr="009D6C3F">
        <w:rPr>
          <w:rFonts w:ascii="Verdana" w:hAnsi="Verdana" w:cs="굴림"/>
          <w:color w:val="000000"/>
          <w:sz w:val="21"/>
          <w:szCs w:val="21"/>
        </w:rPr>
        <w:t>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(selectedModelGroup)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26416D9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modelGroupChanged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발생</w:t>
      </w:r>
    </w:p>
    <w:p w14:paraId="37151EF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fuelcellChanged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감지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갱신</w:t>
      </w:r>
    </w:p>
    <w:p w14:paraId="40524BB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02F7EB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modelName.js               # </w:t>
      </w:r>
      <w:r w:rsidRPr="009D6C3F">
        <w:rPr>
          <w:rFonts w:ascii="Verdana" w:hAnsi="Verdana" w:cs="굴림"/>
          <w:color w:val="000000"/>
          <w:sz w:val="21"/>
          <w:szCs w:val="21"/>
        </w:rPr>
        <w:t>현재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291D77D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Redis</w:t>
      </w:r>
      <w:r w:rsidRPr="009D6C3F">
        <w:rPr>
          <w:rFonts w:ascii="Verdana" w:hAnsi="Verdana" w:cs="굴림"/>
          <w:color w:val="000000"/>
          <w:sz w:val="21"/>
          <w:szCs w:val="21"/>
        </w:rPr>
        <w:t>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'{plant}_{fuelcell}_model_apply' </w:t>
      </w:r>
      <w:r w:rsidRPr="009D6C3F">
        <w:rPr>
          <w:rFonts w:ascii="Verdana" w:hAnsi="Verdana" w:cs="굴림"/>
          <w:color w:val="000000"/>
          <w:sz w:val="21"/>
          <w:szCs w:val="21"/>
        </w:rPr>
        <w:t>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값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A8B5DE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UI</w:t>
      </w:r>
      <w:r w:rsidRPr="009D6C3F">
        <w:rPr>
          <w:rFonts w:ascii="Verdana" w:hAnsi="Verdana" w:cs="굴림"/>
          <w:color w:val="000000"/>
          <w:sz w:val="21"/>
          <w:szCs w:val="21"/>
        </w:rPr>
        <w:t>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현재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7F9D545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- 5</w:t>
      </w:r>
      <w:r w:rsidRPr="009D6C3F">
        <w:rPr>
          <w:rFonts w:ascii="Verdana" w:hAnsi="Verdana" w:cs="굴림"/>
          <w:color w:val="000000"/>
          <w:sz w:val="21"/>
          <w:szCs w:val="21"/>
        </w:rPr>
        <w:t>초마다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갱신으로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모니터링</w:t>
      </w:r>
    </w:p>
    <w:p w14:paraId="51BA1C2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6BD79A3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9447F8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get_model_apply.php        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3DD63F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Redis</w:t>
      </w:r>
      <w:r w:rsidRPr="009D6C3F">
        <w:rPr>
          <w:rFonts w:ascii="Verdana" w:hAnsi="Verdana" w:cs="굴림"/>
          <w:color w:val="000000"/>
          <w:sz w:val="21"/>
          <w:szCs w:val="21"/>
        </w:rPr>
        <w:t>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현재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F4FDEB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plant/fuelcell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76207F0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JSON </w:t>
      </w:r>
      <w:r w:rsidRPr="009D6C3F">
        <w:rPr>
          <w:rFonts w:ascii="Verdana" w:hAnsi="Verdana" w:cs="굴림"/>
          <w:color w:val="000000"/>
          <w:sz w:val="21"/>
          <w:szCs w:val="21"/>
        </w:rPr>
        <w:t>형식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57B61A3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019892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[BOP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EB0563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bopDiagApply.js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BOP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7DE8782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구현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(DiagModelSelector </w:t>
      </w:r>
      <w:r w:rsidRPr="009D6C3F">
        <w:rPr>
          <w:rFonts w:ascii="Verdana" w:hAnsi="Verdana" w:cs="굴림"/>
          <w:color w:val="000000"/>
          <w:sz w:val="21"/>
          <w:szCs w:val="21"/>
        </w:rPr>
        <w:t>클래스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5A55BD7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시작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중지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2651731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선택기로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1DB9076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E5EEB2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get_model_status.php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A6F984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Redis</w:t>
      </w:r>
      <w:r w:rsidRPr="009D6C3F">
        <w:rPr>
          <w:rFonts w:ascii="Verdana" w:hAnsi="Verdana" w:cs="굴림"/>
          <w:color w:val="000000"/>
          <w:sz w:val="21"/>
          <w:szCs w:val="21"/>
        </w:rPr>
        <w:t>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'{plant}_{fuelcell}_model_status' </w:t>
      </w:r>
      <w:r w:rsidRPr="009D6C3F">
        <w:rPr>
          <w:rFonts w:ascii="Verdana" w:hAnsi="Verdana" w:cs="굴림"/>
          <w:color w:val="000000"/>
          <w:sz w:val="21"/>
          <w:szCs w:val="21"/>
        </w:rPr>
        <w:t>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값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확인</w:t>
      </w:r>
    </w:p>
    <w:p w14:paraId="26327BB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(true/false)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79C203A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bopDiagApply.js</w:t>
      </w:r>
      <w:r w:rsidRPr="009D6C3F">
        <w:rPr>
          <w:rFonts w:ascii="Verdana" w:hAnsi="Verdana" w:cs="굴림"/>
          <w:color w:val="000000"/>
          <w:sz w:val="21"/>
          <w:szCs w:val="21"/>
        </w:rPr>
        <w:t>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5</w:t>
      </w:r>
      <w:r w:rsidRPr="009D6C3F">
        <w:rPr>
          <w:rFonts w:ascii="Verdana" w:hAnsi="Verdana" w:cs="굴림"/>
          <w:color w:val="000000"/>
          <w:sz w:val="21"/>
          <w:szCs w:val="21"/>
        </w:rPr>
        <w:t>초마다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호출하여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갱신</w:t>
      </w:r>
    </w:p>
    <w:p w14:paraId="231349D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60519E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update_DB_bop_diag_apply.php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DB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7CC0318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api_modelapply </w:t>
      </w:r>
      <w:r w:rsidRPr="009D6C3F">
        <w:rPr>
          <w:rFonts w:ascii="Verdana" w:hAnsi="Verdana" w:cs="굴림"/>
          <w:color w:val="000000"/>
          <w:sz w:val="21"/>
          <w:szCs w:val="21"/>
        </w:rPr>
        <w:t>테이블에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7438C3C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기존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레코드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존재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UPDATE, </w:t>
      </w:r>
      <w:r w:rsidRPr="009D6C3F">
        <w:rPr>
          <w:rFonts w:ascii="Verdana" w:hAnsi="Verdana" w:cs="굴림"/>
          <w:color w:val="000000"/>
          <w:sz w:val="21"/>
          <w:szCs w:val="21"/>
        </w:rPr>
        <w:t>없을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경우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INSERT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40BAE0D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powerplant_id, group_id, fuelcell_id, model_name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5C50593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PDO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트랜잭션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117B8D4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BE72DF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update_Redis_bop_diag_apply.php # Redis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적용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7EDB226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'{plant}_{fuelcell}_model_apply' </w:t>
      </w:r>
      <w:r w:rsidRPr="009D6C3F">
        <w:rPr>
          <w:rFonts w:ascii="Verdana" w:hAnsi="Verdana" w:cs="굴림"/>
          <w:color w:val="000000"/>
          <w:sz w:val="21"/>
          <w:szCs w:val="21"/>
        </w:rPr>
        <w:t>키에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37C4138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다른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  <w:r w:rsidRPr="009D6C3F">
        <w:rPr>
          <w:rFonts w:ascii="Verdana" w:hAnsi="Verdana" w:cs="굴림"/>
          <w:color w:val="000000"/>
          <w:sz w:val="21"/>
          <w:szCs w:val="21"/>
        </w:rPr>
        <w:t>(modelName.js)</w:t>
      </w:r>
      <w:r w:rsidRPr="009D6C3F">
        <w:rPr>
          <w:rFonts w:ascii="Verdana" w:hAnsi="Verdana" w:cs="굴림"/>
          <w:color w:val="000000"/>
          <w:sz w:val="21"/>
          <w:szCs w:val="21"/>
        </w:rPr>
        <w:t>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키를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참조하여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782CEAF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출력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버퍼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제어로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안정적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JSON </w:t>
      </w:r>
      <w:r w:rsidRPr="009D6C3F">
        <w:rPr>
          <w:rFonts w:ascii="Verdana" w:hAnsi="Verdana" w:cs="굴림"/>
          <w:color w:val="000000"/>
          <w:sz w:val="21"/>
          <w:szCs w:val="21"/>
        </w:rPr>
        <w:t>응답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6E3FF5C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6C4B58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374B49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normalDataTraining.js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0F41CA3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운전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69F6ADD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유형별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또는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3778DEF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API </w:t>
      </w:r>
      <w:r w:rsidRPr="009D6C3F">
        <w:rPr>
          <w:rFonts w:ascii="Verdana" w:hAnsi="Verdana" w:cs="굴림"/>
          <w:color w:val="000000"/>
          <w:sz w:val="21"/>
          <w:szCs w:val="21"/>
        </w:rPr>
        <w:t>서버로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전송하여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요청</w:t>
      </w:r>
    </w:p>
    <w:p w14:paraId="330F525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날짜와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포맷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구현</w:t>
      </w:r>
    </w:p>
    <w:p w14:paraId="6DD7E4C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체크박스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수집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</w:p>
    <w:p w14:paraId="0E7046B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4568D2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[BOP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0772493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bopNormalData.js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BOP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466EBAD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초기화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</w:p>
    <w:p w14:paraId="21027C0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775C318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(LST)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구현</w:t>
      </w:r>
    </w:p>
    <w:p w14:paraId="26E4782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25E2834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체크박스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다중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7DD21D9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API </w:t>
      </w:r>
      <w:r w:rsidRPr="009D6C3F">
        <w:rPr>
          <w:rFonts w:ascii="Verdana" w:hAnsi="Verdana" w:cs="굴림"/>
          <w:color w:val="000000"/>
          <w:sz w:val="21"/>
          <w:szCs w:val="21"/>
        </w:rPr>
        <w:t>서버와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통신하여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병합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요청</w:t>
      </w:r>
      <w:r w:rsidRPr="009D6C3F">
        <w:rPr>
          <w:rFonts w:ascii="Verdana" w:hAnsi="Verdana" w:cs="굴림"/>
          <w:color w:val="000000"/>
          <w:sz w:val="21"/>
          <w:szCs w:val="21"/>
        </w:rPr>
        <w:t>(nm_merge)</w:t>
      </w:r>
    </w:p>
    <w:p w14:paraId="00C626E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CCF98A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get_normal_data.php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531F261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</w:p>
    <w:p w14:paraId="6D0612B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>│   │   │   - type=1(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또는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type=2(</w:t>
      </w:r>
      <w:r w:rsidRPr="009D6C3F">
        <w:rPr>
          <w:rFonts w:ascii="Verdana" w:hAnsi="Verdana" w:cs="굴림"/>
          <w:color w:val="000000"/>
          <w:sz w:val="21"/>
          <w:szCs w:val="21"/>
        </w:rPr>
        <w:t>파일명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1D0974D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JSON </w:t>
      </w:r>
      <w:r w:rsidRPr="009D6C3F">
        <w:rPr>
          <w:rFonts w:ascii="Verdana" w:hAnsi="Verdana" w:cs="굴림"/>
          <w:color w:val="000000"/>
          <w:sz w:val="21"/>
          <w:szCs w:val="21"/>
        </w:rPr>
        <w:t>형식으로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0ED50F8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EC1DF0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add_normal_data_time.php   #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0E95C45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229B262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중복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오류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3513CED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type=1 </w:t>
      </w:r>
      <w:r w:rsidRPr="009D6C3F">
        <w:rPr>
          <w:rFonts w:ascii="Verdana" w:hAnsi="Verdana" w:cs="굴림"/>
          <w:color w:val="000000"/>
          <w:sz w:val="21"/>
          <w:szCs w:val="21"/>
        </w:rPr>
        <w:t>형식으로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DB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53F2965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C7EAD6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delete_normal_data.php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42CFE0F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항목들의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일괄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3BF5A68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유형</w:t>
      </w:r>
      <w:r w:rsidRPr="009D6C3F">
        <w:rPr>
          <w:rFonts w:ascii="Verdana" w:hAnsi="Verdana" w:cs="굴림"/>
          <w:color w:val="000000"/>
          <w:sz w:val="21"/>
          <w:szCs w:val="21"/>
        </w:rPr>
        <w:t>(type)</w:t>
      </w:r>
      <w:r w:rsidRPr="009D6C3F">
        <w:rPr>
          <w:rFonts w:ascii="Verdana" w:hAnsi="Verdana" w:cs="굴림"/>
          <w:color w:val="000000"/>
          <w:sz w:val="21"/>
          <w:szCs w:val="21"/>
        </w:rPr>
        <w:t>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따른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분기</w:t>
      </w:r>
    </w:p>
    <w:p w14:paraId="5A01E06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트랜잭션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안전한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150BCAE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074E6A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check_file_exists.php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파일명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중복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검사</w:t>
      </w:r>
    </w:p>
    <w:p w14:paraId="1FC2490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정상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중복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체크</w:t>
      </w:r>
    </w:p>
    <w:p w14:paraId="7B7749C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BOP/MODEL </w:t>
      </w:r>
      <w:r w:rsidRPr="009D6C3F">
        <w:rPr>
          <w:rFonts w:ascii="Verdana" w:hAnsi="Verdana" w:cs="굴림"/>
          <w:color w:val="000000"/>
          <w:sz w:val="21"/>
          <w:szCs w:val="21"/>
        </w:rPr>
        <w:t>디렉토리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존재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여부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확인</w:t>
      </w:r>
    </w:p>
    <w:p w14:paraId="2A567F9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파일시스템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</w:p>
    <w:p w14:paraId="536ABFA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147D2D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get_normal_data_file_list.php # LST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B708C7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연료전지별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가능한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LST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27CAD0C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부가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모달에서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</w:p>
    <w:p w14:paraId="2AB8712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디렉토리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수집</w:t>
      </w:r>
    </w:p>
    <w:p w14:paraId="00DADA7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6FBB82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add_new_file_name.php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LST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61D4C7D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LST </w:t>
      </w:r>
      <w:r w:rsidRPr="009D6C3F">
        <w:rPr>
          <w:rFonts w:ascii="Verdana" w:hAnsi="Verdana" w:cs="굴림"/>
          <w:color w:val="000000"/>
          <w:sz w:val="21"/>
          <w:szCs w:val="21"/>
        </w:rPr>
        <w:t>파일들을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등록</w:t>
      </w:r>
    </w:p>
    <w:p w14:paraId="3B02C12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type=2 </w:t>
      </w:r>
      <w:r w:rsidRPr="009D6C3F">
        <w:rPr>
          <w:rFonts w:ascii="Verdana" w:hAnsi="Verdana" w:cs="굴림"/>
          <w:color w:val="000000"/>
          <w:sz w:val="21"/>
          <w:szCs w:val="21"/>
        </w:rPr>
        <w:t>형식으로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파일명만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DB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73B96E7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중복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오류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2BCF3E3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891C6E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append_lst_into_data.php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LST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분석하여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추출</w:t>
      </w:r>
    </w:p>
    <w:p w14:paraId="1B8945D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LST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내용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분석하여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추출</w:t>
      </w:r>
    </w:p>
    <w:p w14:paraId="7C4A325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중복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4579DB2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추가된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항목과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중복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항목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6ED9D6D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614B8B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[BOP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540056E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[BOP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2C1365E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bopSensorLabelingData.js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BOP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7F39951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오류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매핑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(errorCodeMapping) </w:t>
      </w:r>
      <w:r w:rsidRPr="009D6C3F">
        <w:rPr>
          <w:rFonts w:ascii="Verdana" w:hAnsi="Verdana" w:cs="굴림"/>
          <w:color w:val="000000"/>
          <w:sz w:val="21"/>
          <w:szCs w:val="21"/>
        </w:rPr>
        <w:t>객체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5F19F12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페이지네이션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0144E51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4B159C9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클릭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캘린더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연동</w:t>
      </w:r>
    </w:p>
    <w:p w14:paraId="172522A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보기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인터페이스</w:t>
      </w:r>
    </w:p>
    <w:p w14:paraId="06AF1EC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73CCEC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get_sensor_labeling_data.php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42D46B6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</w:p>
    <w:p w14:paraId="6A29051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페이지네이션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현재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항목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42B61A4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5F1BE3F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│   - JSON </w:t>
      </w:r>
      <w:r w:rsidRPr="009D6C3F">
        <w:rPr>
          <w:rFonts w:ascii="Verdana" w:hAnsi="Verdana" w:cs="굴림"/>
          <w:color w:val="000000"/>
          <w:sz w:val="21"/>
          <w:szCs w:val="21"/>
        </w:rPr>
        <w:t>형식으로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4C05A5C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FB62A8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get_sensor_labeling_data_by_id.php # ID</w:t>
      </w:r>
      <w:r w:rsidRPr="009D6C3F">
        <w:rPr>
          <w:rFonts w:ascii="Verdana" w:hAnsi="Verdana" w:cs="굴림"/>
          <w:color w:val="000000"/>
          <w:sz w:val="21"/>
          <w:szCs w:val="21"/>
        </w:rPr>
        <w:t>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5A8A1EF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특정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ID</w:t>
      </w:r>
      <w:r w:rsidRPr="009D6C3F">
        <w:rPr>
          <w:rFonts w:ascii="Verdana" w:hAnsi="Verdana" w:cs="굴림"/>
          <w:color w:val="000000"/>
          <w:sz w:val="21"/>
          <w:szCs w:val="21"/>
        </w:rPr>
        <w:t>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7FD38E3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시작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종료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온습도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설명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포함</w:t>
      </w:r>
    </w:p>
    <w:p w14:paraId="72050BE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모달에서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</w:p>
    <w:p w14:paraId="46A5C6D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60C971E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add_sensor_labeling_data.php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2B22ADC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온습도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설명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6C71EB2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함께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69584AE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중복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유효성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</w:p>
    <w:p w14:paraId="7B3D8DA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370197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update_sensor_labeling_data.php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7E8C822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기존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6F6AE3C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온습도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설명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</w:p>
    <w:p w14:paraId="72B1CED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트랜잭션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안전한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2A59F8A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8A629E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delete_sensor_labeling_data.php #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79A2D5C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ID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76EF9F4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단일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또는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다중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항목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</w:p>
    <w:p w14:paraId="61BEA0B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성공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실패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메시지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692772C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96C0DC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get_event.php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1591C9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특정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년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월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일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  <w:r w:rsidRPr="009D6C3F">
        <w:rPr>
          <w:rFonts w:ascii="Verdana" w:hAnsi="Verdana" w:cs="굴림"/>
          <w:color w:val="000000"/>
          <w:sz w:val="21"/>
          <w:szCs w:val="21"/>
        </w:rPr>
        <w:t>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</w:p>
    <w:p w14:paraId="42AB183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38CCA86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API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>(type=0)</w:t>
      </w:r>
      <w:r w:rsidRPr="009D6C3F">
        <w:rPr>
          <w:rFonts w:ascii="Verdana" w:hAnsi="Verdana" w:cs="굴림"/>
          <w:color w:val="000000"/>
          <w:sz w:val="21"/>
          <w:szCs w:val="21"/>
        </w:rPr>
        <w:t>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(type=1) </w:t>
      </w:r>
      <w:r w:rsidRPr="009D6C3F">
        <w:rPr>
          <w:rFonts w:ascii="Verdana" w:hAnsi="Verdana" w:cs="굴림"/>
          <w:color w:val="000000"/>
          <w:sz w:val="21"/>
          <w:szCs w:val="21"/>
        </w:rPr>
        <w:t>구분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1E6580F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CSV </w:t>
      </w:r>
      <w:r w:rsidRPr="009D6C3F">
        <w:rPr>
          <w:rFonts w:ascii="Verdana" w:hAnsi="Verdana" w:cs="굴림"/>
          <w:color w:val="000000"/>
          <w:sz w:val="21"/>
          <w:szCs w:val="21"/>
        </w:rPr>
        <w:t>형식으로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</w:t>
      </w:r>
      <w:r w:rsidRPr="009D6C3F">
        <w:rPr>
          <w:rFonts w:ascii="Verdana" w:hAnsi="Verdana" w:cs="굴림"/>
          <w:color w:val="000000"/>
          <w:sz w:val="21"/>
          <w:szCs w:val="21"/>
        </w:rPr>
        <w:t>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단위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3712304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FD2900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bop_HWSensorList.js       # HW BOP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리스트</w:t>
      </w:r>
    </w:p>
    <w:p w14:paraId="5BECF30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하드웨어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</w:t>
      </w:r>
    </w:p>
    <w:p w14:paraId="2C3519A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모니터링</w:t>
      </w:r>
    </w:p>
    <w:p w14:paraId="0C25228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07A9BA1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5547DD7" w14:textId="5E7EB159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="001756B7" w:rsidRPr="001756B7">
        <w:rPr>
          <w:rFonts w:ascii="Verdana" w:hAnsi="Verdana" w:cs="굴림" w:hint="eastAsia"/>
          <w:sz w:val="21"/>
          <w:szCs w:val="21"/>
        </w:rPr>
        <w:t>기타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56C5C2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bop_soh.js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Soh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</w:p>
    <w:p w14:paraId="0917FCB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get_bop_soh.php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Soh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847BDD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7349EEFD" w14:textId="1AD8CAAE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stack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      # stack.html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766247A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364F47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4302743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../config/fuelcellSelector.js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5031EBD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컴포넌트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2630E92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localStorage</w:t>
      </w:r>
      <w:r w:rsidRPr="009D6C3F">
        <w:rPr>
          <w:rFonts w:ascii="Verdana" w:hAnsi="Verdana" w:cs="굴림"/>
          <w:color w:val="000000"/>
          <w:sz w:val="21"/>
          <w:szCs w:val="21"/>
        </w:rPr>
        <w:t>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3D6E2FE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fuelcellChanged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4731630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CAFD0E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[SIN/PULSE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0FEE79A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stack_search.js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(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4ABDAA9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SIN/PULSE </w:t>
      </w:r>
      <w:r w:rsidRPr="009D6C3F">
        <w:rPr>
          <w:rFonts w:ascii="Verdana" w:hAnsi="Verdana" w:cs="굴림"/>
          <w:color w:val="000000"/>
          <w:sz w:val="21"/>
          <w:szCs w:val="21"/>
        </w:rPr>
        <w:t>모드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전환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모드별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6945980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initializeTypeSelector():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유형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초기화</w:t>
      </w:r>
    </w:p>
    <w:p w14:paraId="2DE5269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updateEisOptions():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타입에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따라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옵션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</w:p>
    <w:p w14:paraId="4B0672F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</w:t>
      </w:r>
    </w:p>
    <w:p w14:paraId="5174DD6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고급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0B5E54F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initializeSearchConditions():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초기화</w:t>
      </w:r>
    </w:p>
    <w:p w14:paraId="3CEE697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getSearchDateRange():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214FC22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필드별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비교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(over/under)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</w:p>
    <w:p w14:paraId="0BD7610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resetSearchConditions():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초기화</w:t>
      </w:r>
    </w:p>
    <w:p w14:paraId="60B218B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</w:t>
      </w:r>
    </w:p>
    <w:p w14:paraId="2B6C0AA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6AE0F25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fetchData(): API </w:t>
      </w:r>
      <w:r w:rsidRPr="009D6C3F">
        <w:rPr>
          <w:rFonts w:ascii="Verdana" w:hAnsi="Verdana" w:cs="굴림"/>
          <w:color w:val="000000"/>
          <w:sz w:val="21"/>
          <w:szCs w:val="21"/>
        </w:rPr>
        <w:t>호출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가져오기</w:t>
      </w:r>
    </w:p>
    <w:p w14:paraId="52BDFFB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displayResults():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렌더링</w:t>
      </w:r>
    </w:p>
    <w:p w14:paraId="5E08297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updateTable():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동적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7A2B51C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displayPagination(): </w:t>
      </w:r>
      <w:r w:rsidRPr="009D6C3F">
        <w:rPr>
          <w:rFonts w:ascii="Verdana" w:hAnsi="Verdana" w:cs="굴림"/>
          <w:color w:val="000000"/>
          <w:sz w:val="21"/>
          <w:szCs w:val="21"/>
        </w:rPr>
        <w:t>페이지네이션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구현</w:t>
      </w:r>
    </w:p>
    <w:p w14:paraId="6AEC5AA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</w:t>
      </w:r>
    </w:p>
    <w:p w14:paraId="085F07D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40BCCC7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copyFilesForGraph():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25FC2F9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handleFileOperations():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작업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56BAAF9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saveMaxValueToFile(): </w:t>
      </w:r>
      <w:r w:rsidRPr="009D6C3F">
        <w:rPr>
          <w:rFonts w:ascii="Verdana" w:hAnsi="Verdana" w:cs="굴림"/>
          <w:color w:val="000000"/>
          <w:sz w:val="21"/>
          <w:szCs w:val="21"/>
        </w:rPr>
        <w:t>최대값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52EDFCE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clearSelectedDirectory(): </w:t>
      </w:r>
      <w:r w:rsidRPr="009D6C3F">
        <w:rPr>
          <w:rFonts w:ascii="Verdana" w:hAnsi="Verdana" w:cs="굴림"/>
          <w:color w:val="000000"/>
          <w:sz w:val="21"/>
          <w:szCs w:val="21"/>
        </w:rPr>
        <w:t>임시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폴더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정리</w:t>
      </w:r>
    </w:p>
    <w:p w14:paraId="0F0B2E3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</w:t>
      </w:r>
    </w:p>
    <w:p w14:paraId="3AF8ABB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70E0DDC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getBookmarkTabs():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7DA9FC8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handleTabClick(): </w:t>
      </w:r>
      <w:r w:rsidRPr="009D6C3F">
        <w:rPr>
          <w:rFonts w:ascii="Verdana" w:hAnsi="Verdana" w:cs="굴림"/>
          <w:color w:val="000000"/>
          <w:sz w:val="21"/>
          <w:szCs w:val="21"/>
        </w:rPr>
        <w:t>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전환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7D48C49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addBookmark(), deleteBookmarks():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CRUD</w:t>
      </w:r>
    </w:p>
    <w:p w14:paraId="6BAACC1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handleDeleteItems():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아이템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126381B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updateBigoInDatabase(): </w:t>
      </w:r>
      <w:r w:rsidRPr="009D6C3F">
        <w:rPr>
          <w:rFonts w:ascii="Verdana" w:hAnsi="Verdana" w:cs="굴림"/>
          <w:color w:val="000000"/>
          <w:sz w:val="21"/>
          <w:szCs w:val="21"/>
        </w:rPr>
        <w:t>비고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0E7425B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</w:t>
      </w:r>
    </w:p>
    <w:p w14:paraId="18D7CE5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시스템</w:t>
      </w:r>
    </w:p>
    <w:p w14:paraId="2A130EC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setupEventListeners(): </w:t>
      </w:r>
      <w:r w:rsidRPr="009D6C3F">
        <w:rPr>
          <w:rFonts w:ascii="Verdana" w:hAnsi="Verdana" w:cs="굴림"/>
          <w:color w:val="000000"/>
          <w:sz w:val="21"/>
          <w:szCs w:val="21"/>
        </w:rPr>
        <w:t>전체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리스너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등록</w:t>
      </w:r>
    </w:p>
    <w:p w14:paraId="382A02B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initCheckboxStateAndSelectAll(): </w:t>
      </w:r>
      <w:r w:rsidRPr="009D6C3F">
        <w:rPr>
          <w:rFonts w:ascii="Verdana" w:hAnsi="Verdana" w:cs="굴림"/>
          <w:color w:val="000000"/>
          <w:sz w:val="21"/>
          <w:szCs w:val="21"/>
        </w:rPr>
        <w:t>체크박스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3EB60E7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handleSelectAllChange(): </w:t>
      </w:r>
      <w:r w:rsidRPr="009D6C3F">
        <w:rPr>
          <w:rFonts w:ascii="Verdana" w:hAnsi="Verdana" w:cs="굴림"/>
          <w:color w:val="000000"/>
          <w:sz w:val="21"/>
          <w:szCs w:val="21"/>
        </w:rPr>
        <w:t>전체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69553CE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handleDateCellClick():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클릭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060F203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D52FEA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stack_search.php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4400E48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SIN/PULSE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714BD2E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GET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>: page, perPage, powerplant_id, fuelcell_id, type(SIN/PULSE), bookmarkId</w:t>
      </w:r>
    </w:p>
    <w:p w14:paraId="04E7BDA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페이지네이션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기본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100</w:t>
      </w:r>
      <w:r w:rsidRPr="009D6C3F">
        <w:rPr>
          <w:rFonts w:ascii="Verdana" w:hAnsi="Verdana" w:cs="굴림"/>
          <w:color w:val="000000"/>
          <w:sz w:val="21"/>
          <w:szCs w:val="21"/>
        </w:rPr>
        <w:t>건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49640E6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: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범위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라벨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비고</w:t>
      </w:r>
      <w:r w:rsidRPr="009D6C3F">
        <w:rPr>
          <w:rFonts w:ascii="Verdana" w:hAnsi="Verdana" w:cs="굴림"/>
          <w:color w:val="000000"/>
          <w:sz w:val="21"/>
          <w:szCs w:val="21"/>
        </w:rPr>
        <w:t>(#</w:t>
      </w:r>
      <w:r w:rsidRPr="009D6C3F">
        <w:rPr>
          <w:rFonts w:ascii="Verdana" w:hAnsi="Verdana" w:cs="굴림"/>
          <w:color w:val="000000"/>
          <w:sz w:val="21"/>
          <w:szCs w:val="21"/>
        </w:rPr>
        <w:t>키워드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), </w:t>
      </w:r>
      <w:r w:rsidRPr="009D6C3F">
        <w:rPr>
          <w:rFonts w:ascii="Verdana" w:hAnsi="Verdana" w:cs="굴림"/>
          <w:color w:val="000000"/>
          <w:sz w:val="21"/>
          <w:szCs w:val="21"/>
        </w:rPr>
        <w:t>오류코드</w:t>
      </w:r>
      <w:r w:rsidRPr="009D6C3F">
        <w:rPr>
          <w:rFonts w:ascii="Verdana" w:hAnsi="Verdana" w:cs="굴림"/>
          <w:color w:val="000000"/>
          <w:sz w:val="21"/>
          <w:szCs w:val="21"/>
        </w:rPr>
        <w:t>(MERR)</w:t>
      </w:r>
    </w:p>
    <w:p w14:paraId="1E8A6C7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필드별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상세조건검색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  <w:r w:rsidRPr="009D6C3F">
        <w:rPr>
          <w:rFonts w:ascii="Verdana" w:hAnsi="Verdana" w:cs="굴림"/>
          <w:color w:val="000000"/>
          <w:sz w:val="21"/>
          <w:szCs w:val="21"/>
        </w:rPr>
        <w:t>(over/under)</w:t>
      </w:r>
    </w:p>
    <w:p w14:paraId="3F7047F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18642D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copyFileForGraph.php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그래프용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복사</w:t>
      </w:r>
    </w:p>
    <w:p w14:paraId="26BF506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그래프용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디렉토리로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복사</w:t>
      </w:r>
    </w:p>
    <w:p w14:paraId="147D5E6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파일명에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색상코드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289AA7F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좌표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(X1, X2, Y1, Y2) </w:t>
      </w:r>
      <w:r w:rsidRPr="009D6C3F">
        <w:rPr>
          <w:rFonts w:ascii="Verdana" w:hAnsi="Verdana" w:cs="굴림"/>
          <w:color w:val="000000"/>
          <w:sz w:val="21"/>
          <w:szCs w:val="21"/>
        </w:rPr>
        <w:t>함께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5029E0A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원본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경로는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ID</w:t>
      </w:r>
      <w:r w:rsidRPr="009D6C3F">
        <w:rPr>
          <w:rFonts w:ascii="Verdana" w:hAnsi="Verdana" w:cs="굴림"/>
          <w:color w:val="000000"/>
          <w:sz w:val="21"/>
          <w:szCs w:val="21"/>
        </w:rPr>
        <w:t>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구성</w:t>
      </w:r>
    </w:p>
    <w:p w14:paraId="719C5C8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6969C8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update_bigo.php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비고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2AFFE00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update_error_code.php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354339F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stack_label_update.php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라벨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6F13EAD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──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delete_files_in_selected.php  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그래프용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임시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폴더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초기화</w:t>
      </w:r>
    </w:p>
    <w:p w14:paraId="6A24E45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복사된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2459AEB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/home/nstek/h2_system/patch_active/FDC/work/bjy/impedance/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selected/ </w:t>
      </w:r>
      <w:r w:rsidRPr="009D6C3F">
        <w:rPr>
          <w:rFonts w:ascii="Verdana" w:hAnsi="Verdana" w:cs="굴림"/>
          <w:color w:val="000000"/>
          <w:sz w:val="21"/>
          <w:szCs w:val="21"/>
        </w:rPr>
        <w:t>디렉토리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제거</w:t>
      </w:r>
    </w:p>
    <w:p w14:paraId="1F90375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7AA6BE9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delete_search_data.php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69E9BDF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일반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모드별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47292E7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항목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영구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제거</w:t>
      </w:r>
    </w:p>
    <w:p w14:paraId="11E7F8C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B40901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delete_selected_file.php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46E47E0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46C28FF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색상코드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포함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일괄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제거</w:t>
      </w:r>
    </w:p>
    <w:p w14:paraId="3119683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6BF16D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saveMaxValue.php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최대값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5BDCE7D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최대값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44B5F40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설정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경로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35E6AE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2837338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get_data_detail.php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항목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8BF6F5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번호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131F658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JSON </w:t>
      </w:r>
      <w:r w:rsidRPr="009D6C3F">
        <w:rPr>
          <w:rFonts w:ascii="Verdana" w:hAnsi="Verdana" w:cs="굴림"/>
          <w:color w:val="000000"/>
          <w:sz w:val="21"/>
          <w:szCs w:val="21"/>
        </w:rPr>
        <w:t>형식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3685B3D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25239B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77D1B2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stack_tag_manager.js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</w:t>
      </w:r>
    </w:p>
    <w:p w14:paraId="4587F37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CRUD </w:t>
      </w:r>
      <w:r w:rsidRPr="009D6C3F">
        <w:rPr>
          <w:rFonts w:ascii="Verdana" w:hAnsi="Verdana" w:cs="굴림"/>
          <w:color w:val="000000"/>
          <w:sz w:val="21"/>
          <w:szCs w:val="21"/>
        </w:rPr>
        <w:t>인터페이스</w:t>
      </w:r>
    </w:p>
    <w:p w14:paraId="0B9535C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드래그앤드롭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정렬</w:t>
      </w:r>
    </w:p>
    <w:p w14:paraId="763D5A6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</w:p>
    <w:p w14:paraId="2AC1067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save_tag.php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4A21EB2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</w:p>
    <w:p w14:paraId="124734E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50C52D7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load_tags.php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376D831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저장된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F4A31C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태그별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메타데이터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5C63F91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delete_tag.php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02575C3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6C789B2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참조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무결성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확인</w:t>
      </w:r>
    </w:p>
    <w:p w14:paraId="69E5928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update_tag_order.php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순서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2732D74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순서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6478916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순서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006F36D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597E42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6F192E7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add_bookmark.php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추가</w:t>
      </w:r>
    </w:p>
    <w:p w14:paraId="3417B52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</w:p>
    <w:p w14:paraId="0C8CE4F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delete_bookmark.php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삭제</w:t>
      </w:r>
    </w:p>
    <w:p w14:paraId="1437DA9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제거</w:t>
      </w:r>
    </w:p>
    <w:p w14:paraId="3DCA12B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정리</w:t>
      </w:r>
    </w:p>
    <w:p w14:paraId="196FBE9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EEF845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75B5D7F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5C2C475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update_bookmark.php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수정</w:t>
      </w:r>
    </w:p>
    <w:p w14:paraId="29BA08F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save_bookmark_data.php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>-</w:t>
      </w:r>
      <w:r w:rsidRPr="009D6C3F">
        <w:rPr>
          <w:rFonts w:ascii="Verdana" w:hAnsi="Verdana" w:cs="굴림"/>
          <w:color w:val="000000"/>
          <w:sz w:val="21"/>
          <w:szCs w:val="21"/>
        </w:rPr>
        <w:t>항목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매핑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  <w:r w:rsidRPr="009D6C3F">
        <w:rPr>
          <w:rFonts w:ascii="Verdana" w:hAnsi="Verdana" w:cs="굴림"/>
          <w:color w:val="000000"/>
          <w:sz w:val="21"/>
          <w:szCs w:val="21"/>
        </w:rPr>
        <w:t>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데이터베이스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60F680D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copyFileForBookmark.php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북마크용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복사</w:t>
      </w:r>
    </w:p>
    <w:p w14:paraId="6BBA5A4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북마크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복제</w:t>
      </w:r>
    </w:p>
    <w:p w14:paraId="672728C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메타데이터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복사</w:t>
      </w:r>
    </w:p>
    <w:p w14:paraId="6453DD83" w14:textId="01F01873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color_map.php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색상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  <w:r w:rsidR="00D166F0">
        <w:rPr>
          <w:rFonts w:ascii="Verdana" w:hAnsi="Verdana" w:cs="굴림" w:hint="eastAsia"/>
          <w:color w:val="000000"/>
          <w:sz w:val="21"/>
          <w:szCs w:val="21"/>
        </w:rPr>
        <w:t>(</w:t>
      </w:r>
      <w:r w:rsidR="00D166F0">
        <w:rPr>
          <w:rFonts w:ascii="Verdana" w:hAnsi="Verdana" w:cs="굴림" w:hint="eastAsia"/>
          <w:color w:val="000000"/>
          <w:sz w:val="21"/>
          <w:szCs w:val="21"/>
        </w:rPr>
        <w:t>현재</w:t>
      </w:r>
      <w:r w:rsidR="00D166F0">
        <w:rPr>
          <w:rFonts w:ascii="Verdana" w:hAnsi="Verdana" w:cs="굴림" w:hint="eastAsia"/>
          <w:color w:val="000000"/>
          <w:sz w:val="21"/>
          <w:szCs w:val="21"/>
        </w:rPr>
        <w:t xml:space="preserve"> </w:t>
      </w:r>
      <w:r w:rsidR="00D166F0">
        <w:rPr>
          <w:rFonts w:ascii="Verdana" w:hAnsi="Verdana" w:cs="굴림" w:hint="eastAsia"/>
          <w:color w:val="000000"/>
          <w:sz w:val="21"/>
          <w:szCs w:val="21"/>
        </w:rPr>
        <w:t>사용</w:t>
      </w:r>
      <w:r w:rsidR="00B87949">
        <w:rPr>
          <w:rFonts w:ascii="Verdana" w:hAnsi="Verdana" w:cs="굴림" w:hint="eastAsia"/>
          <w:color w:val="000000"/>
          <w:sz w:val="21"/>
          <w:szCs w:val="21"/>
        </w:rPr>
        <w:t xml:space="preserve"> </w:t>
      </w:r>
      <w:r w:rsidR="00B87949">
        <w:rPr>
          <w:rFonts w:ascii="Verdana" w:hAnsi="Verdana" w:cs="굴림" w:hint="eastAsia"/>
          <w:color w:val="000000"/>
          <w:sz w:val="21"/>
          <w:szCs w:val="21"/>
        </w:rPr>
        <w:t>중단됨</w:t>
      </w:r>
      <w:r w:rsidR="00D166F0">
        <w:rPr>
          <w:rFonts w:ascii="Verdana" w:hAnsi="Verdana" w:cs="굴림" w:hint="eastAsia"/>
          <w:color w:val="000000"/>
          <w:sz w:val="21"/>
          <w:szCs w:val="21"/>
        </w:rPr>
        <w:t>)</w:t>
      </w:r>
    </w:p>
    <w:p w14:paraId="0065E38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FD66BF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유닛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컨트롤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3FF8A5D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unitControl.js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유닛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</w:t>
      </w:r>
    </w:p>
    <w:p w14:paraId="4100144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장비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모니터링</w:t>
      </w:r>
    </w:p>
    <w:p w14:paraId="3B16F7C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다양한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(connect, run, pulse)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</w:p>
    <w:p w14:paraId="7B2D780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1A623E0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45F2165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unitControl_redis.php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Redis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7350D1B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게이트웨이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7E8B255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새로고침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추적</w:t>
      </w:r>
    </w:p>
    <w:p w14:paraId="3B2440D0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{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ID}_{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ID}_fdu_prg: </w:t>
      </w:r>
      <w:r w:rsidRPr="009D6C3F">
        <w:rPr>
          <w:rFonts w:ascii="Verdana" w:hAnsi="Verdana" w:cs="굴림"/>
          <w:color w:val="000000"/>
          <w:sz w:val="21"/>
          <w:szCs w:val="21"/>
        </w:rPr>
        <w:t>게이트웨이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</w:p>
    <w:p w14:paraId="78D74D0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│   ∙ {</w:t>
      </w:r>
      <w:r w:rsidRPr="009D6C3F">
        <w:rPr>
          <w:rFonts w:ascii="Verdana" w:hAnsi="Verdana" w:cs="굴림"/>
          <w:color w:val="000000"/>
          <w:sz w:val="21"/>
          <w:szCs w:val="21"/>
        </w:rPr>
        <w:t>발전소</w:t>
      </w:r>
      <w:r w:rsidRPr="009D6C3F">
        <w:rPr>
          <w:rFonts w:ascii="Verdana" w:hAnsi="Verdana" w:cs="굴림"/>
          <w:color w:val="000000"/>
          <w:sz w:val="21"/>
          <w:szCs w:val="21"/>
        </w:rPr>
        <w:t>ID}_{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ID}_fdu_uploaded: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새로고침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시점</w:t>
      </w:r>
    </w:p>
    <w:p w14:paraId="76B384E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FFE469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search_updateEIS.js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EIS </w:t>
      </w:r>
      <w:r w:rsidRPr="009D6C3F">
        <w:rPr>
          <w:rFonts w:ascii="Verdana" w:hAnsi="Verdana" w:cs="굴림"/>
          <w:color w:val="000000"/>
          <w:sz w:val="21"/>
          <w:szCs w:val="21"/>
        </w:rPr>
        <w:t>측정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38E7035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Redis</w:t>
      </w:r>
      <w:r w:rsidRPr="009D6C3F">
        <w:rPr>
          <w:rFonts w:ascii="Verdana" w:hAnsi="Verdana" w:cs="굴림"/>
          <w:color w:val="000000"/>
          <w:sz w:val="21"/>
          <w:szCs w:val="21"/>
        </w:rPr>
        <w:t>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통한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측정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완료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감지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후처리</w:t>
      </w:r>
    </w:p>
    <w:p w14:paraId="1179184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EIS </w:t>
      </w:r>
      <w:r w:rsidRPr="009D6C3F">
        <w:rPr>
          <w:rFonts w:ascii="Verdana" w:hAnsi="Verdana" w:cs="굴림"/>
          <w:color w:val="000000"/>
          <w:sz w:val="21"/>
          <w:szCs w:val="21"/>
        </w:rPr>
        <w:t>명령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최신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체크</w:t>
      </w:r>
    </w:p>
    <w:p w14:paraId="11505F44" w14:textId="02350D0D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측정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SIN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</w:p>
    <w:p w14:paraId="5363656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get_latest_data.php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최신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측정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2735247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특정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가장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최근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측정값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3CC5989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search_updateEIS.js</w:t>
      </w:r>
      <w:r w:rsidRPr="009D6C3F">
        <w:rPr>
          <w:rFonts w:ascii="Verdana" w:hAnsi="Verdana" w:cs="굴림"/>
          <w:color w:val="000000"/>
          <w:sz w:val="21"/>
          <w:szCs w:val="21"/>
        </w:rPr>
        <w:t>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호출되어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</w:p>
    <w:p w14:paraId="037CAAA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새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EIS </w:t>
      </w:r>
      <w:r w:rsidRPr="009D6C3F">
        <w:rPr>
          <w:rFonts w:ascii="Verdana" w:hAnsi="Verdana" w:cs="굴림"/>
          <w:color w:val="000000"/>
          <w:sz w:val="21"/>
          <w:szCs w:val="21"/>
        </w:rPr>
        <w:t>측정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완료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해당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식별에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사용</w:t>
      </w:r>
    </w:p>
    <w:p w14:paraId="60AADC6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5D5FCD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[AVHA </w:t>
      </w:r>
      <w:r w:rsidRPr="009D6C3F">
        <w:rPr>
          <w:rFonts w:ascii="Verdana" w:hAnsi="Verdana" w:cs="굴림"/>
          <w:color w:val="000000"/>
          <w:sz w:val="21"/>
          <w:szCs w:val="21"/>
        </w:rPr>
        <w:t>전료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전압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수소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공기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현황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4D51780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AVHA_state.js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전류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전압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수소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공기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</w:p>
    <w:p w14:paraId="4976A00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주요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운전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파라미터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실시간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모니터링</w:t>
      </w:r>
    </w:p>
    <w:p w14:paraId="66E5ED3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전류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(Current), </w:t>
      </w:r>
      <w:r w:rsidRPr="009D6C3F">
        <w:rPr>
          <w:rFonts w:ascii="Verdana" w:hAnsi="Verdana" w:cs="굴림"/>
          <w:color w:val="000000"/>
          <w:sz w:val="21"/>
          <w:szCs w:val="21"/>
        </w:rPr>
        <w:t>전압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(Voltage)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1DC9DAB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│   ∙ </w:t>
      </w:r>
      <w:r w:rsidRPr="009D6C3F">
        <w:rPr>
          <w:rFonts w:ascii="Verdana" w:hAnsi="Verdana" w:cs="굴림"/>
          <w:color w:val="000000"/>
          <w:sz w:val="21"/>
          <w:szCs w:val="21"/>
        </w:rPr>
        <w:t>수소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(MFC1-H2), </w:t>
      </w:r>
      <w:r w:rsidRPr="009D6C3F">
        <w:rPr>
          <w:rFonts w:ascii="Verdana" w:hAnsi="Verdana" w:cs="굴림"/>
          <w:color w:val="000000"/>
          <w:sz w:val="21"/>
          <w:szCs w:val="21"/>
        </w:rPr>
        <w:t>공기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(MFM3-Air) </w:t>
      </w:r>
      <w:r w:rsidRPr="009D6C3F">
        <w:rPr>
          <w:rFonts w:ascii="Verdana" w:hAnsi="Verdana" w:cs="굴림"/>
          <w:color w:val="000000"/>
          <w:sz w:val="21"/>
          <w:szCs w:val="21"/>
        </w:rPr>
        <w:t>유량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시각화</w:t>
      </w:r>
    </w:p>
    <w:p w14:paraId="63D8EE8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444A76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get_AVHA_value.php         # AVHA </w:t>
      </w:r>
      <w:r w:rsidRPr="009D6C3F">
        <w:rPr>
          <w:rFonts w:ascii="Verdana" w:hAnsi="Verdana" w:cs="굴림"/>
          <w:color w:val="000000"/>
          <w:sz w:val="21"/>
          <w:szCs w:val="21"/>
        </w:rPr>
        <w:t>값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28D646B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F64052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82827">
        <w:rPr>
          <w:rFonts w:ascii="Verdana" w:hAnsi="Verdana" w:cs="굴림"/>
          <w:sz w:val="21"/>
          <w:szCs w:val="21"/>
        </w:rPr>
        <w:t>[</w:t>
      </w:r>
      <w:r w:rsidRPr="00882827">
        <w:rPr>
          <w:rFonts w:ascii="Verdana" w:hAnsi="Verdana" w:cs="굴림"/>
          <w:sz w:val="21"/>
          <w:szCs w:val="21"/>
        </w:rPr>
        <w:t>기타</w:t>
      </w:r>
      <w:r w:rsidRPr="00882827">
        <w:rPr>
          <w:rFonts w:ascii="Verdana" w:hAnsi="Verdana" w:cs="굴림"/>
          <w:sz w:val="21"/>
          <w:szCs w:val="21"/>
        </w:rPr>
        <w:t>/</w:t>
      </w:r>
      <w:r w:rsidRPr="00882827">
        <w:rPr>
          <w:rFonts w:ascii="Verdana" w:hAnsi="Verdana" w:cs="굴림"/>
          <w:sz w:val="21"/>
          <w:szCs w:val="21"/>
        </w:rPr>
        <w:t>유틸리티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7B2713E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stack_diagnosis_log.js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</w:p>
    <w:p w14:paraId="2533FB4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stack_stack_diagnosis.js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</w:p>
    <w:p w14:paraId="563BDBF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get_bop_date_on_search.php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BOP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</w:p>
    <w:p w14:paraId="517342C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타임스탬프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</w:p>
    <w:p w14:paraId="4DD61CF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검색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순서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2A222AE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JSON </w:t>
      </w:r>
      <w:r w:rsidRPr="009D6C3F">
        <w:rPr>
          <w:rFonts w:ascii="Verdana" w:hAnsi="Verdana" w:cs="굴림"/>
          <w:color w:val="000000"/>
          <w:sz w:val="21"/>
          <w:szCs w:val="21"/>
        </w:rPr>
        <w:t>형식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응답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7BD51E2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9F2EBD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stack_dataManager.js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진단로그</w:t>
      </w:r>
      <w:r w:rsidRPr="009D6C3F">
        <w:rPr>
          <w:rFonts w:ascii="Verdana" w:hAnsi="Verdana" w:cs="굴림"/>
          <w:color w:val="000000"/>
          <w:sz w:val="21"/>
          <w:szCs w:val="21"/>
        </w:rPr>
        <w:t>/</w:t>
      </w:r>
      <w:r w:rsidRPr="009D6C3F">
        <w:rPr>
          <w:rFonts w:ascii="Verdana" w:hAnsi="Verdana" w:cs="굴림"/>
          <w:color w:val="000000"/>
          <w:sz w:val="21"/>
          <w:szCs w:val="21"/>
        </w:rPr>
        <w:t>스택진단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374EE5D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CSV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갱신</w:t>
      </w:r>
    </w:p>
    <w:p w14:paraId="68D3FBD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변환</w:t>
      </w:r>
    </w:p>
    <w:p w14:paraId="27712A5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구조화</w:t>
      </w:r>
    </w:p>
    <w:p w14:paraId="3B713CA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23049E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stack_eventManager.js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스택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118FF31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페이징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5A6DA0D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페이지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네비게이션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인터페이스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3ABFF64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체크박스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7158C98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color_map.php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색상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6382CE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</w:t>
      </w:r>
    </w:p>
    <w:p w14:paraId="641FE3FF" w14:textId="5271CB18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b/>
          <w:bCs/>
          <w:color w:val="000080"/>
          <w:sz w:val="21"/>
          <w:szCs w:val="21"/>
        </w:rPr>
        <w:t>aitraining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                        #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>aitraining.html  </w:t>
      </w:r>
      <w:r w:rsidRPr="009D6C3F">
        <w:rPr>
          <w:rFonts w:ascii="Verdana" w:hAnsi="Verdana" w:cs="굴림"/>
          <w:color w:val="000000"/>
          <w:sz w:val="21"/>
          <w:szCs w:val="21"/>
        </w:rPr>
        <w:t>관련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  <w:r w:rsidRPr="009D6C3F">
        <w:rPr>
          <w:rFonts w:ascii="Verdana" w:hAnsi="Verdana" w:cs="굴림"/>
          <w:color w:val="000000"/>
          <w:sz w:val="21"/>
          <w:szCs w:val="21"/>
        </w:rPr>
        <w:t>(</w:t>
      </w:r>
      <w:r w:rsidRPr="009D6C3F">
        <w:rPr>
          <w:rFonts w:ascii="Verdana" w:hAnsi="Verdana" w:cs="굴림"/>
          <w:color w:val="000000"/>
          <w:sz w:val="21"/>
          <w:szCs w:val="21"/>
        </w:rPr>
        <w:t>개발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중단됨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367AA97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</w:p>
    <w:p w14:paraId="1AC52A4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18F3C80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../config/stackSelector.js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삭제된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</w:p>
    <w:p w14:paraId="5B4D6D0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9D6C3F">
        <w:rPr>
          <w:rFonts w:ascii="Verdana" w:hAnsi="Verdana" w:cs="굴림"/>
          <w:color w:val="000000"/>
          <w:sz w:val="21"/>
          <w:szCs w:val="21"/>
        </w:rPr>
        <w:t xml:space="preserve">../config/fuelcellSelector.js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proofErr w:type="gramEnd"/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기준으로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리팩토링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필요하지만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개발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중단돼서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추후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개발계획에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따라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달라짐</w:t>
      </w:r>
      <w:r w:rsidRPr="009D6C3F">
        <w:rPr>
          <w:rFonts w:ascii="Verdana" w:hAnsi="Verdana" w:cs="굴림"/>
          <w:color w:val="000000"/>
          <w:sz w:val="21"/>
          <w:szCs w:val="21"/>
        </w:rPr>
        <w:t>.</w:t>
      </w:r>
    </w:p>
    <w:p w14:paraId="445CF0D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modelSelector.js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핵심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모듈</w:t>
      </w:r>
    </w:p>
    <w:p w14:paraId="3C8FA079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6D0C294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localStorage</w:t>
      </w:r>
      <w:r w:rsidRPr="009D6C3F">
        <w:rPr>
          <w:rFonts w:ascii="Verdana" w:hAnsi="Verdana" w:cs="굴림"/>
          <w:color w:val="000000"/>
          <w:sz w:val="21"/>
          <w:szCs w:val="21"/>
        </w:rPr>
        <w:t>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저장</w:t>
      </w:r>
    </w:p>
    <w:p w14:paraId="06989B8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modelGroupChanged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발행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2792708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자동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갱신</w:t>
      </w:r>
    </w:p>
    <w:p w14:paraId="37F34AD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B8A567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55232C6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fault_label_list.js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</w:p>
    <w:p w14:paraId="416C49B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7254851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대상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API </w:t>
      </w:r>
      <w:r w:rsidRPr="009D6C3F">
        <w:rPr>
          <w:rFonts w:ascii="Verdana" w:hAnsi="Verdana" w:cs="굴림"/>
          <w:color w:val="000000"/>
          <w:sz w:val="21"/>
          <w:szCs w:val="21"/>
        </w:rPr>
        <w:t>전송</w:t>
      </w:r>
    </w:p>
    <w:p w14:paraId="2F8373A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날짜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연동</w:t>
      </w:r>
    </w:p>
    <w:p w14:paraId="60F826C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2AF4961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042E6BC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get_fault_label_list.php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라벨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03E9D4C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고장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C9509E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점수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3CA97F1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에러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코드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기반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4D7D7A95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날짜별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61D48F2D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3285A48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get_progress.php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진행상태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4C05166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   - Redis</w:t>
      </w:r>
      <w:r w:rsidRPr="009D6C3F">
        <w:rPr>
          <w:rFonts w:ascii="Verdana" w:hAnsi="Verdana" w:cs="굴림"/>
          <w:color w:val="000000"/>
          <w:sz w:val="21"/>
          <w:szCs w:val="21"/>
        </w:rPr>
        <w:t>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진행상황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7A39149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진행률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완료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항목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9D6C3F">
        <w:rPr>
          <w:rFonts w:ascii="Verdana" w:hAnsi="Verdana" w:cs="굴림"/>
          <w:color w:val="000000"/>
          <w:sz w:val="21"/>
          <w:szCs w:val="21"/>
        </w:rPr>
        <w:t>상태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7AD85812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작업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모니터링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지원</w:t>
      </w:r>
    </w:p>
    <w:p w14:paraId="58B79BC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16DF26A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[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위젯</w:t>
      </w:r>
      <w:r w:rsidRPr="009D6C3F">
        <w:rPr>
          <w:rFonts w:ascii="Verdana" w:hAnsi="Verdana" w:cs="굴림"/>
          <w:color w:val="000000"/>
          <w:sz w:val="21"/>
          <w:szCs w:val="21"/>
        </w:rPr>
        <w:t>]</w:t>
      </w:r>
    </w:p>
    <w:p w14:paraId="09DA07C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hw_sensor_table_list.js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하드웨어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</w:p>
    <w:p w14:paraId="0C69C2A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선택에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따른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테이블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505D3438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센서별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CSV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파싱</w:t>
      </w:r>
    </w:p>
    <w:p w14:paraId="22A920F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센서의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그래프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생성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(init_aitraining_graph_2 </w:t>
      </w:r>
      <w:r w:rsidRPr="009D6C3F">
        <w:rPr>
          <w:rFonts w:ascii="Verdana" w:hAnsi="Verdana" w:cs="굴림"/>
          <w:color w:val="000000"/>
          <w:sz w:val="21"/>
          <w:szCs w:val="21"/>
        </w:rPr>
        <w:t>호출</w:t>
      </w:r>
      <w:r w:rsidRPr="009D6C3F">
        <w:rPr>
          <w:rFonts w:ascii="Verdana" w:hAnsi="Verdana" w:cs="굴림"/>
          <w:color w:val="000000"/>
          <w:sz w:val="21"/>
          <w:szCs w:val="21"/>
        </w:rPr>
        <w:t>)</w:t>
      </w:r>
    </w:p>
    <w:p w14:paraId="4D6338D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연료전지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변경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이벤트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7287788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52279B46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get_hw_sensor_table_list.php #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CSV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547CAA2A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그룹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디렉토리에서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센서별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CSV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로드</w:t>
      </w:r>
    </w:p>
    <w:p w14:paraId="4D98F003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경로</w:t>
      </w:r>
      <w:r w:rsidRPr="009D6C3F">
        <w:rPr>
          <w:rFonts w:ascii="Verdana" w:hAnsi="Verdana" w:cs="굴림"/>
          <w:color w:val="000000"/>
          <w:sz w:val="21"/>
          <w:szCs w:val="21"/>
        </w:rPr>
        <w:t>: /home/nstek/h2_system/FDC/{powerplant_id}/{fuelcell_id}/BOP/MODEL/{modelGroup}/{fileName}</w:t>
      </w:r>
    </w:p>
    <w:p w14:paraId="7F3C8C5C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CSV </w:t>
      </w:r>
      <w:r w:rsidRPr="009D6C3F">
        <w:rPr>
          <w:rFonts w:ascii="Verdana" w:hAnsi="Verdana" w:cs="굴림"/>
          <w:color w:val="000000"/>
          <w:sz w:val="21"/>
          <w:szCs w:val="21"/>
        </w:rPr>
        <w:t>데이터를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JSON </w:t>
      </w:r>
      <w:r w:rsidRPr="009D6C3F">
        <w:rPr>
          <w:rFonts w:ascii="Verdana" w:hAnsi="Verdana" w:cs="굴림"/>
          <w:color w:val="000000"/>
          <w:sz w:val="21"/>
          <w:szCs w:val="21"/>
        </w:rPr>
        <w:t>형식으로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변환하여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반환</w:t>
      </w:r>
    </w:p>
    <w:p w14:paraId="50E1AD7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파일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존재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여부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검증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오류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처리</w:t>
      </w:r>
    </w:p>
    <w:p w14:paraId="7CC98F3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</w:t>
      </w:r>
    </w:p>
    <w:p w14:paraId="5B882604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sensorList.js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목록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관리</w:t>
      </w:r>
    </w:p>
    <w:p w14:paraId="11275D2B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고장진단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결과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</w:p>
    <w:p w14:paraId="2E2DFBCF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센서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표시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필터링</w:t>
      </w:r>
    </w:p>
    <w:p w14:paraId="35220F17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>│   │   │</w:t>
      </w:r>
    </w:p>
    <w:p w14:paraId="76A9A57E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</w:t>
      </w:r>
      <w:r w:rsidRPr="009D6C3F">
        <w:rPr>
          <w:rFonts w:ascii="맑은 고딕" w:hAnsi="맑은 고딕" w:cs="맑은 고딕" w:hint="eastAsia"/>
          <w:color w:val="000000"/>
          <w:sz w:val="21"/>
          <w:szCs w:val="21"/>
        </w:rPr>
        <w:t>├</w:t>
      </w:r>
      <w:r w:rsidRPr="009D6C3F">
        <w:rPr>
          <w:rFonts w:ascii="Verdana" w:hAnsi="Verdana" w:cs="Verdana"/>
          <w:color w:val="000000"/>
          <w:sz w:val="21"/>
          <w:szCs w:val="21"/>
        </w:rPr>
        <w:t>──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get_model_data.php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Verdana"/>
          <w:color w:val="000000"/>
          <w:sz w:val="21"/>
          <w:szCs w:val="21"/>
        </w:rPr>
        <w:t> 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9D6C3F">
        <w:rPr>
          <w:rFonts w:ascii="Verdana" w:hAnsi="Verdana" w:cs="굴림"/>
          <w:color w:val="000000"/>
          <w:sz w:val="21"/>
          <w:szCs w:val="21"/>
        </w:rPr>
        <w:t>모델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데이터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653EBF31" w14:textId="77777777" w:rsidR="009D6C3F" w:rsidRPr="009D6C3F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선택된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모델의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상세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조회</w:t>
      </w:r>
    </w:p>
    <w:p w14:paraId="03E9FCE5" w14:textId="77777777" w:rsidR="00B97DB0" w:rsidRDefault="009D6C3F" w:rsidP="00445ABA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9D6C3F">
        <w:rPr>
          <w:rFonts w:ascii="Verdana" w:hAnsi="Verdana" w:cs="굴림"/>
          <w:color w:val="000000"/>
          <w:sz w:val="21"/>
          <w:szCs w:val="21"/>
        </w:rPr>
        <w:t xml:space="preserve">│   │   │   - </w:t>
      </w:r>
      <w:r w:rsidRPr="009D6C3F">
        <w:rPr>
          <w:rFonts w:ascii="Verdana" w:hAnsi="Verdana" w:cs="굴림"/>
          <w:color w:val="000000"/>
          <w:sz w:val="21"/>
          <w:szCs w:val="21"/>
        </w:rPr>
        <w:t>학습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이력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및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성능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정보</w:t>
      </w:r>
      <w:r w:rsidRPr="009D6C3F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9D6C3F">
        <w:rPr>
          <w:rFonts w:ascii="Verdana" w:hAnsi="Verdana" w:cs="굴림"/>
          <w:color w:val="000000"/>
          <w:sz w:val="21"/>
          <w:szCs w:val="21"/>
        </w:rPr>
        <w:t>제공</w:t>
      </w:r>
    </w:p>
    <w:p w14:paraId="03E1D65E" w14:textId="784FC8B8" w:rsidR="00B97DB0" w:rsidRDefault="00B97DB0" w:rsidP="00445ABA">
      <w:pPr>
        <w:pStyle w:val="10"/>
        <w:tabs>
          <w:tab w:val="num" w:pos="195"/>
        </w:tabs>
        <w:ind w:left="195" w:hanging="195"/>
        <w:jc w:val="left"/>
      </w:pPr>
      <w:bookmarkStart w:id="15" w:name="_Toc193813735"/>
      <w:r>
        <w:rPr>
          <w:rFonts w:hint="eastAsia"/>
        </w:rPr>
        <w:lastRenderedPageBreak/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15"/>
    </w:p>
    <w:p w14:paraId="27D42744" w14:textId="19FB6E01" w:rsidR="00517844" w:rsidRDefault="00517844" w:rsidP="00445ABA">
      <w:pPr>
        <w:pStyle w:val="20"/>
        <w:jc w:val="left"/>
      </w:pPr>
      <w:bookmarkStart w:id="16" w:name="_Toc193813736"/>
      <w:r w:rsidRPr="00517844">
        <w:rPr>
          <w:rFonts w:hint="eastAsia"/>
        </w:rPr>
        <w:t>세션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기반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다중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데이터베이스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접근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시스템</w:t>
      </w:r>
      <w:bookmarkEnd w:id="16"/>
    </w:p>
    <w:p w14:paraId="5DB7D3CF" w14:textId="3187E0B3" w:rsidR="00517844" w:rsidRDefault="00517844" w:rsidP="00445ABA">
      <w:pPr>
        <w:pStyle w:val="a2"/>
        <w:ind w:left="812"/>
        <w:jc w:val="left"/>
      </w:pPr>
      <w:r w:rsidRPr="00517844">
        <w:rPr>
          <w:rFonts w:hint="eastAsia"/>
        </w:rPr>
        <w:t>세션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기반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인증과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다중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데이터베이스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관리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메커니즘으로</w:t>
      </w:r>
      <w:r w:rsidRPr="00517844">
        <w:rPr>
          <w:rFonts w:hint="eastAsia"/>
        </w:rPr>
        <w:t xml:space="preserve">, </w:t>
      </w:r>
      <w:r w:rsidRPr="00517844">
        <w:rPr>
          <w:rFonts w:hint="eastAsia"/>
        </w:rPr>
        <w:t>여러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회사</w:t>
      </w:r>
      <w:r w:rsidRPr="00517844">
        <w:rPr>
          <w:rFonts w:hint="eastAsia"/>
        </w:rPr>
        <w:t>(</w:t>
      </w:r>
      <w:r w:rsidRPr="00517844">
        <w:rPr>
          <w:rFonts w:hint="eastAsia"/>
        </w:rPr>
        <w:t>발전소</w:t>
      </w:r>
      <w:r w:rsidRPr="00517844">
        <w:rPr>
          <w:rFonts w:hint="eastAsia"/>
        </w:rPr>
        <w:t>)</w:t>
      </w:r>
      <w:r w:rsidRPr="00517844">
        <w:rPr>
          <w:rFonts w:hint="eastAsia"/>
        </w:rPr>
        <w:t>의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데이터를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효율적으로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분리하고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접근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권한을</w:t>
      </w:r>
      <w:r w:rsidRPr="00517844">
        <w:rPr>
          <w:rFonts w:hint="eastAsia"/>
        </w:rPr>
        <w:t xml:space="preserve"> </w:t>
      </w:r>
      <w:r w:rsidRPr="00517844">
        <w:rPr>
          <w:rFonts w:hint="eastAsia"/>
        </w:rPr>
        <w:t>관리</w:t>
      </w:r>
    </w:p>
    <w:p w14:paraId="44C412A3" w14:textId="5602D4BE" w:rsidR="004D2215" w:rsidRDefault="004D2215" w:rsidP="00445ABA">
      <w:pPr>
        <w:pStyle w:val="3"/>
        <w:ind w:right="220"/>
      </w:pPr>
      <w:bookmarkStart w:id="17" w:name="_Toc193813737"/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원리</w:t>
      </w:r>
      <w:bookmarkEnd w:id="17"/>
    </w:p>
    <w:p w14:paraId="12EE980B" w14:textId="77777777" w:rsidR="004D2215" w:rsidRDefault="004D2215" w:rsidP="00445ABA">
      <w:pPr>
        <w:pStyle w:val="a2"/>
        <w:numPr>
          <w:ilvl w:val="0"/>
          <w:numId w:val="11"/>
        </w:numPr>
        <w:ind w:leftChars="0"/>
        <w:jc w:val="left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>:</w:t>
      </w:r>
    </w:p>
    <w:p w14:paraId="664B9870" w14:textId="77777777" w:rsidR="004D2215" w:rsidRDefault="004D2215" w:rsidP="00445ABA">
      <w:pPr>
        <w:pStyle w:val="a2"/>
        <w:numPr>
          <w:ilvl w:val="0"/>
          <w:numId w:val="9"/>
        </w:numPr>
        <w:ind w:leftChars="0"/>
        <w:jc w:val="left"/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SESS_ID </w:t>
      </w:r>
      <w:r>
        <w:rPr>
          <w:rFonts w:hint="eastAsia"/>
        </w:rPr>
        <w:t>쿠키가</w:t>
      </w:r>
      <w:r>
        <w:rPr>
          <w:rFonts w:hint="eastAsia"/>
        </w:rPr>
        <w:t xml:space="preserve"> </w:t>
      </w:r>
      <w:r>
        <w:rPr>
          <w:rFonts w:hint="eastAsia"/>
        </w:rPr>
        <w:t>브라우저에</w:t>
      </w:r>
      <w:r>
        <w:rPr>
          <w:rFonts w:hint="eastAsia"/>
        </w:rPr>
        <w:t xml:space="preserve"> </w:t>
      </w:r>
      <w:r>
        <w:rPr>
          <w:rFonts w:hint="eastAsia"/>
        </w:rPr>
        <w:t>저장됨</w:t>
      </w:r>
    </w:p>
    <w:p w14:paraId="7D23F499" w14:textId="77777777" w:rsidR="004D2215" w:rsidRDefault="004D2215" w:rsidP="00445ABA">
      <w:pPr>
        <w:pStyle w:val="a2"/>
        <w:numPr>
          <w:ilvl w:val="0"/>
          <w:numId w:val="9"/>
        </w:numPr>
        <w:ind w:leftChars="0"/>
        <w:jc w:val="left"/>
      </w:pP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Redis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session:{</w:t>
      </w:r>
      <w:proofErr w:type="gramEnd"/>
      <w:r>
        <w:rPr>
          <w:rFonts w:hint="eastAsia"/>
        </w:rPr>
        <w:t>해시값</w:t>
      </w:r>
      <w:r>
        <w:rPr>
          <w:rFonts w:hint="eastAsia"/>
        </w:rPr>
        <w:t xml:space="preserve">}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저장됨</w:t>
      </w:r>
    </w:p>
    <w:p w14:paraId="676B91B5" w14:textId="77777777" w:rsidR="004D2215" w:rsidRDefault="004D2215" w:rsidP="00445ABA">
      <w:pPr>
        <w:pStyle w:val="a2"/>
        <w:numPr>
          <w:ilvl w:val="0"/>
          <w:numId w:val="9"/>
        </w:numPr>
        <w:ind w:leftChars="0"/>
        <w:jc w:val="left"/>
      </w:pP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>:</w:t>
      </w:r>
    </w:p>
    <w:p w14:paraId="24C1BDF9" w14:textId="77777777" w:rsidR="004D2215" w:rsidRDefault="004D2215" w:rsidP="00445ABA">
      <w:pPr>
        <w:pStyle w:val="a2"/>
        <w:numPr>
          <w:ilvl w:val="0"/>
          <w:numId w:val="9"/>
        </w:numPr>
        <w:ind w:leftChars="0"/>
        <w:jc w:val="left"/>
      </w:pPr>
      <w:r>
        <w:rPr>
          <w:rFonts w:hint="eastAsia"/>
        </w:rPr>
        <w:t>get_session.js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쿠키에서</w:t>
      </w:r>
      <w:r>
        <w:rPr>
          <w:rFonts w:hint="eastAsia"/>
        </w:rPr>
        <w:t xml:space="preserve"> SESS_ID </w:t>
      </w:r>
      <w:r>
        <w:rPr>
          <w:rFonts w:hint="eastAsia"/>
        </w:rPr>
        <w:t>추출</w:t>
      </w:r>
    </w:p>
    <w:p w14:paraId="37A1BE8B" w14:textId="77777777" w:rsidR="004D2215" w:rsidRDefault="004D2215" w:rsidP="00445ABA">
      <w:pPr>
        <w:pStyle w:val="a2"/>
        <w:numPr>
          <w:ilvl w:val="0"/>
          <w:numId w:val="9"/>
        </w:numPr>
        <w:ind w:leftChars="0"/>
        <w:jc w:val="left"/>
      </w:pPr>
      <w:r>
        <w:rPr>
          <w:rFonts w:hint="eastAsia"/>
        </w:rPr>
        <w:t>session_redis.php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Redis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p w14:paraId="5317A01B" w14:textId="77777777" w:rsidR="004D2215" w:rsidRDefault="004D2215" w:rsidP="00445ABA">
      <w:pPr>
        <w:pStyle w:val="a2"/>
        <w:numPr>
          <w:ilvl w:val="0"/>
          <w:numId w:val="9"/>
        </w:numPr>
        <w:ind w:leftChars="0"/>
        <w:jc w:val="left"/>
      </w:pP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정보에는</w:t>
      </w:r>
      <w:r>
        <w:rPr>
          <w:rFonts w:hint="eastAsia"/>
        </w:rPr>
        <w:t xml:space="preserve"> company_id, account_role, account_powerplants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포함됨</w:t>
      </w:r>
    </w:p>
    <w:p w14:paraId="4C65FBD5" w14:textId="77777777" w:rsidR="004D2215" w:rsidRDefault="004D2215" w:rsidP="00445ABA">
      <w:pPr>
        <w:pStyle w:val="a2"/>
        <w:numPr>
          <w:ilvl w:val="0"/>
          <w:numId w:val="11"/>
        </w:numPr>
        <w:ind w:leftChars="0"/>
        <w:jc w:val="left"/>
      </w:pP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:</w:t>
      </w:r>
    </w:p>
    <w:p w14:paraId="7F7AF3EA" w14:textId="77777777" w:rsidR="004D2215" w:rsidRDefault="004D2215" w:rsidP="00445ABA">
      <w:pPr>
        <w:pStyle w:val="a2"/>
        <w:numPr>
          <w:ilvl w:val="0"/>
          <w:numId w:val="16"/>
        </w:numPr>
        <w:ind w:leftChars="0"/>
        <w:jc w:val="left"/>
      </w:pPr>
      <w:r>
        <w:rPr>
          <w:rFonts w:hint="eastAsia"/>
        </w:rPr>
        <w:t>조회된</w:t>
      </w:r>
      <w:r>
        <w:rPr>
          <w:rFonts w:hint="eastAsia"/>
        </w:rPr>
        <w:t xml:space="preserve"> company_id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update_db_config.php </w:t>
      </w:r>
      <w:r>
        <w:rPr>
          <w:rFonts w:hint="eastAsia"/>
        </w:rPr>
        <w:t>호출</w:t>
      </w:r>
    </w:p>
    <w:p w14:paraId="2AEC5A89" w14:textId="77777777" w:rsidR="004D2215" w:rsidRDefault="004D2215" w:rsidP="00445ABA">
      <w:pPr>
        <w:pStyle w:val="a2"/>
        <w:numPr>
          <w:ilvl w:val="0"/>
          <w:numId w:val="16"/>
        </w:numPr>
        <w:ind w:leftChars="0"/>
        <w:jc w:val="left"/>
      </w:pPr>
      <w:r>
        <w:rPr>
          <w:rFonts w:hint="eastAsia"/>
        </w:rPr>
        <w:t>회사</w:t>
      </w:r>
      <w:r>
        <w:rPr>
          <w:rFonts w:hint="eastAsia"/>
        </w:rPr>
        <w:t xml:space="preserve"> ID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4859FD6E" w14:textId="77777777" w:rsidR="004D2215" w:rsidRDefault="004D2215" w:rsidP="00445ABA">
      <w:pPr>
        <w:pStyle w:val="a2"/>
        <w:numPr>
          <w:ilvl w:val="0"/>
          <w:numId w:val="16"/>
        </w:numPr>
        <w:ind w:leftChars="0"/>
        <w:jc w:val="left"/>
      </w:pPr>
      <w:r>
        <w:rPr>
          <w:rFonts w:hint="eastAsia"/>
        </w:rPr>
        <w:t>세션에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3F5C3FA0" w14:textId="77777777" w:rsidR="004D2215" w:rsidRDefault="004D2215" w:rsidP="00445ABA">
      <w:pPr>
        <w:pStyle w:val="a2"/>
        <w:numPr>
          <w:ilvl w:val="0"/>
          <w:numId w:val="11"/>
        </w:numPr>
        <w:ind w:leftChars="0"/>
        <w:jc w:val="left"/>
      </w:pPr>
      <w:r>
        <w:rPr>
          <w:rFonts w:hint="eastAsia"/>
        </w:rPr>
        <w:t>사이트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>:</w:t>
      </w:r>
    </w:p>
    <w:p w14:paraId="5101AEB9" w14:textId="77777777" w:rsidR="004D2215" w:rsidRDefault="004D2215" w:rsidP="00445ABA">
      <w:pPr>
        <w:pStyle w:val="a2"/>
        <w:numPr>
          <w:ilvl w:val="0"/>
          <w:numId w:val="17"/>
        </w:numPr>
        <w:ind w:leftChars="0"/>
        <w:jc w:val="left"/>
      </w:pPr>
      <w:r>
        <w:rPr>
          <w:rFonts w:hint="eastAsia"/>
        </w:rPr>
        <w:t>fuelcellSelector.js</w:t>
      </w:r>
      <w:r>
        <w:rPr>
          <w:rFonts w:hint="eastAsia"/>
        </w:rPr>
        <w:t>가</w:t>
      </w:r>
      <w:r>
        <w:rPr>
          <w:rFonts w:hint="eastAsia"/>
        </w:rPr>
        <w:t xml:space="preserve"> get_site_structure.php </w:t>
      </w:r>
      <w:r>
        <w:rPr>
          <w:rFonts w:hint="eastAsia"/>
        </w:rPr>
        <w:t>호출</w:t>
      </w:r>
    </w:p>
    <w:p w14:paraId="4898C1A1" w14:textId="77777777" w:rsidR="004D2215" w:rsidRDefault="004D2215" w:rsidP="00445ABA">
      <w:pPr>
        <w:pStyle w:val="a2"/>
        <w:numPr>
          <w:ilvl w:val="0"/>
          <w:numId w:val="17"/>
        </w:numPr>
        <w:ind w:leftChars="0"/>
        <w:jc w:val="left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데이터베이스에서</w:t>
      </w:r>
      <w:r>
        <w:rPr>
          <w:rFonts w:hint="eastAsia"/>
        </w:rPr>
        <w:t xml:space="preserve"> </w:t>
      </w:r>
      <w:r>
        <w:rPr>
          <w:rFonts w:hint="eastAsia"/>
        </w:rPr>
        <w:t>발전소</w:t>
      </w:r>
      <w:r>
        <w:rPr>
          <w:rFonts w:hint="eastAsia"/>
        </w:rPr>
        <w:t>/</w:t>
      </w:r>
      <w:r>
        <w:rPr>
          <w:rFonts w:hint="eastAsia"/>
        </w:rPr>
        <w:t>그룹</w:t>
      </w:r>
      <w:r>
        <w:rPr>
          <w:rFonts w:hint="eastAsia"/>
        </w:rPr>
        <w:t>/</w:t>
      </w:r>
      <w:r>
        <w:rPr>
          <w:rFonts w:hint="eastAsia"/>
        </w:rPr>
        <w:t>연료전지</w:t>
      </w:r>
      <w:r>
        <w:rPr>
          <w:rFonts w:hint="eastAsia"/>
        </w:rPr>
        <w:t xml:space="preserve"> </w:t>
      </w:r>
      <w:r>
        <w:rPr>
          <w:rFonts w:hint="eastAsia"/>
        </w:rPr>
        <w:t>계층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p w14:paraId="27490FD6" w14:textId="77777777" w:rsidR="004D2215" w:rsidRDefault="004D2215" w:rsidP="00445ABA">
      <w:pPr>
        <w:pStyle w:val="a2"/>
        <w:numPr>
          <w:ilvl w:val="0"/>
          <w:numId w:val="17"/>
        </w:numPr>
        <w:ind w:leftChars="0"/>
        <w:jc w:val="left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권한에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발전소만</w:t>
      </w:r>
      <w:r>
        <w:rPr>
          <w:rFonts w:hint="eastAsia"/>
        </w:rPr>
        <w:t xml:space="preserve"> </w:t>
      </w:r>
      <w:r>
        <w:rPr>
          <w:rFonts w:hint="eastAsia"/>
        </w:rPr>
        <w:t>필터링하여</w:t>
      </w:r>
      <w:r>
        <w:rPr>
          <w:rFonts w:hint="eastAsia"/>
        </w:rPr>
        <w:t xml:space="preserve"> </w:t>
      </w:r>
      <w:r>
        <w:rPr>
          <w:rFonts w:hint="eastAsia"/>
        </w:rPr>
        <w:t>반환</w:t>
      </w:r>
    </w:p>
    <w:p w14:paraId="38F1501F" w14:textId="77777777" w:rsidR="004D2215" w:rsidRDefault="004D2215" w:rsidP="00445ABA">
      <w:pPr>
        <w:pStyle w:val="a2"/>
        <w:numPr>
          <w:ilvl w:val="0"/>
          <w:numId w:val="11"/>
        </w:numPr>
        <w:ind w:leftChars="0"/>
        <w:jc w:val="left"/>
      </w:pP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동기화</w:t>
      </w:r>
      <w:r>
        <w:rPr>
          <w:rFonts w:hint="eastAsia"/>
        </w:rPr>
        <w:t>:</w:t>
      </w:r>
    </w:p>
    <w:p w14:paraId="1C9B84C3" w14:textId="77777777" w:rsidR="004D2215" w:rsidRDefault="004D2215" w:rsidP="00445ABA">
      <w:pPr>
        <w:pStyle w:val="a2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URL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분석하여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1540FBF8" w14:textId="77777777" w:rsidR="004D2215" w:rsidRDefault="004D2215" w:rsidP="00445ABA">
      <w:pPr>
        <w:pStyle w:val="a2"/>
        <w:numPr>
          <w:ilvl w:val="0"/>
          <w:numId w:val="18"/>
        </w:numPr>
        <w:ind w:leftChars="0"/>
        <w:jc w:val="left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URL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</w:p>
    <w:p w14:paraId="0F282A62" w14:textId="0B943696" w:rsidR="004D2215" w:rsidRPr="004D2215" w:rsidRDefault="004D2215" w:rsidP="00445ABA">
      <w:pPr>
        <w:pStyle w:val="a2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fuelcellChanged </w:t>
      </w:r>
      <w:r>
        <w:rPr>
          <w:rFonts w:hint="eastAsia"/>
        </w:rPr>
        <w:t>이벤트로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컴포넌트에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</w:p>
    <w:p w14:paraId="43D788B8" w14:textId="77777777" w:rsidR="00205F4C" w:rsidRDefault="00205F4C" w:rsidP="00445ABA">
      <w:pPr>
        <w:pStyle w:val="3"/>
        <w:ind w:right="220"/>
        <w:sectPr w:rsidR="00205F4C" w:rsidSect="0012615A">
          <w:pgSz w:w="11907" w:h="16834" w:code="9"/>
          <w:pgMar w:top="1622" w:right="1106" w:bottom="1985" w:left="998" w:header="1134" w:footer="1134" w:gutter="0"/>
          <w:cols w:space="720"/>
          <w:noEndnote/>
          <w:titlePg/>
          <w:docGrid w:linePitch="271"/>
        </w:sectPr>
      </w:pPr>
    </w:p>
    <w:p w14:paraId="04A2A35C" w14:textId="6D831DA2" w:rsidR="00517844" w:rsidRDefault="00517844" w:rsidP="00445ABA">
      <w:pPr>
        <w:pStyle w:val="3"/>
        <w:ind w:right="220"/>
      </w:pPr>
      <w:bookmarkStart w:id="18" w:name="_Toc193813738"/>
      <w:r>
        <w:rPr>
          <w:rFonts w:hint="eastAsia"/>
        </w:rPr>
        <w:lastRenderedPageBreak/>
        <w:t>세션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>(g</w:t>
      </w:r>
      <w:r>
        <w:t>et_session.js)</w:t>
      </w:r>
      <w:bookmarkEnd w:id="18"/>
    </w:p>
    <w:p w14:paraId="2201AD5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export class SessionService {</w:t>
      </w:r>
    </w:p>
    <w:p w14:paraId="35639A34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</w:t>
      </w:r>
      <w:proofErr w:type="gramStart"/>
      <w:r w:rsidRPr="00517844">
        <w:rPr>
          <w:rFonts w:ascii="Verdana" w:hAnsi="Verdana" w:hint="eastAsia"/>
        </w:rPr>
        <w:t xml:space="preserve">// </w:t>
      </w:r>
      <w:r w:rsidRPr="00517844">
        <w:rPr>
          <w:rFonts w:ascii="Verdana" w:hAnsi="Verdana" w:hint="eastAsia"/>
        </w:rPr>
        <w:t>쿠키에서</w:t>
      </w:r>
      <w:proofErr w:type="gramEnd"/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세션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해시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가져오기</w:t>
      </w:r>
    </w:p>
    <w:p w14:paraId="491F8E30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static </w:t>
      </w:r>
      <w:proofErr w:type="gramStart"/>
      <w:r w:rsidRPr="00517844">
        <w:rPr>
          <w:rFonts w:ascii="Verdana" w:hAnsi="Verdana"/>
        </w:rPr>
        <w:t>getSessionHash(</w:t>
      </w:r>
      <w:proofErr w:type="gramEnd"/>
      <w:r w:rsidRPr="00517844">
        <w:rPr>
          <w:rFonts w:ascii="Verdana" w:hAnsi="Verdana"/>
        </w:rPr>
        <w:t>) {</w:t>
      </w:r>
    </w:p>
    <w:p w14:paraId="5A9EA45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const cookies = </w:t>
      </w:r>
      <w:proofErr w:type="gramStart"/>
      <w:r w:rsidRPr="00517844">
        <w:rPr>
          <w:rFonts w:ascii="Verdana" w:hAnsi="Verdana"/>
        </w:rPr>
        <w:t>document.cookie</w:t>
      </w:r>
      <w:proofErr w:type="gramEnd"/>
      <w:r w:rsidRPr="00517844">
        <w:rPr>
          <w:rFonts w:ascii="Verdana" w:hAnsi="Verdana"/>
        </w:rPr>
        <w:t>.split(';');</w:t>
      </w:r>
    </w:p>
    <w:p w14:paraId="1313CD2A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</w:t>
      </w:r>
    </w:p>
    <w:p w14:paraId="79B28E22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for (let cookie of cookies) {</w:t>
      </w:r>
    </w:p>
    <w:p w14:paraId="5203B24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const [name, value] = </w:t>
      </w:r>
      <w:proofErr w:type="gramStart"/>
      <w:r w:rsidRPr="00517844">
        <w:rPr>
          <w:rFonts w:ascii="Verdana" w:hAnsi="Verdana"/>
        </w:rPr>
        <w:t>cookie.trim</w:t>
      </w:r>
      <w:proofErr w:type="gramEnd"/>
      <w:r w:rsidRPr="00517844">
        <w:rPr>
          <w:rFonts w:ascii="Verdana" w:hAnsi="Verdana"/>
        </w:rPr>
        <w:t>().split('=');</w:t>
      </w:r>
    </w:p>
    <w:p w14:paraId="72DC08D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</w:t>
      </w:r>
    </w:p>
    <w:p w14:paraId="7E4CFEC4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if (name === 'SESS_ID') {</w:t>
      </w:r>
    </w:p>
    <w:p w14:paraId="6AD6A866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return </w:t>
      </w:r>
      <w:proofErr w:type="gramStart"/>
      <w:r w:rsidRPr="00517844">
        <w:rPr>
          <w:rFonts w:ascii="Verdana" w:hAnsi="Verdana"/>
        </w:rPr>
        <w:t>value;</w:t>
      </w:r>
      <w:proofErr w:type="gramEnd"/>
    </w:p>
    <w:p w14:paraId="4807535B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}</w:t>
      </w:r>
    </w:p>
    <w:p w14:paraId="5C159F1A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</w:t>
      </w:r>
    </w:p>
    <w:p w14:paraId="44858881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</w:t>
      </w:r>
    </w:p>
    <w:p w14:paraId="51D29175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</w:t>
      </w:r>
      <w:proofErr w:type="gramStart"/>
      <w:r w:rsidRPr="00517844">
        <w:rPr>
          <w:rFonts w:ascii="Verdana" w:hAnsi="Verdana" w:hint="eastAsia"/>
        </w:rPr>
        <w:t>console.error</w:t>
      </w:r>
      <w:proofErr w:type="gramEnd"/>
      <w:r w:rsidRPr="00517844">
        <w:rPr>
          <w:rFonts w:ascii="Verdana" w:hAnsi="Verdana" w:hint="eastAsia"/>
        </w:rPr>
        <w:t>('SESS_ID</w:t>
      </w:r>
      <w:r w:rsidRPr="00517844">
        <w:rPr>
          <w:rFonts w:ascii="Verdana" w:hAnsi="Verdana" w:hint="eastAsia"/>
        </w:rPr>
        <w:t>를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찾을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수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없음</w:t>
      </w:r>
      <w:r w:rsidRPr="00517844">
        <w:rPr>
          <w:rFonts w:ascii="Verdana" w:hAnsi="Verdana" w:hint="eastAsia"/>
        </w:rPr>
        <w:t xml:space="preserve">. </w:t>
      </w:r>
      <w:r w:rsidRPr="00517844">
        <w:rPr>
          <w:rFonts w:ascii="Verdana" w:hAnsi="Verdana" w:hint="eastAsia"/>
        </w:rPr>
        <w:t>사용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가능한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쿠키들</w:t>
      </w:r>
      <w:r w:rsidRPr="00517844">
        <w:rPr>
          <w:rFonts w:ascii="Verdana" w:hAnsi="Verdana" w:hint="eastAsia"/>
        </w:rPr>
        <w:t>:', cookies);</w:t>
      </w:r>
    </w:p>
    <w:p w14:paraId="1623121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throw new Error('</w:t>
      </w:r>
      <w:r w:rsidRPr="00517844">
        <w:rPr>
          <w:rFonts w:ascii="Verdana" w:hAnsi="Verdana" w:hint="eastAsia"/>
        </w:rPr>
        <w:t>세션</w:t>
      </w:r>
      <w:r w:rsidRPr="00517844">
        <w:rPr>
          <w:rFonts w:ascii="Verdana" w:hAnsi="Verdana" w:hint="eastAsia"/>
        </w:rPr>
        <w:t xml:space="preserve"> ID</w:t>
      </w:r>
      <w:r w:rsidRPr="00517844">
        <w:rPr>
          <w:rFonts w:ascii="Verdana" w:hAnsi="Verdana" w:hint="eastAsia"/>
        </w:rPr>
        <w:t>를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찾을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수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없습니다</w:t>
      </w:r>
      <w:r w:rsidRPr="00517844">
        <w:rPr>
          <w:rFonts w:ascii="Verdana" w:hAnsi="Verdana" w:hint="eastAsia"/>
        </w:rPr>
        <w:t>');</w:t>
      </w:r>
    </w:p>
    <w:p w14:paraId="5A7ACFDB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}</w:t>
      </w:r>
    </w:p>
    <w:p w14:paraId="3484DEEC" w14:textId="77777777" w:rsidR="00517844" w:rsidRPr="00517844" w:rsidRDefault="00517844" w:rsidP="00445ABA">
      <w:pPr>
        <w:jc w:val="left"/>
        <w:rPr>
          <w:rFonts w:ascii="Verdana" w:hAnsi="Verdana"/>
        </w:rPr>
      </w:pPr>
    </w:p>
    <w:p w14:paraId="6868DFD2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</w:t>
      </w:r>
      <w:proofErr w:type="gramStart"/>
      <w:r w:rsidRPr="00517844">
        <w:rPr>
          <w:rFonts w:ascii="Verdana" w:hAnsi="Verdana" w:hint="eastAsia"/>
        </w:rPr>
        <w:t>// Redis</w:t>
      </w:r>
      <w:proofErr w:type="gramEnd"/>
      <w:r w:rsidRPr="00517844">
        <w:rPr>
          <w:rFonts w:ascii="Verdana" w:hAnsi="Verdana" w:hint="eastAsia"/>
        </w:rPr>
        <w:t>에서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세션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정보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조회</w:t>
      </w:r>
    </w:p>
    <w:p w14:paraId="1A5F5E32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static async </w:t>
      </w:r>
      <w:proofErr w:type="gramStart"/>
      <w:r w:rsidRPr="00517844">
        <w:rPr>
          <w:rFonts w:ascii="Verdana" w:hAnsi="Verdana"/>
        </w:rPr>
        <w:t>getSessionInfo(</w:t>
      </w:r>
      <w:proofErr w:type="gramEnd"/>
      <w:r w:rsidRPr="00517844">
        <w:rPr>
          <w:rFonts w:ascii="Verdana" w:hAnsi="Verdana"/>
        </w:rPr>
        <w:t>) {</w:t>
      </w:r>
    </w:p>
    <w:p w14:paraId="57AD750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try {</w:t>
      </w:r>
    </w:p>
    <w:p w14:paraId="346ECD8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const sessionHash = </w:t>
      </w:r>
      <w:proofErr w:type="gramStart"/>
      <w:r w:rsidRPr="00517844">
        <w:rPr>
          <w:rFonts w:ascii="Verdana" w:hAnsi="Verdana"/>
        </w:rPr>
        <w:t>this.getSessionHash</w:t>
      </w:r>
      <w:proofErr w:type="gramEnd"/>
      <w:r w:rsidRPr="00517844">
        <w:rPr>
          <w:rFonts w:ascii="Verdana" w:hAnsi="Verdana"/>
        </w:rPr>
        <w:t>();</w:t>
      </w:r>
    </w:p>
    <w:p w14:paraId="19D095C8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</w:t>
      </w:r>
    </w:p>
    <w:p w14:paraId="720EE14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const response = await </w:t>
      </w:r>
      <w:proofErr w:type="gramStart"/>
      <w:r w:rsidRPr="00517844">
        <w:rPr>
          <w:rFonts w:ascii="Verdana" w:hAnsi="Verdana"/>
        </w:rPr>
        <w:t>axios.get(</w:t>
      </w:r>
      <w:proofErr w:type="gramEnd"/>
      <w:r w:rsidRPr="00517844">
        <w:rPr>
          <w:rFonts w:ascii="Verdana" w:hAnsi="Verdana"/>
        </w:rPr>
        <w:t>'js/config/session_redis.php', {</w:t>
      </w:r>
    </w:p>
    <w:p w14:paraId="3FE5A03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params: { </w:t>
      </w:r>
    </w:p>
    <w:p w14:paraId="6740FB3B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    session_hash: sessionHash</w:t>
      </w:r>
    </w:p>
    <w:p w14:paraId="42F2F3A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}</w:t>
      </w:r>
    </w:p>
    <w:p w14:paraId="7D7B2D9A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});</w:t>
      </w:r>
    </w:p>
    <w:p w14:paraId="7991738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</w:t>
      </w:r>
    </w:p>
    <w:p w14:paraId="5C09717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if </w:t>
      </w:r>
      <w:proofErr w:type="gramStart"/>
      <w:r w:rsidRPr="00517844">
        <w:rPr>
          <w:rFonts w:ascii="Verdana" w:hAnsi="Verdana"/>
        </w:rPr>
        <w:t>(!response</w:t>
      </w:r>
      <w:proofErr w:type="gramEnd"/>
      <w:r w:rsidRPr="00517844">
        <w:rPr>
          <w:rFonts w:ascii="Verdana" w:hAnsi="Verdana"/>
        </w:rPr>
        <w:t>.data.redis_connection) {</w:t>
      </w:r>
    </w:p>
    <w:p w14:paraId="7153767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    throw new Error('Redis </w:t>
      </w:r>
      <w:r w:rsidRPr="00517844">
        <w:rPr>
          <w:rFonts w:ascii="Verdana" w:hAnsi="Verdana" w:hint="eastAsia"/>
        </w:rPr>
        <w:t>연결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실패</w:t>
      </w:r>
      <w:r w:rsidRPr="00517844">
        <w:rPr>
          <w:rFonts w:ascii="Verdana" w:hAnsi="Verdana" w:hint="eastAsia"/>
        </w:rPr>
        <w:t>');</w:t>
      </w:r>
    </w:p>
    <w:p w14:paraId="29F58E7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}</w:t>
      </w:r>
    </w:p>
    <w:p w14:paraId="4C66A120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</w:t>
      </w:r>
    </w:p>
    <w:p w14:paraId="1840302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if </w:t>
      </w:r>
      <w:proofErr w:type="gramStart"/>
      <w:r w:rsidRPr="00517844">
        <w:rPr>
          <w:rFonts w:ascii="Verdana" w:hAnsi="Verdana"/>
        </w:rPr>
        <w:t>(!response</w:t>
      </w:r>
      <w:proofErr w:type="gramEnd"/>
      <w:r w:rsidRPr="00517844">
        <w:rPr>
          <w:rFonts w:ascii="Verdana" w:hAnsi="Verdana"/>
        </w:rPr>
        <w:t>.data.session_data) {</w:t>
      </w:r>
    </w:p>
    <w:p w14:paraId="7185093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    throw new Error(response.data.error || '</w:t>
      </w:r>
      <w:r w:rsidRPr="00517844">
        <w:rPr>
          <w:rFonts w:ascii="Verdana" w:hAnsi="Verdana" w:hint="eastAsia"/>
        </w:rPr>
        <w:t>세션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데이터를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찾을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수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없습니다</w:t>
      </w:r>
      <w:r w:rsidRPr="00517844">
        <w:rPr>
          <w:rFonts w:ascii="Verdana" w:hAnsi="Verdana" w:hint="eastAsia"/>
        </w:rPr>
        <w:t>');</w:t>
      </w:r>
    </w:p>
    <w:p w14:paraId="17C0294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}</w:t>
      </w:r>
    </w:p>
    <w:p w14:paraId="41FD3508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</w:t>
      </w:r>
    </w:p>
    <w:p w14:paraId="29E84761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return response.data.session_</w:t>
      </w:r>
      <w:proofErr w:type="gramStart"/>
      <w:r w:rsidRPr="00517844">
        <w:rPr>
          <w:rFonts w:ascii="Verdana" w:hAnsi="Verdana" w:hint="eastAsia"/>
        </w:rPr>
        <w:t>data;  /</w:t>
      </w:r>
      <w:proofErr w:type="gramEnd"/>
      <w:r w:rsidRPr="00517844">
        <w:rPr>
          <w:rFonts w:ascii="Verdana" w:hAnsi="Verdana" w:hint="eastAsia"/>
        </w:rPr>
        <w:t xml:space="preserve">/ </w:t>
      </w:r>
      <w:r w:rsidRPr="00517844">
        <w:rPr>
          <w:rFonts w:ascii="Verdana" w:hAnsi="Verdana" w:hint="eastAsia"/>
        </w:rPr>
        <w:t>이미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파싱된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세션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데이터</w:t>
      </w:r>
    </w:p>
    <w:p w14:paraId="4F07150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 catch (error) {</w:t>
      </w:r>
    </w:p>
    <w:p w14:paraId="5DBF7221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>console.error</w:t>
      </w:r>
      <w:proofErr w:type="gramEnd"/>
      <w:r w:rsidRPr="00517844">
        <w:rPr>
          <w:rFonts w:ascii="Verdana" w:hAnsi="Verdana" w:hint="eastAsia"/>
        </w:rPr>
        <w:t>('</w:t>
      </w:r>
      <w:r w:rsidRPr="00517844">
        <w:rPr>
          <w:rFonts w:ascii="Verdana" w:hAnsi="Verdana" w:hint="eastAsia"/>
        </w:rPr>
        <w:t>세션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정보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조회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실패</w:t>
      </w:r>
      <w:r w:rsidRPr="00517844">
        <w:rPr>
          <w:rFonts w:ascii="Verdana" w:hAnsi="Verdana" w:hint="eastAsia"/>
        </w:rPr>
        <w:t>:', error);</w:t>
      </w:r>
    </w:p>
    <w:p w14:paraId="148A571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throw </w:t>
      </w:r>
      <w:proofErr w:type="gramStart"/>
      <w:r w:rsidRPr="00517844">
        <w:rPr>
          <w:rFonts w:ascii="Verdana" w:hAnsi="Verdana"/>
        </w:rPr>
        <w:t>error;</w:t>
      </w:r>
      <w:proofErr w:type="gramEnd"/>
    </w:p>
    <w:p w14:paraId="1A3C1E45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</w:t>
      </w:r>
    </w:p>
    <w:p w14:paraId="0F61FBC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}</w:t>
      </w:r>
    </w:p>
    <w:p w14:paraId="3D0502C5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</w:t>
      </w:r>
    </w:p>
    <w:p w14:paraId="0448149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</w:t>
      </w:r>
      <w:proofErr w:type="gramStart"/>
      <w:r w:rsidRPr="00517844">
        <w:rPr>
          <w:rFonts w:ascii="Verdana" w:hAnsi="Verdana" w:hint="eastAsia"/>
        </w:rPr>
        <w:t xml:space="preserve">// </w:t>
      </w:r>
      <w:r w:rsidRPr="00517844">
        <w:rPr>
          <w:rFonts w:ascii="Verdana" w:hAnsi="Verdana" w:hint="eastAsia"/>
        </w:rPr>
        <w:t>회사</w:t>
      </w:r>
      <w:proofErr w:type="gramEnd"/>
      <w:r w:rsidRPr="00517844">
        <w:rPr>
          <w:rFonts w:ascii="Verdana" w:hAnsi="Verdana" w:hint="eastAsia"/>
        </w:rPr>
        <w:t xml:space="preserve"> ID </w:t>
      </w:r>
      <w:r w:rsidRPr="00517844">
        <w:rPr>
          <w:rFonts w:ascii="Verdana" w:hAnsi="Verdana" w:hint="eastAsia"/>
        </w:rPr>
        <w:t>가져오기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및</w:t>
      </w:r>
      <w:r w:rsidRPr="00517844">
        <w:rPr>
          <w:rFonts w:ascii="Verdana" w:hAnsi="Verdana" w:hint="eastAsia"/>
        </w:rPr>
        <w:t xml:space="preserve"> DB </w:t>
      </w:r>
      <w:r w:rsidRPr="00517844">
        <w:rPr>
          <w:rFonts w:ascii="Verdana" w:hAnsi="Verdana" w:hint="eastAsia"/>
        </w:rPr>
        <w:t>설정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업데이트</w:t>
      </w:r>
    </w:p>
    <w:p w14:paraId="5C4B84BB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static async </w:t>
      </w:r>
      <w:proofErr w:type="gramStart"/>
      <w:r w:rsidRPr="00517844">
        <w:rPr>
          <w:rFonts w:ascii="Verdana" w:hAnsi="Verdana"/>
        </w:rPr>
        <w:t>getCompanyId(</w:t>
      </w:r>
      <w:proofErr w:type="gramEnd"/>
      <w:r w:rsidRPr="00517844">
        <w:rPr>
          <w:rFonts w:ascii="Verdana" w:hAnsi="Verdana"/>
        </w:rPr>
        <w:t>) {</w:t>
      </w:r>
    </w:p>
    <w:p w14:paraId="582FCE8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lastRenderedPageBreak/>
        <w:t xml:space="preserve">        try {</w:t>
      </w:r>
    </w:p>
    <w:p w14:paraId="3D12EDA8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const sessionInfo = await </w:t>
      </w:r>
      <w:proofErr w:type="gramStart"/>
      <w:r w:rsidRPr="00517844">
        <w:rPr>
          <w:rFonts w:ascii="Verdana" w:hAnsi="Verdana"/>
        </w:rPr>
        <w:t>this.getSessionInfo</w:t>
      </w:r>
      <w:proofErr w:type="gramEnd"/>
      <w:r w:rsidRPr="00517844">
        <w:rPr>
          <w:rFonts w:ascii="Verdana" w:hAnsi="Verdana"/>
        </w:rPr>
        <w:t>();</w:t>
      </w:r>
    </w:p>
    <w:p w14:paraId="1A340CF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const companyId = sessionInfo.company_</w:t>
      </w:r>
      <w:proofErr w:type="gramStart"/>
      <w:r w:rsidRPr="00517844">
        <w:rPr>
          <w:rFonts w:ascii="Verdana" w:hAnsi="Verdana"/>
        </w:rPr>
        <w:t>id;</w:t>
      </w:r>
      <w:proofErr w:type="gramEnd"/>
    </w:p>
    <w:p w14:paraId="59E32046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</w:t>
      </w:r>
    </w:p>
    <w:p w14:paraId="7959F98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>// company</w:t>
      </w:r>
      <w:proofErr w:type="gramEnd"/>
      <w:r w:rsidRPr="00517844">
        <w:rPr>
          <w:rFonts w:ascii="Verdana" w:hAnsi="Verdana" w:hint="eastAsia"/>
        </w:rPr>
        <w:t>_id</w:t>
      </w:r>
      <w:r w:rsidRPr="00517844">
        <w:rPr>
          <w:rFonts w:ascii="Verdana" w:hAnsi="Verdana" w:hint="eastAsia"/>
        </w:rPr>
        <w:t>로</w:t>
      </w:r>
      <w:r w:rsidRPr="00517844">
        <w:rPr>
          <w:rFonts w:ascii="Verdana" w:hAnsi="Verdana" w:hint="eastAsia"/>
        </w:rPr>
        <w:t xml:space="preserve"> DB </w:t>
      </w:r>
      <w:r w:rsidRPr="00517844">
        <w:rPr>
          <w:rFonts w:ascii="Verdana" w:hAnsi="Verdana" w:hint="eastAsia"/>
        </w:rPr>
        <w:t>설정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업데이트</w:t>
      </w:r>
    </w:p>
    <w:p w14:paraId="0BC61FD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await </w:t>
      </w:r>
      <w:proofErr w:type="gramStart"/>
      <w:r w:rsidRPr="00517844">
        <w:rPr>
          <w:rFonts w:ascii="Verdana" w:hAnsi="Verdana"/>
        </w:rPr>
        <w:t>axios.post(</w:t>
      </w:r>
      <w:proofErr w:type="gramEnd"/>
      <w:r w:rsidRPr="00517844">
        <w:rPr>
          <w:rFonts w:ascii="Verdana" w:hAnsi="Verdana"/>
        </w:rPr>
        <w:t>'js/config/update_db_config.php', {</w:t>
      </w:r>
    </w:p>
    <w:p w14:paraId="4AC10BC5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company_id: companyId</w:t>
      </w:r>
    </w:p>
    <w:p w14:paraId="6AED5E0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});</w:t>
      </w:r>
    </w:p>
    <w:p w14:paraId="2F3D2E1A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</w:t>
      </w:r>
    </w:p>
    <w:p w14:paraId="591E632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return </w:t>
      </w:r>
      <w:proofErr w:type="gramStart"/>
      <w:r w:rsidRPr="00517844">
        <w:rPr>
          <w:rFonts w:ascii="Verdana" w:hAnsi="Verdana"/>
        </w:rPr>
        <w:t>companyId;</w:t>
      </w:r>
      <w:proofErr w:type="gramEnd"/>
    </w:p>
    <w:p w14:paraId="7DCEA27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 catch (error) {</w:t>
      </w:r>
    </w:p>
    <w:p w14:paraId="7B3C6EA5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>console.error</w:t>
      </w:r>
      <w:proofErr w:type="gramEnd"/>
      <w:r w:rsidRPr="00517844">
        <w:rPr>
          <w:rFonts w:ascii="Verdana" w:hAnsi="Verdana" w:hint="eastAsia"/>
        </w:rPr>
        <w:t>('</w:t>
      </w:r>
      <w:r w:rsidRPr="00517844">
        <w:rPr>
          <w:rFonts w:ascii="Verdana" w:hAnsi="Verdana" w:hint="eastAsia"/>
        </w:rPr>
        <w:t>회사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정보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조회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실패</w:t>
      </w:r>
      <w:r w:rsidRPr="00517844">
        <w:rPr>
          <w:rFonts w:ascii="Verdana" w:hAnsi="Verdana" w:hint="eastAsia"/>
        </w:rPr>
        <w:t>:', error);</w:t>
      </w:r>
    </w:p>
    <w:p w14:paraId="586DBD08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throw </w:t>
      </w:r>
      <w:proofErr w:type="gramStart"/>
      <w:r w:rsidRPr="00517844">
        <w:rPr>
          <w:rFonts w:ascii="Verdana" w:hAnsi="Verdana"/>
        </w:rPr>
        <w:t>error;</w:t>
      </w:r>
      <w:proofErr w:type="gramEnd"/>
    </w:p>
    <w:p w14:paraId="04F9B6F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</w:t>
      </w:r>
    </w:p>
    <w:p w14:paraId="7AEC2FF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}</w:t>
      </w:r>
    </w:p>
    <w:p w14:paraId="51F9E11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</w:t>
      </w:r>
    </w:p>
    <w:p w14:paraId="7A3D03A6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</w:t>
      </w:r>
      <w:proofErr w:type="gramStart"/>
      <w:r w:rsidRPr="00517844">
        <w:rPr>
          <w:rFonts w:ascii="Verdana" w:hAnsi="Verdana" w:hint="eastAsia"/>
        </w:rPr>
        <w:t xml:space="preserve">// </w:t>
      </w:r>
      <w:r w:rsidRPr="00517844">
        <w:rPr>
          <w:rFonts w:ascii="Verdana" w:hAnsi="Verdana" w:hint="eastAsia"/>
        </w:rPr>
        <w:t>권한</w:t>
      </w:r>
      <w:proofErr w:type="gramEnd"/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정보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가져오기</w:t>
      </w:r>
    </w:p>
    <w:p w14:paraId="11C1DE6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static async </w:t>
      </w:r>
      <w:proofErr w:type="gramStart"/>
      <w:r w:rsidRPr="00517844">
        <w:rPr>
          <w:rFonts w:ascii="Verdana" w:hAnsi="Verdana"/>
        </w:rPr>
        <w:t>getAccountRole(</w:t>
      </w:r>
      <w:proofErr w:type="gramEnd"/>
      <w:r w:rsidRPr="00517844">
        <w:rPr>
          <w:rFonts w:ascii="Verdana" w:hAnsi="Verdana"/>
        </w:rPr>
        <w:t>) {</w:t>
      </w:r>
    </w:p>
    <w:p w14:paraId="557E133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try {</w:t>
      </w:r>
    </w:p>
    <w:p w14:paraId="60B44A92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const sessionInfo = await </w:t>
      </w:r>
      <w:proofErr w:type="gramStart"/>
      <w:r w:rsidRPr="00517844">
        <w:rPr>
          <w:rFonts w:ascii="Verdana" w:hAnsi="Verdana"/>
        </w:rPr>
        <w:t>this.getSessionInfo</w:t>
      </w:r>
      <w:proofErr w:type="gramEnd"/>
      <w:r w:rsidRPr="00517844">
        <w:rPr>
          <w:rFonts w:ascii="Verdana" w:hAnsi="Verdana"/>
        </w:rPr>
        <w:t>();</w:t>
      </w:r>
    </w:p>
    <w:p w14:paraId="7F9DAD35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return sessionInfo.account_</w:t>
      </w:r>
      <w:proofErr w:type="gramStart"/>
      <w:r w:rsidRPr="00517844">
        <w:rPr>
          <w:rFonts w:ascii="Verdana" w:hAnsi="Verdana"/>
        </w:rPr>
        <w:t>role;</w:t>
      </w:r>
      <w:proofErr w:type="gramEnd"/>
    </w:p>
    <w:p w14:paraId="5F0AD93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 catch (error) {</w:t>
      </w:r>
    </w:p>
    <w:p w14:paraId="3E3C02B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>console.error</w:t>
      </w:r>
      <w:proofErr w:type="gramEnd"/>
      <w:r w:rsidRPr="00517844">
        <w:rPr>
          <w:rFonts w:ascii="Verdana" w:hAnsi="Verdana" w:hint="eastAsia"/>
        </w:rPr>
        <w:t>('</w:t>
      </w:r>
      <w:r w:rsidRPr="00517844">
        <w:rPr>
          <w:rFonts w:ascii="Verdana" w:hAnsi="Verdana" w:hint="eastAsia"/>
        </w:rPr>
        <w:t>권한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정보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조회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실패</w:t>
      </w:r>
      <w:r w:rsidRPr="00517844">
        <w:rPr>
          <w:rFonts w:ascii="Verdana" w:hAnsi="Verdana" w:hint="eastAsia"/>
        </w:rPr>
        <w:t>:', error);</w:t>
      </w:r>
    </w:p>
    <w:p w14:paraId="1F40603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throw </w:t>
      </w:r>
      <w:proofErr w:type="gramStart"/>
      <w:r w:rsidRPr="00517844">
        <w:rPr>
          <w:rFonts w:ascii="Verdana" w:hAnsi="Verdana"/>
        </w:rPr>
        <w:t>error;</w:t>
      </w:r>
      <w:proofErr w:type="gramEnd"/>
    </w:p>
    <w:p w14:paraId="03B74FD6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</w:t>
      </w:r>
    </w:p>
    <w:p w14:paraId="2A7E66E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}</w:t>
      </w:r>
    </w:p>
    <w:p w14:paraId="4E3ECBE4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</w:t>
      </w:r>
    </w:p>
    <w:p w14:paraId="5A20BC1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</w:t>
      </w:r>
      <w:proofErr w:type="gramStart"/>
      <w:r w:rsidRPr="00517844">
        <w:rPr>
          <w:rFonts w:ascii="Verdana" w:hAnsi="Verdana" w:hint="eastAsia"/>
        </w:rPr>
        <w:t xml:space="preserve">// </w:t>
      </w:r>
      <w:r w:rsidRPr="00517844">
        <w:rPr>
          <w:rFonts w:ascii="Verdana" w:hAnsi="Verdana" w:hint="eastAsia"/>
        </w:rPr>
        <w:t>발전소</w:t>
      </w:r>
      <w:proofErr w:type="gramEnd"/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목록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가져오기</w:t>
      </w:r>
    </w:p>
    <w:p w14:paraId="34DCF5DB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static async </w:t>
      </w:r>
      <w:proofErr w:type="gramStart"/>
      <w:r w:rsidRPr="00517844">
        <w:rPr>
          <w:rFonts w:ascii="Verdana" w:hAnsi="Verdana"/>
        </w:rPr>
        <w:t>getPowerplants(</w:t>
      </w:r>
      <w:proofErr w:type="gramEnd"/>
      <w:r w:rsidRPr="00517844">
        <w:rPr>
          <w:rFonts w:ascii="Verdana" w:hAnsi="Verdana"/>
        </w:rPr>
        <w:t>) {</w:t>
      </w:r>
    </w:p>
    <w:p w14:paraId="1BD0A62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try {</w:t>
      </w:r>
    </w:p>
    <w:p w14:paraId="2E840176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const sessionInfo = await </w:t>
      </w:r>
      <w:proofErr w:type="gramStart"/>
      <w:r w:rsidRPr="00517844">
        <w:rPr>
          <w:rFonts w:ascii="Verdana" w:hAnsi="Verdana"/>
        </w:rPr>
        <w:t>this.getSessionInfo</w:t>
      </w:r>
      <w:proofErr w:type="gramEnd"/>
      <w:r w:rsidRPr="00517844">
        <w:rPr>
          <w:rFonts w:ascii="Verdana" w:hAnsi="Verdana"/>
        </w:rPr>
        <w:t>();</w:t>
      </w:r>
    </w:p>
    <w:p w14:paraId="1938E20A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return sessionInfo.account_</w:t>
      </w:r>
      <w:proofErr w:type="gramStart"/>
      <w:r w:rsidRPr="00517844">
        <w:rPr>
          <w:rFonts w:ascii="Verdana" w:hAnsi="Verdana"/>
        </w:rPr>
        <w:t>powerplants;</w:t>
      </w:r>
      <w:proofErr w:type="gramEnd"/>
    </w:p>
    <w:p w14:paraId="364448C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 catch (error) {</w:t>
      </w:r>
    </w:p>
    <w:p w14:paraId="74A8445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>console.error</w:t>
      </w:r>
      <w:proofErr w:type="gramEnd"/>
      <w:r w:rsidRPr="00517844">
        <w:rPr>
          <w:rFonts w:ascii="Verdana" w:hAnsi="Verdana" w:hint="eastAsia"/>
        </w:rPr>
        <w:t>('</w:t>
      </w:r>
      <w:r w:rsidRPr="00517844">
        <w:rPr>
          <w:rFonts w:ascii="Verdana" w:hAnsi="Verdana" w:hint="eastAsia"/>
        </w:rPr>
        <w:t>발전소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목록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조회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실패</w:t>
      </w:r>
      <w:r w:rsidRPr="00517844">
        <w:rPr>
          <w:rFonts w:ascii="Verdana" w:hAnsi="Verdana" w:hint="eastAsia"/>
        </w:rPr>
        <w:t>:', error);</w:t>
      </w:r>
    </w:p>
    <w:p w14:paraId="7652C632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throw </w:t>
      </w:r>
      <w:proofErr w:type="gramStart"/>
      <w:r w:rsidRPr="00517844">
        <w:rPr>
          <w:rFonts w:ascii="Verdana" w:hAnsi="Verdana"/>
        </w:rPr>
        <w:t>error;</w:t>
      </w:r>
      <w:proofErr w:type="gramEnd"/>
    </w:p>
    <w:p w14:paraId="608A7176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</w:t>
      </w:r>
    </w:p>
    <w:p w14:paraId="3A2F9B1A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}</w:t>
      </w:r>
    </w:p>
    <w:p w14:paraId="4F5E091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</w:t>
      </w:r>
    </w:p>
    <w:p w14:paraId="6590811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</w:t>
      </w:r>
      <w:proofErr w:type="gramStart"/>
      <w:r w:rsidRPr="00517844">
        <w:rPr>
          <w:rFonts w:ascii="Verdana" w:hAnsi="Verdana" w:hint="eastAsia"/>
        </w:rPr>
        <w:t xml:space="preserve">// </w:t>
      </w:r>
      <w:r w:rsidRPr="00517844">
        <w:rPr>
          <w:rFonts w:ascii="Verdana" w:hAnsi="Verdana" w:hint="eastAsia"/>
        </w:rPr>
        <w:t>현재</w:t>
      </w:r>
      <w:proofErr w:type="gramEnd"/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선택된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발전소</w:t>
      </w:r>
      <w:r w:rsidRPr="00517844">
        <w:rPr>
          <w:rFonts w:ascii="Verdana" w:hAnsi="Verdana" w:hint="eastAsia"/>
        </w:rPr>
        <w:t xml:space="preserve"> ID </w:t>
      </w:r>
      <w:r w:rsidRPr="00517844">
        <w:rPr>
          <w:rFonts w:ascii="Verdana" w:hAnsi="Verdana" w:hint="eastAsia"/>
        </w:rPr>
        <w:t>가져오기</w:t>
      </w:r>
    </w:p>
    <w:p w14:paraId="73B61EBB" w14:textId="77777777" w:rsidR="00517844" w:rsidRPr="00517844" w:rsidRDefault="00517844" w:rsidP="00445ABA">
      <w:pPr>
        <w:jc w:val="left"/>
        <w:rPr>
          <w:rFonts w:ascii="Verdana" w:hAnsi="Verdana"/>
        </w:rPr>
      </w:pPr>
      <w:r>
        <w:t xml:space="preserve">  </w:t>
      </w:r>
      <w:r w:rsidRPr="00517844">
        <w:rPr>
          <w:rFonts w:ascii="Verdana" w:hAnsi="Verdana"/>
        </w:rPr>
        <w:t xml:space="preserve">  static async </w:t>
      </w:r>
      <w:proofErr w:type="gramStart"/>
      <w:r w:rsidRPr="00517844">
        <w:rPr>
          <w:rFonts w:ascii="Verdana" w:hAnsi="Verdana"/>
        </w:rPr>
        <w:t>getCurrentPowerplantId(</w:t>
      </w:r>
      <w:proofErr w:type="gramEnd"/>
      <w:r w:rsidRPr="00517844">
        <w:rPr>
          <w:rFonts w:ascii="Verdana" w:hAnsi="Verdana"/>
        </w:rPr>
        <w:t>) {</w:t>
      </w:r>
    </w:p>
    <w:p w14:paraId="2CC5ED0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try {</w:t>
      </w:r>
    </w:p>
    <w:p w14:paraId="40234AE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>// URL</w:t>
      </w:r>
      <w:proofErr w:type="gramEnd"/>
      <w:r w:rsidRPr="00517844">
        <w:rPr>
          <w:rFonts w:ascii="Verdana" w:hAnsi="Verdana" w:hint="eastAsia"/>
        </w:rPr>
        <w:t>에서</w:t>
      </w:r>
      <w:r w:rsidRPr="00517844">
        <w:rPr>
          <w:rFonts w:ascii="Verdana" w:hAnsi="Verdana" w:hint="eastAsia"/>
        </w:rPr>
        <w:t xml:space="preserve"> plant </w:t>
      </w:r>
      <w:r w:rsidRPr="00517844">
        <w:rPr>
          <w:rFonts w:ascii="Verdana" w:hAnsi="Verdana" w:hint="eastAsia"/>
        </w:rPr>
        <w:t>파라미터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확인</w:t>
      </w:r>
    </w:p>
    <w:p w14:paraId="24FDA1EA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const urlParams = new URLSearchParams(</w:t>
      </w:r>
      <w:proofErr w:type="gramStart"/>
      <w:r w:rsidRPr="00517844">
        <w:rPr>
          <w:rFonts w:ascii="Verdana" w:hAnsi="Verdana"/>
        </w:rPr>
        <w:t>window.location</w:t>
      </w:r>
      <w:proofErr w:type="gramEnd"/>
      <w:r w:rsidRPr="00517844">
        <w:rPr>
          <w:rFonts w:ascii="Verdana" w:hAnsi="Verdana"/>
        </w:rPr>
        <w:t>.search);</w:t>
      </w:r>
    </w:p>
    <w:p w14:paraId="31395C9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let powerplantId = urlParams.get('plant'</w:t>
      </w:r>
      <w:proofErr w:type="gramStart"/>
      <w:r w:rsidRPr="00517844">
        <w:rPr>
          <w:rFonts w:ascii="Verdana" w:hAnsi="Verdana"/>
        </w:rPr>
        <w:t>);</w:t>
      </w:r>
      <w:proofErr w:type="gramEnd"/>
    </w:p>
    <w:p w14:paraId="00A294E8" w14:textId="77777777" w:rsidR="00517844" w:rsidRPr="00517844" w:rsidRDefault="00517844" w:rsidP="00445ABA">
      <w:pPr>
        <w:jc w:val="left"/>
        <w:rPr>
          <w:rFonts w:ascii="Verdana" w:hAnsi="Verdana"/>
        </w:rPr>
      </w:pPr>
    </w:p>
    <w:p w14:paraId="78373FA6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>// URL</w:t>
      </w:r>
      <w:proofErr w:type="gramEnd"/>
      <w:r w:rsidRPr="00517844">
        <w:rPr>
          <w:rFonts w:ascii="Verdana" w:hAnsi="Verdana" w:hint="eastAsia"/>
        </w:rPr>
        <w:t>에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없으면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로컬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스토리지에서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확인</w:t>
      </w:r>
    </w:p>
    <w:p w14:paraId="7A91CC6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if </w:t>
      </w:r>
      <w:proofErr w:type="gramStart"/>
      <w:r w:rsidRPr="00517844">
        <w:rPr>
          <w:rFonts w:ascii="Verdana" w:hAnsi="Verdana"/>
        </w:rPr>
        <w:t>(!powerplantId</w:t>
      </w:r>
      <w:proofErr w:type="gramEnd"/>
      <w:r w:rsidRPr="00517844">
        <w:rPr>
          <w:rFonts w:ascii="Verdana" w:hAnsi="Verdana"/>
        </w:rPr>
        <w:t>) {</w:t>
      </w:r>
    </w:p>
    <w:p w14:paraId="465C400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powerplantId = localStorage.getItem('selected_powerplant'</w:t>
      </w:r>
      <w:proofErr w:type="gramStart"/>
      <w:r w:rsidRPr="00517844">
        <w:rPr>
          <w:rFonts w:ascii="Verdana" w:hAnsi="Verdana"/>
        </w:rPr>
        <w:t>);</w:t>
      </w:r>
      <w:proofErr w:type="gramEnd"/>
    </w:p>
    <w:p w14:paraId="5C11ED1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lastRenderedPageBreak/>
        <w:t xml:space="preserve">            }</w:t>
      </w:r>
    </w:p>
    <w:p w14:paraId="36C1784D" w14:textId="77777777" w:rsidR="00517844" w:rsidRPr="00517844" w:rsidRDefault="00517844" w:rsidP="00445ABA">
      <w:pPr>
        <w:jc w:val="left"/>
        <w:rPr>
          <w:rFonts w:ascii="Verdana" w:hAnsi="Verdana"/>
        </w:rPr>
      </w:pPr>
    </w:p>
    <w:p w14:paraId="3730FFD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 xml:space="preserve">// </w:t>
      </w:r>
      <w:r w:rsidRPr="00517844">
        <w:rPr>
          <w:rFonts w:ascii="Verdana" w:hAnsi="Verdana" w:hint="eastAsia"/>
        </w:rPr>
        <w:t>둘</w:t>
      </w:r>
      <w:proofErr w:type="gramEnd"/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다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없으면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권한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있는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첫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번째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발전소</w:t>
      </w:r>
    </w:p>
    <w:p w14:paraId="6DD46540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if </w:t>
      </w:r>
      <w:proofErr w:type="gramStart"/>
      <w:r w:rsidRPr="00517844">
        <w:rPr>
          <w:rFonts w:ascii="Verdana" w:hAnsi="Verdana"/>
        </w:rPr>
        <w:t>(!powerplantId</w:t>
      </w:r>
      <w:proofErr w:type="gramEnd"/>
      <w:r w:rsidRPr="00517844">
        <w:rPr>
          <w:rFonts w:ascii="Verdana" w:hAnsi="Verdana"/>
        </w:rPr>
        <w:t>) {</w:t>
      </w:r>
    </w:p>
    <w:p w14:paraId="083D294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const powerplants = await </w:t>
      </w:r>
      <w:proofErr w:type="gramStart"/>
      <w:r w:rsidRPr="00517844">
        <w:rPr>
          <w:rFonts w:ascii="Verdana" w:hAnsi="Verdana"/>
        </w:rPr>
        <w:t>this.getPowerplants</w:t>
      </w:r>
      <w:proofErr w:type="gramEnd"/>
      <w:r w:rsidRPr="00517844">
        <w:rPr>
          <w:rFonts w:ascii="Verdana" w:hAnsi="Verdana"/>
        </w:rPr>
        <w:t>();</w:t>
      </w:r>
    </w:p>
    <w:p w14:paraId="2D6591B0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powerplantId = </w:t>
      </w:r>
      <w:proofErr w:type="gramStart"/>
      <w:r w:rsidRPr="00517844">
        <w:rPr>
          <w:rFonts w:ascii="Verdana" w:hAnsi="Verdana"/>
        </w:rPr>
        <w:t>powerplants[</w:t>
      </w:r>
      <w:proofErr w:type="gramEnd"/>
      <w:r w:rsidRPr="00517844">
        <w:rPr>
          <w:rFonts w:ascii="Verdana" w:hAnsi="Verdana"/>
        </w:rPr>
        <w:t>0];</w:t>
      </w:r>
    </w:p>
    <w:p w14:paraId="2C92E14F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localStorage.setItem('selected_powerplant', powerplantId</w:t>
      </w:r>
      <w:proofErr w:type="gramStart"/>
      <w:r w:rsidRPr="00517844">
        <w:rPr>
          <w:rFonts w:ascii="Verdana" w:hAnsi="Verdana"/>
        </w:rPr>
        <w:t>);</w:t>
      </w:r>
      <w:proofErr w:type="gramEnd"/>
    </w:p>
    <w:p w14:paraId="19DA5B6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}</w:t>
      </w:r>
    </w:p>
    <w:p w14:paraId="68F17819" w14:textId="77777777" w:rsidR="00517844" w:rsidRPr="00517844" w:rsidRDefault="00517844" w:rsidP="00445ABA">
      <w:pPr>
        <w:jc w:val="left"/>
        <w:rPr>
          <w:rFonts w:ascii="Verdana" w:hAnsi="Verdana"/>
        </w:rPr>
      </w:pPr>
    </w:p>
    <w:p w14:paraId="129956B0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return </w:t>
      </w:r>
      <w:proofErr w:type="gramStart"/>
      <w:r w:rsidRPr="00517844">
        <w:rPr>
          <w:rFonts w:ascii="Verdana" w:hAnsi="Verdana"/>
        </w:rPr>
        <w:t>powerplantId;</w:t>
      </w:r>
      <w:proofErr w:type="gramEnd"/>
    </w:p>
    <w:p w14:paraId="1F9F5E3A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 catch (error) {</w:t>
      </w:r>
    </w:p>
    <w:p w14:paraId="3FEEAB11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>console.error</w:t>
      </w:r>
      <w:proofErr w:type="gramEnd"/>
      <w:r w:rsidRPr="00517844">
        <w:rPr>
          <w:rFonts w:ascii="Verdana" w:hAnsi="Verdana" w:hint="eastAsia"/>
        </w:rPr>
        <w:t>('</w:t>
      </w:r>
      <w:r w:rsidRPr="00517844">
        <w:rPr>
          <w:rFonts w:ascii="Verdana" w:hAnsi="Verdana" w:hint="eastAsia"/>
        </w:rPr>
        <w:t>현재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발전소</w:t>
      </w:r>
      <w:r w:rsidRPr="00517844">
        <w:rPr>
          <w:rFonts w:ascii="Verdana" w:hAnsi="Verdana" w:hint="eastAsia"/>
        </w:rPr>
        <w:t xml:space="preserve"> ID </w:t>
      </w:r>
      <w:r w:rsidRPr="00517844">
        <w:rPr>
          <w:rFonts w:ascii="Verdana" w:hAnsi="Verdana" w:hint="eastAsia"/>
        </w:rPr>
        <w:t>조회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실패</w:t>
      </w:r>
      <w:r w:rsidRPr="00517844">
        <w:rPr>
          <w:rFonts w:ascii="Verdana" w:hAnsi="Verdana" w:hint="eastAsia"/>
        </w:rPr>
        <w:t>:', error);</w:t>
      </w:r>
    </w:p>
    <w:p w14:paraId="4225766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throw </w:t>
      </w:r>
      <w:proofErr w:type="gramStart"/>
      <w:r w:rsidRPr="00517844">
        <w:rPr>
          <w:rFonts w:ascii="Verdana" w:hAnsi="Verdana"/>
        </w:rPr>
        <w:t>error;</w:t>
      </w:r>
      <w:proofErr w:type="gramEnd"/>
    </w:p>
    <w:p w14:paraId="323C3558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</w:t>
      </w:r>
    </w:p>
    <w:p w14:paraId="4AD74856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}</w:t>
      </w:r>
    </w:p>
    <w:p w14:paraId="5A14C51D" w14:textId="3E9BB944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}</w:t>
      </w:r>
    </w:p>
    <w:p w14:paraId="771F43F6" w14:textId="057F218B" w:rsidR="00517844" w:rsidRDefault="00517844" w:rsidP="00445ABA">
      <w:pPr>
        <w:jc w:val="left"/>
      </w:pPr>
    </w:p>
    <w:p w14:paraId="793677A2" w14:textId="42563DCA" w:rsidR="00517844" w:rsidRDefault="00517844" w:rsidP="00445ABA">
      <w:pPr>
        <w:pStyle w:val="3"/>
        <w:ind w:right="220"/>
      </w:pPr>
      <w:bookmarkStart w:id="19" w:name="_Toc193813739"/>
      <w:r>
        <w:t xml:space="preserve">Redis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연동</w:t>
      </w:r>
      <w:r>
        <w:rPr>
          <w:rFonts w:hint="eastAsia"/>
        </w:rPr>
        <w:t>(</w:t>
      </w:r>
      <w:r>
        <w:t>session_redis.php)</w:t>
      </w:r>
      <w:bookmarkEnd w:id="19"/>
    </w:p>
    <w:p w14:paraId="70BD4F78" w14:textId="246EDE33" w:rsidR="004D2215" w:rsidRPr="00517844" w:rsidRDefault="00517844" w:rsidP="00445ABA">
      <w:pPr>
        <w:jc w:val="left"/>
        <w:rPr>
          <w:rFonts w:ascii="굴림" w:hAnsi="굴림"/>
        </w:rPr>
      </w:pPr>
      <w:r w:rsidRPr="00517844">
        <w:rPr>
          <w:rFonts w:ascii="굴림" w:hAnsi="굴림" w:hint="eastAsia"/>
        </w:rPr>
        <w:t>session_redis.php는 Redis에 저장된 세션 정보를 가져오는 서버 측 스크립트. 클라이언트의 세션 해시를 이용해 Redis에서 세션 데이터를 조회</w:t>
      </w:r>
    </w:p>
    <w:p w14:paraId="1B4202AF" w14:textId="797582A5" w:rsidR="00517844" w:rsidRDefault="00517844" w:rsidP="00445ABA">
      <w:pPr>
        <w:jc w:val="left"/>
      </w:pPr>
    </w:p>
    <w:p w14:paraId="507336E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&lt;?php</w:t>
      </w:r>
    </w:p>
    <w:p w14:paraId="6F0F2DB0" w14:textId="77777777" w:rsidR="00517844" w:rsidRPr="00517844" w:rsidRDefault="00517844" w:rsidP="00445ABA">
      <w:pPr>
        <w:jc w:val="left"/>
        <w:rPr>
          <w:rFonts w:ascii="Verdana" w:hAnsi="Verdana"/>
        </w:rPr>
      </w:pPr>
      <w:proofErr w:type="gramStart"/>
      <w:r w:rsidRPr="00517844">
        <w:rPr>
          <w:rFonts w:ascii="Verdana" w:hAnsi="Verdana"/>
        </w:rPr>
        <w:t>header(</w:t>
      </w:r>
      <w:proofErr w:type="gramEnd"/>
      <w:r w:rsidRPr="00517844">
        <w:rPr>
          <w:rFonts w:ascii="Verdana" w:hAnsi="Verdana"/>
        </w:rPr>
        <w:t>'Content-Type: application/json');</w:t>
      </w:r>
    </w:p>
    <w:p w14:paraId="3458A1FD" w14:textId="77777777" w:rsidR="00517844" w:rsidRPr="00517844" w:rsidRDefault="00517844" w:rsidP="00445ABA">
      <w:pPr>
        <w:jc w:val="left"/>
        <w:rPr>
          <w:rFonts w:ascii="Verdana" w:hAnsi="Verdana"/>
        </w:rPr>
      </w:pPr>
      <w:proofErr w:type="gramStart"/>
      <w:r w:rsidRPr="00517844">
        <w:rPr>
          <w:rFonts w:ascii="Verdana" w:hAnsi="Verdana"/>
        </w:rPr>
        <w:t>header(</w:t>
      </w:r>
      <w:proofErr w:type="gramEnd"/>
      <w:r w:rsidRPr="00517844">
        <w:rPr>
          <w:rFonts w:ascii="Verdana" w:hAnsi="Verdana"/>
        </w:rPr>
        <w:t>"Access-Control-Allow-Origin: {$_SERVER['HTTP_ORIGIN']}");</w:t>
      </w:r>
    </w:p>
    <w:p w14:paraId="474B33DD" w14:textId="77777777" w:rsidR="00517844" w:rsidRPr="00517844" w:rsidRDefault="00517844" w:rsidP="00445ABA">
      <w:pPr>
        <w:jc w:val="left"/>
        <w:rPr>
          <w:rFonts w:ascii="Verdana" w:hAnsi="Verdana"/>
        </w:rPr>
      </w:pPr>
      <w:proofErr w:type="gramStart"/>
      <w:r w:rsidRPr="00517844">
        <w:rPr>
          <w:rFonts w:ascii="Verdana" w:hAnsi="Verdana"/>
        </w:rPr>
        <w:t>header(</w:t>
      </w:r>
      <w:proofErr w:type="gramEnd"/>
      <w:r w:rsidRPr="00517844">
        <w:rPr>
          <w:rFonts w:ascii="Verdana" w:hAnsi="Verdana"/>
        </w:rPr>
        <w:t>'Access-Control-Allow-Credentials: true');</w:t>
      </w:r>
    </w:p>
    <w:p w14:paraId="2B116DAB" w14:textId="77777777" w:rsidR="00517844" w:rsidRPr="00517844" w:rsidRDefault="00517844" w:rsidP="00445ABA">
      <w:pPr>
        <w:jc w:val="left"/>
        <w:rPr>
          <w:rFonts w:ascii="Verdana" w:hAnsi="Verdana"/>
        </w:rPr>
      </w:pPr>
    </w:p>
    <w:p w14:paraId="56A8FE6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$response = [</w:t>
      </w:r>
    </w:p>
    <w:p w14:paraId="2C359C7A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'</w:t>
      </w:r>
      <w:proofErr w:type="gramStart"/>
      <w:r w:rsidRPr="00517844">
        <w:rPr>
          <w:rFonts w:ascii="Verdana" w:hAnsi="Verdana"/>
        </w:rPr>
        <w:t>redis</w:t>
      </w:r>
      <w:proofErr w:type="gramEnd"/>
      <w:r w:rsidRPr="00517844">
        <w:rPr>
          <w:rFonts w:ascii="Verdana" w:hAnsi="Verdana"/>
        </w:rPr>
        <w:t>_connection' =&gt; false,</w:t>
      </w:r>
    </w:p>
    <w:p w14:paraId="1FC0B7FC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'error' =&gt; null,</w:t>
      </w:r>
    </w:p>
    <w:p w14:paraId="3F5EF2D9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'</w:t>
      </w:r>
      <w:proofErr w:type="gramStart"/>
      <w:r w:rsidRPr="00517844">
        <w:rPr>
          <w:rFonts w:ascii="Verdana" w:hAnsi="Verdana"/>
        </w:rPr>
        <w:t>session</w:t>
      </w:r>
      <w:proofErr w:type="gramEnd"/>
      <w:r w:rsidRPr="00517844">
        <w:rPr>
          <w:rFonts w:ascii="Verdana" w:hAnsi="Verdana"/>
        </w:rPr>
        <w:t>_data' =&gt; null</w:t>
      </w:r>
    </w:p>
    <w:p w14:paraId="3897406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];</w:t>
      </w:r>
    </w:p>
    <w:p w14:paraId="1D8F8E62" w14:textId="77777777" w:rsidR="00517844" w:rsidRPr="00517844" w:rsidRDefault="00517844" w:rsidP="00445ABA">
      <w:pPr>
        <w:jc w:val="left"/>
        <w:rPr>
          <w:rFonts w:ascii="Verdana" w:hAnsi="Verdana"/>
        </w:rPr>
      </w:pPr>
    </w:p>
    <w:p w14:paraId="275617F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try {</w:t>
      </w:r>
    </w:p>
    <w:p w14:paraId="2CE190A8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$redis = new </w:t>
      </w:r>
      <w:proofErr w:type="gramStart"/>
      <w:r w:rsidRPr="00517844">
        <w:rPr>
          <w:rFonts w:ascii="Verdana" w:hAnsi="Verdana"/>
        </w:rPr>
        <w:t>Redis(</w:t>
      </w:r>
      <w:proofErr w:type="gramEnd"/>
      <w:r w:rsidRPr="00517844">
        <w:rPr>
          <w:rFonts w:ascii="Verdana" w:hAnsi="Verdana"/>
        </w:rPr>
        <w:t>);</w:t>
      </w:r>
    </w:p>
    <w:p w14:paraId="64774C87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$redis-&gt;</w:t>
      </w:r>
      <w:proofErr w:type="gramStart"/>
      <w:r w:rsidRPr="00517844">
        <w:rPr>
          <w:rFonts w:ascii="Verdana" w:hAnsi="Verdana"/>
        </w:rPr>
        <w:t>connect(</w:t>
      </w:r>
      <w:proofErr w:type="gramEnd"/>
      <w:r w:rsidRPr="00517844">
        <w:rPr>
          <w:rFonts w:ascii="Verdana" w:hAnsi="Verdana"/>
        </w:rPr>
        <w:t>'127.0.0.1', 6379);</w:t>
      </w:r>
    </w:p>
    <w:p w14:paraId="4FBFCC88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$redis-&gt;select(1</w:t>
      </w:r>
      <w:proofErr w:type="gramStart"/>
      <w:r w:rsidRPr="00517844">
        <w:rPr>
          <w:rFonts w:ascii="Verdana" w:hAnsi="Verdana" w:hint="eastAsia"/>
        </w:rPr>
        <w:t>);  /</w:t>
      </w:r>
      <w:proofErr w:type="gramEnd"/>
      <w:r w:rsidRPr="00517844">
        <w:rPr>
          <w:rFonts w:ascii="Verdana" w:hAnsi="Verdana" w:hint="eastAsia"/>
        </w:rPr>
        <w:t xml:space="preserve">/ </w:t>
      </w:r>
      <w:r w:rsidRPr="00517844">
        <w:rPr>
          <w:rFonts w:ascii="Verdana" w:hAnsi="Verdana" w:hint="eastAsia"/>
        </w:rPr>
        <w:t>세션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데이터베이스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선택</w:t>
      </w:r>
    </w:p>
    <w:p w14:paraId="0C16500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$response['redis_connection'] = </w:t>
      </w:r>
      <w:proofErr w:type="gramStart"/>
      <w:r w:rsidRPr="00517844">
        <w:rPr>
          <w:rFonts w:ascii="Verdana" w:hAnsi="Verdana"/>
        </w:rPr>
        <w:t>true;</w:t>
      </w:r>
      <w:proofErr w:type="gramEnd"/>
    </w:p>
    <w:p w14:paraId="4F09E9F9" w14:textId="77777777" w:rsidR="00517844" w:rsidRDefault="00517844" w:rsidP="00445ABA">
      <w:pPr>
        <w:jc w:val="left"/>
      </w:pPr>
    </w:p>
    <w:p w14:paraId="4A61DAD6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if (isset($_GET['session_hash'])) {</w:t>
      </w:r>
    </w:p>
    <w:p w14:paraId="2715145E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$sessionKey = 'session:</w:t>
      </w:r>
      <w:proofErr w:type="gramStart"/>
      <w:r w:rsidRPr="00517844">
        <w:rPr>
          <w:rFonts w:ascii="Verdana" w:hAnsi="Verdana"/>
        </w:rPr>
        <w:t>' .</w:t>
      </w:r>
      <w:proofErr w:type="gramEnd"/>
      <w:r w:rsidRPr="00517844">
        <w:rPr>
          <w:rFonts w:ascii="Verdana" w:hAnsi="Verdana"/>
        </w:rPr>
        <w:t xml:space="preserve"> $_GET['session_hash'</w:t>
      </w:r>
      <w:proofErr w:type="gramStart"/>
      <w:r w:rsidRPr="00517844">
        <w:rPr>
          <w:rFonts w:ascii="Verdana" w:hAnsi="Verdana"/>
        </w:rPr>
        <w:t>];</w:t>
      </w:r>
      <w:proofErr w:type="gramEnd"/>
    </w:p>
    <w:p w14:paraId="6EBB1EB5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$sessionData = $redis-&gt;get($sessionKey</w:t>
      </w:r>
      <w:proofErr w:type="gramStart"/>
      <w:r w:rsidRPr="00517844">
        <w:rPr>
          <w:rFonts w:ascii="Verdana" w:hAnsi="Verdana"/>
        </w:rPr>
        <w:t>);</w:t>
      </w:r>
      <w:proofErr w:type="gramEnd"/>
    </w:p>
    <w:p w14:paraId="1B95E750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</w:t>
      </w:r>
    </w:p>
    <w:p w14:paraId="60D7AEB8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if ($</w:t>
      </w:r>
      <w:proofErr w:type="gramStart"/>
      <w:r w:rsidRPr="00517844">
        <w:rPr>
          <w:rFonts w:ascii="Verdana" w:hAnsi="Verdana"/>
        </w:rPr>
        <w:t>sessionData !</w:t>
      </w:r>
      <w:proofErr w:type="gramEnd"/>
      <w:r w:rsidRPr="00517844">
        <w:rPr>
          <w:rFonts w:ascii="Verdana" w:hAnsi="Verdana"/>
        </w:rPr>
        <w:t>== false) {</w:t>
      </w:r>
    </w:p>
    <w:p w14:paraId="4D56ADB2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 w:hint="eastAsia"/>
        </w:rPr>
        <w:t xml:space="preserve">            </w:t>
      </w:r>
      <w:proofErr w:type="gramStart"/>
      <w:r w:rsidRPr="00517844">
        <w:rPr>
          <w:rFonts w:ascii="Verdana" w:hAnsi="Verdana" w:hint="eastAsia"/>
        </w:rPr>
        <w:t xml:space="preserve">// </w:t>
      </w:r>
      <w:r w:rsidRPr="00517844">
        <w:rPr>
          <w:rFonts w:ascii="Verdana" w:hAnsi="Verdana" w:hint="eastAsia"/>
        </w:rPr>
        <w:t>세션</w:t>
      </w:r>
      <w:proofErr w:type="gramEnd"/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데이터가</w:t>
      </w:r>
      <w:r w:rsidRPr="00517844">
        <w:rPr>
          <w:rFonts w:ascii="Verdana" w:hAnsi="Verdana" w:hint="eastAsia"/>
        </w:rPr>
        <w:t xml:space="preserve"> JSON </w:t>
      </w:r>
      <w:r w:rsidRPr="00517844">
        <w:rPr>
          <w:rFonts w:ascii="Verdana" w:hAnsi="Verdana" w:hint="eastAsia"/>
        </w:rPr>
        <w:t>형식인지</w:t>
      </w:r>
      <w:r w:rsidRPr="00517844">
        <w:rPr>
          <w:rFonts w:ascii="Verdana" w:hAnsi="Verdana" w:hint="eastAsia"/>
        </w:rPr>
        <w:t xml:space="preserve"> </w:t>
      </w:r>
      <w:r w:rsidRPr="00517844">
        <w:rPr>
          <w:rFonts w:ascii="Verdana" w:hAnsi="Verdana" w:hint="eastAsia"/>
        </w:rPr>
        <w:t>확인</w:t>
      </w:r>
    </w:p>
    <w:p w14:paraId="1152723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$decodedData = json_</w:t>
      </w:r>
      <w:proofErr w:type="gramStart"/>
      <w:r w:rsidRPr="00517844">
        <w:rPr>
          <w:rFonts w:ascii="Verdana" w:hAnsi="Verdana"/>
        </w:rPr>
        <w:t>decode(</w:t>
      </w:r>
      <w:proofErr w:type="gramEnd"/>
      <w:r w:rsidRPr="00517844">
        <w:rPr>
          <w:rFonts w:ascii="Verdana" w:hAnsi="Verdana"/>
        </w:rPr>
        <w:t>$sessionData, true);</w:t>
      </w:r>
    </w:p>
    <w:p w14:paraId="22F54935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if ($</w:t>
      </w:r>
      <w:proofErr w:type="gramStart"/>
      <w:r w:rsidRPr="00517844">
        <w:rPr>
          <w:rFonts w:ascii="Verdana" w:hAnsi="Verdana"/>
        </w:rPr>
        <w:t>decodedData !</w:t>
      </w:r>
      <w:proofErr w:type="gramEnd"/>
      <w:r w:rsidRPr="00517844">
        <w:rPr>
          <w:rFonts w:ascii="Verdana" w:hAnsi="Verdana"/>
        </w:rPr>
        <w:t>== null) {</w:t>
      </w:r>
    </w:p>
    <w:p w14:paraId="37062ED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    $response['session_data'] = $</w:t>
      </w:r>
      <w:proofErr w:type="gramStart"/>
      <w:r w:rsidRPr="00517844">
        <w:rPr>
          <w:rFonts w:ascii="Verdana" w:hAnsi="Verdana"/>
        </w:rPr>
        <w:t>decodedData;</w:t>
      </w:r>
      <w:proofErr w:type="gramEnd"/>
    </w:p>
    <w:p w14:paraId="033F33D1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} else {</w:t>
      </w:r>
    </w:p>
    <w:p w14:paraId="2AB38044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lastRenderedPageBreak/>
        <w:t xml:space="preserve">                $response['error'] = 'Invalid session data format</w:t>
      </w:r>
      <w:proofErr w:type="gramStart"/>
      <w:r w:rsidRPr="00517844">
        <w:rPr>
          <w:rFonts w:ascii="Verdana" w:hAnsi="Verdana"/>
        </w:rPr>
        <w:t>';</w:t>
      </w:r>
      <w:proofErr w:type="gramEnd"/>
    </w:p>
    <w:p w14:paraId="434C720B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}</w:t>
      </w:r>
    </w:p>
    <w:p w14:paraId="66BFE975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 else {</w:t>
      </w:r>
    </w:p>
    <w:p w14:paraId="6B6C290F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    $response['error'] = 'Session not found</w:t>
      </w:r>
      <w:proofErr w:type="gramStart"/>
      <w:r w:rsidRPr="00517844">
        <w:rPr>
          <w:rFonts w:ascii="Verdana" w:hAnsi="Verdana"/>
        </w:rPr>
        <w:t>';</w:t>
      </w:r>
      <w:proofErr w:type="gramEnd"/>
    </w:p>
    <w:p w14:paraId="2F701272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}</w:t>
      </w:r>
    </w:p>
    <w:p w14:paraId="79806BC3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} else {</w:t>
      </w:r>
    </w:p>
    <w:p w14:paraId="4EB31B90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    $response['error'] = 'No session hash provided</w:t>
      </w:r>
      <w:proofErr w:type="gramStart"/>
      <w:r w:rsidRPr="00517844">
        <w:rPr>
          <w:rFonts w:ascii="Verdana" w:hAnsi="Verdana"/>
        </w:rPr>
        <w:t>';</w:t>
      </w:r>
      <w:proofErr w:type="gramEnd"/>
    </w:p>
    <w:p w14:paraId="483549B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}</w:t>
      </w:r>
    </w:p>
    <w:p w14:paraId="3F5ABD1D" w14:textId="77777777" w:rsidR="00517844" w:rsidRPr="00517844" w:rsidRDefault="00517844" w:rsidP="00445ABA">
      <w:pPr>
        <w:jc w:val="left"/>
        <w:rPr>
          <w:rFonts w:ascii="Verdana" w:hAnsi="Verdana"/>
        </w:rPr>
      </w:pPr>
    </w:p>
    <w:p w14:paraId="1715D921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} catch (Exception $e) {</w:t>
      </w:r>
    </w:p>
    <w:p w14:paraId="3C37876D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 xml:space="preserve">    $response['error'] = 'Redis connection error: </w:t>
      </w:r>
      <w:proofErr w:type="gramStart"/>
      <w:r w:rsidRPr="00517844">
        <w:rPr>
          <w:rFonts w:ascii="Verdana" w:hAnsi="Verdana"/>
        </w:rPr>
        <w:t>' .</w:t>
      </w:r>
      <w:proofErr w:type="gramEnd"/>
      <w:r w:rsidRPr="00517844">
        <w:rPr>
          <w:rFonts w:ascii="Verdana" w:hAnsi="Verdana"/>
        </w:rPr>
        <w:t xml:space="preserve"> $e-&gt;</w:t>
      </w:r>
      <w:proofErr w:type="gramStart"/>
      <w:r w:rsidRPr="00517844">
        <w:rPr>
          <w:rFonts w:ascii="Verdana" w:hAnsi="Verdana"/>
        </w:rPr>
        <w:t>getMessage(</w:t>
      </w:r>
      <w:proofErr w:type="gramEnd"/>
      <w:r w:rsidRPr="00517844">
        <w:rPr>
          <w:rFonts w:ascii="Verdana" w:hAnsi="Verdana"/>
        </w:rPr>
        <w:t>);</w:t>
      </w:r>
    </w:p>
    <w:p w14:paraId="39534288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}</w:t>
      </w:r>
    </w:p>
    <w:p w14:paraId="4A2C1E64" w14:textId="77777777" w:rsidR="00517844" w:rsidRPr="00517844" w:rsidRDefault="00517844" w:rsidP="00445ABA">
      <w:pPr>
        <w:jc w:val="left"/>
        <w:rPr>
          <w:rFonts w:ascii="Verdana" w:hAnsi="Verdana"/>
        </w:rPr>
      </w:pPr>
    </w:p>
    <w:p w14:paraId="1996CB01" w14:textId="77777777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echo json_encode($response</w:t>
      </w:r>
      <w:proofErr w:type="gramStart"/>
      <w:r w:rsidRPr="00517844">
        <w:rPr>
          <w:rFonts w:ascii="Verdana" w:hAnsi="Verdana"/>
        </w:rPr>
        <w:t>);</w:t>
      </w:r>
      <w:proofErr w:type="gramEnd"/>
    </w:p>
    <w:p w14:paraId="2C21E888" w14:textId="3BA4EFFD" w:rsidR="00517844" w:rsidRPr="00517844" w:rsidRDefault="00517844" w:rsidP="00445ABA">
      <w:pPr>
        <w:jc w:val="left"/>
        <w:rPr>
          <w:rFonts w:ascii="Verdana" w:hAnsi="Verdana"/>
        </w:rPr>
      </w:pPr>
      <w:r w:rsidRPr="00517844">
        <w:rPr>
          <w:rFonts w:ascii="Verdana" w:hAnsi="Verdana"/>
        </w:rPr>
        <w:t>?&gt;</w:t>
      </w:r>
    </w:p>
    <w:p w14:paraId="3FB2E1DA" w14:textId="79B9A0A8" w:rsidR="004B0D15" w:rsidRDefault="00517844" w:rsidP="00445ABA">
      <w:pPr>
        <w:pStyle w:val="20"/>
        <w:jc w:val="left"/>
      </w:pPr>
      <w:bookmarkStart w:id="20" w:name="_Toc193813740"/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 w:rsidR="004B0D15">
        <w:rPr>
          <w:rFonts w:hint="eastAsia"/>
        </w:rPr>
        <w:t>관리</w:t>
      </w:r>
      <w:r w:rsidR="00273406">
        <w:rPr>
          <w:rFonts w:hint="eastAsia"/>
        </w:rPr>
        <w:t>(</w:t>
      </w:r>
      <w:r w:rsidR="00273406">
        <w:t>config.php, update_db_config.php, db_config.php)</w:t>
      </w:r>
      <w:bookmarkEnd w:id="20"/>
    </w:p>
    <w:p w14:paraId="618B528D" w14:textId="57D09BF8" w:rsidR="00BA7068" w:rsidRPr="00BA7068" w:rsidRDefault="00BA7068" w:rsidP="00445ABA">
      <w:pPr>
        <w:pStyle w:val="3"/>
        <w:ind w:right="220"/>
      </w:pPr>
      <w:bookmarkStart w:id="21" w:name="_Toc193813741"/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프로세스</w:t>
      </w:r>
      <w:bookmarkEnd w:id="21"/>
    </w:p>
    <w:p w14:paraId="046E1E87" w14:textId="2DAC3F68" w:rsidR="00BA7068" w:rsidRDefault="00BA7068" w:rsidP="00445ABA">
      <w:pPr>
        <w:pStyle w:val="a2"/>
        <w:numPr>
          <w:ilvl w:val="0"/>
          <w:numId w:val="12"/>
        </w:numPr>
        <w:ind w:leftChars="0"/>
        <w:jc w:val="left"/>
      </w:pPr>
      <w:r>
        <w:rPr>
          <w:rFonts w:hint="eastAsia"/>
        </w:rPr>
        <w:t>사용자</w:t>
      </w:r>
      <w:r>
        <w:rPr>
          <w:rFonts w:hint="eastAsia"/>
        </w:rPr>
        <w:t xml:space="preserve"> DB </w:t>
      </w:r>
      <w:r>
        <w:rPr>
          <w:rFonts w:hint="eastAsia"/>
        </w:rPr>
        <w:t>전환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>:</w:t>
      </w:r>
    </w:p>
    <w:p w14:paraId="0F95D798" w14:textId="77777777" w:rsidR="00BA7068" w:rsidRDefault="00BA7068" w:rsidP="00445ABA">
      <w:pPr>
        <w:pStyle w:val="a2"/>
        <w:numPr>
          <w:ilvl w:val="0"/>
          <w:numId w:val="9"/>
        </w:numPr>
        <w:ind w:leftChars="0"/>
        <w:jc w:val="left"/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회사</w:t>
      </w:r>
      <w:r>
        <w:rPr>
          <w:rFonts w:hint="eastAsia"/>
        </w:rPr>
        <w:t>/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027C9EB1" w14:textId="77777777" w:rsidR="00BA7068" w:rsidRDefault="00BA7068" w:rsidP="00445ABA">
      <w:pPr>
        <w:pStyle w:val="a2"/>
        <w:numPr>
          <w:ilvl w:val="0"/>
          <w:numId w:val="9"/>
        </w:numPr>
        <w:ind w:leftChars="0"/>
        <w:jc w:val="left"/>
      </w:pPr>
      <w:r>
        <w:rPr>
          <w:rFonts w:hint="eastAsia"/>
        </w:rPr>
        <w:t>클라이언트에서</w:t>
      </w:r>
      <w:r>
        <w:rPr>
          <w:rFonts w:hint="eastAsia"/>
        </w:rPr>
        <w:t xml:space="preserve"> AJAX</w:t>
      </w:r>
      <w:r>
        <w:rPr>
          <w:rFonts w:hint="eastAsia"/>
        </w:rPr>
        <w:t>로</w:t>
      </w:r>
      <w:r>
        <w:rPr>
          <w:rFonts w:hint="eastAsia"/>
        </w:rPr>
        <w:t xml:space="preserve"> update_db_config.php</w:t>
      </w:r>
      <w:r>
        <w:rPr>
          <w:rFonts w:hint="eastAsia"/>
        </w:rPr>
        <w:t>에</w:t>
      </w:r>
      <w:r>
        <w:rPr>
          <w:rFonts w:hint="eastAsia"/>
        </w:rPr>
        <w:t xml:space="preserve"> company_id </w:t>
      </w:r>
      <w:r>
        <w:rPr>
          <w:rFonts w:hint="eastAsia"/>
        </w:rPr>
        <w:t>전송</w:t>
      </w:r>
    </w:p>
    <w:p w14:paraId="01E08FD2" w14:textId="04618E89" w:rsidR="00BA7068" w:rsidRDefault="00BA7068" w:rsidP="00445ABA">
      <w:pPr>
        <w:pStyle w:val="a2"/>
        <w:numPr>
          <w:ilvl w:val="0"/>
          <w:numId w:val="12"/>
        </w:numPr>
        <w:ind w:leftChars="0"/>
        <w:jc w:val="left"/>
      </w:pP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>:</w:t>
      </w:r>
    </w:p>
    <w:p w14:paraId="1EFA2284" w14:textId="77777777" w:rsidR="00BA7068" w:rsidRDefault="00BA7068" w:rsidP="00445ABA">
      <w:pPr>
        <w:pStyle w:val="a2"/>
        <w:numPr>
          <w:ilvl w:val="0"/>
          <w:numId w:val="13"/>
        </w:numPr>
        <w:ind w:leftChars="0"/>
        <w:jc w:val="left"/>
      </w:pPr>
      <w:r>
        <w:rPr>
          <w:rFonts w:hint="eastAsia"/>
        </w:rPr>
        <w:t>update_db_config.php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company_id</w:t>
      </w:r>
      <w:r>
        <w:rPr>
          <w:rFonts w:hint="eastAsia"/>
        </w:rPr>
        <w:t>를</w:t>
      </w:r>
      <w:r>
        <w:rPr>
          <w:rFonts w:hint="eastAsia"/>
        </w:rPr>
        <w:t xml:space="preserve"> $_SESSION['current_db']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7D0AE767" w14:textId="77777777" w:rsidR="00BA7068" w:rsidRDefault="00BA7068" w:rsidP="00445ABA">
      <w:pPr>
        <w:pStyle w:val="a2"/>
        <w:numPr>
          <w:ilvl w:val="0"/>
          <w:numId w:val="13"/>
        </w:numPr>
        <w:ind w:leftChars="0"/>
        <w:jc w:val="left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로드나</w:t>
      </w:r>
      <w:r>
        <w:rPr>
          <w:rFonts w:hint="eastAsia"/>
        </w:rPr>
        <w:t xml:space="preserve"> API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사용됨</w:t>
      </w:r>
    </w:p>
    <w:p w14:paraId="265C6197" w14:textId="77538DE7" w:rsidR="00BA7068" w:rsidRDefault="00BA7068" w:rsidP="00445ABA">
      <w:pPr>
        <w:pStyle w:val="a2"/>
        <w:numPr>
          <w:ilvl w:val="0"/>
          <w:numId w:val="12"/>
        </w:numPr>
        <w:ind w:leftChars="0"/>
        <w:jc w:val="left"/>
      </w:pP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>:</w:t>
      </w:r>
    </w:p>
    <w:p w14:paraId="4118AB68" w14:textId="77777777" w:rsidR="00BA7068" w:rsidRDefault="00BA7068" w:rsidP="00445ABA">
      <w:pPr>
        <w:pStyle w:val="a2"/>
        <w:numPr>
          <w:ilvl w:val="0"/>
          <w:numId w:val="14"/>
        </w:numPr>
        <w:ind w:leftChars="0"/>
        <w:jc w:val="left"/>
      </w:pPr>
      <w:r>
        <w:rPr>
          <w:rFonts w:hint="eastAsia"/>
        </w:rPr>
        <w:t>각</w:t>
      </w:r>
      <w:r>
        <w:rPr>
          <w:rFonts w:hint="eastAsia"/>
        </w:rPr>
        <w:t xml:space="preserve"> PHP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실행될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config.php </w:t>
      </w:r>
      <w:r>
        <w:rPr>
          <w:rFonts w:hint="eastAsia"/>
        </w:rPr>
        <w:t>포함됨</w:t>
      </w:r>
    </w:p>
    <w:p w14:paraId="6A748E8B" w14:textId="77777777" w:rsidR="00BA7068" w:rsidRDefault="00BA7068" w:rsidP="00445ABA">
      <w:pPr>
        <w:pStyle w:val="a2"/>
        <w:numPr>
          <w:ilvl w:val="0"/>
          <w:numId w:val="14"/>
        </w:numPr>
        <w:ind w:leftChars="0"/>
        <w:jc w:val="left"/>
      </w:pPr>
      <w:r>
        <w:rPr>
          <w:rFonts w:hint="eastAsia"/>
        </w:rPr>
        <w:t>config.php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세션에서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current_db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읽어</w:t>
      </w:r>
      <w:r>
        <w:rPr>
          <w:rFonts w:hint="eastAsia"/>
        </w:rPr>
        <w:t xml:space="preserve"> $dbname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148D5B91" w14:textId="77777777" w:rsidR="00BA7068" w:rsidRDefault="00BA7068" w:rsidP="00445ABA">
      <w:pPr>
        <w:pStyle w:val="a2"/>
        <w:ind w:left="812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세션에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기본값</w:t>
      </w:r>
      <w:r>
        <w:rPr>
          <w:rFonts w:hint="eastAsia"/>
        </w:rPr>
        <w:t xml:space="preserve"> 'FDC' </w:t>
      </w:r>
      <w:r>
        <w:rPr>
          <w:rFonts w:hint="eastAsia"/>
        </w:rPr>
        <w:t>사용</w:t>
      </w:r>
    </w:p>
    <w:p w14:paraId="0DFE80D4" w14:textId="5E397BBE" w:rsidR="00BA7068" w:rsidRDefault="00BA7068" w:rsidP="00445ABA">
      <w:pPr>
        <w:pStyle w:val="a2"/>
        <w:numPr>
          <w:ilvl w:val="0"/>
          <w:numId w:val="12"/>
        </w:numPr>
        <w:ind w:leftChars="0"/>
        <w:jc w:val="left"/>
      </w:pPr>
      <w:r>
        <w:rPr>
          <w:rFonts w:hint="eastAsia"/>
        </w:rPr>
        <w:t>실제</w:t>
      </w:r>
      <w:r>
        <w:rPr>
          <w:rFonts w:hint="eastAsia"/>
        </w:rPr>
        <w:t xml:space="preserve"> DB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:</w:t>
      </w:r>
    </w:p>
    <w:p w14:paraId="77A0EC80" w14:textId="77777777" w:rsidR="00BA7068" w:rsidRDefault="00BA7068" w:rsidP="00445ABA">
      <w:pPr>
        <w:pStyle w:val="a2"/>
        <w:numPr>
          <w:ilvl w:val="0"/>
          <w:numId w:val="15"/>
        </w:numPr>
        <w:ind w:leftChars="0"/>
        <w:jc w:val="left"/>
      </w:pP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시점에</w:t>
      </w:r>
      <w:r>
        <w:rPr>
          <w:rFonts w:hint="eastAsia"/>
        </w:rPr>
        <w:t xml:space="preserve"> db_config.php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포함됨</w:t>
      </w:r>
    </w:p>
    <w:p w14:paraId="739DE022" w14:textId="77777777" w:rsidR="00BA7068" w:rsidRDefault="00BA7068" w:rsidP="00445ABA">
      <w:pPr>
        <w:pStyle w:val="a2"/>
        <w:numPr>
          <w:ilvl w:val="0"/>
          <w:numId w:val="15"/>
        </w:numPr>
        <w:ind w:leftChars="0"/>
        <w:jc w:val="left"/>
      </w:pPr>
      <w:r>
        <w:rPr>
          <w:rFonts w:hint="eastAsia"/>
        </w:rPr>
        <w:t>config.php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변수들을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PDO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4BFD7C32" w14:textId="0AAC7F73" w:rsidR="00BA7068" w:rsidRPr="00BA7068" w:rsidRDefault="00BA7068" w:rsidP="00445ABA">
      <w:pPr>
        <w:pStyle w:val="a2"/>
        <w:ind w:left="812"/>
        <w:jc w:val="left"/>
      </w:pPr>
      <w:r>
        <w:rPr>
          <w:rFonts w:hint="eastAsia"/>
        </w:rPr>
        <w:t>이</w:t>
      </w:r>
      <w:r>
        <w:rPr>
          <w:rFonts w:hint="eastAsia"/>
        </w:rPr>
        <w:t xml:space="preserve"> PDO </w:t>
      </w:r>
      <w:r>
        <w:rPr>
          <w:rFonts w:hint="eastAsia"/>
        </w:rPr>
        <w:t>객체가</w:t>
      </w:r>
      <w:r>
        <w:rPr>
          <w:rFonts w:hint="eastAsia"/>
        </w:rPr>
        <w:t xml:space="preserve"> </w:t>
      </w:r>
      <w:r>
        <w:rPr>
          <w:rFonts w:hint="eastAsia"/>
        </w:rPr>
        <w:t>전환된</w:t>
      </w:r>
      <w:r>
        <w:rPr>
          <w:rFonts w:hint="eastAsia"/>
        </w:rPr>
        <w:t xml:space="preserve"> </w:t>
      </w:r>
      <w:r>
        <w:rPr>
          <w:rFonts w:hint="eastAsia"/>
        </w:rPr>
        <w:t>데이터베이스에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  <w:p w14:paraId="4DD6A3B0" w14:textId="77777777" w:rsidR="00F975CE" w:rsidRDefault="00F975CE" w:rsidP="00445ABA">
      <w:pPr>
        <w:pStyle w:val="3"/>
        <w:ind w:right="220"/>
        <w:sectPr w:rsidR="00F975CE" w:rsidSect="0012615A">
          <w:pgSz w:w="11907" w:h="16834" w:code="9"/>
          <w:pgMar w:top="1622" w:right="1106" w:bottom="1985" w:left="998" w:header="1134" w:footer="1134" w:gutter="0"/>
          <w:cols w:space="720"/>
          <w:noEndnote/>
          <w:titlePg/>
          <w:docGrid w:linePitch="271"/>
        </w:sectPr>
      </w:pPr>
    </w:p>
    <w:p w14:paraId="312B3AB7" w14:textId="1394CEE0" w:rsidR="004B0D15" w:rsidRDefault="004B0D15" w:rsidP="00445ABA">
      <w:pPr>
        <w:pStyle w:val="3"/>
        <w:ind w:right="220"/>
      </w:pPr>
      <w:bookmarkStart w:id="22" w:name="_Toc193813742"/>
      <w:r>
        <w:rPr>
          <w:rFonts w:hint="eastAsia"/>
        </w:rPr>
        <w:lastRenderedPageBreak/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t>(</w:t>
      </w:r>
      <w:r>
        <w:rPr>
          <w:rFonts w:hint="eastAsia"/>
        </w:rPr>
        <w:t>c</w:t>
      </w:r>
      <w:r>
        <w:t>onfig.php)</w:t>
      </w:r>
      <w:bookmarkEnd w:id="22"/>
    </w:p>
    <w:p w14:paraId="6F4D079B" w14:textId="77777777" w:rsidR="004B0D15" w:rsidRPr="004B0D15" w:rsidRDefault="004B0D15" w:rsidP="00445ABA">
      <w:pPr>
        <w:jc w:val="left"/>
        <w:rPr>
          <w:rFonts w:ascii="Verdana" w:eastAsia="맑은 고딕" w:hAnsi="Verdana"/>
        </w:rPr>
      </w:pPr>
      <w:r w:rsidRPr="004B0D15">
        <w:rPr>
          <w:rFonts w:ascii="Verdana" w:eastAsia="맑은 고딕" w:hAnsi="Verdana"/>
        </w:rPr>
        <w:t>$host = 'localhost</w:t>
      </w:r>
      <w:proofErr w:type="gramStart"/>
      <w:r w:rsidRPr="004B0D15">
        <w:rPr>
          <w:rFonts w:ascii="Verdana" w:eastAsia="맑은 고딕" w:hAnsi="Verdana"/>
        </w:rPr>
        <w:t>';</w:t>
      </w:r>
      <w:proofErr w:type="gramEnd"/>
    </w:p>
    <w:p w14:paraId="7929AF8E" w14:textId="77777777" w:rsidR="004B0D15" w:rsidRPr="004B0D15" w:rsidRDefault="004B0D15" w:rsidP="00445ABA">
      <w:pPr>
        <w:jc w:val="left"/>
        <w:rPr>
          <w:rFonts w:ascii="Verdana" w:eastAsia="맑은 고딕" w:hAnsi="Verdana"/>
        </w:rPr>
      </w:pPr>
      <w:r w:rsidRPr="004B0D15">
        <w:rPr>
          <w:rFonts w:ascii="Verdana" w:eastAsia="맑은 고딕" w:hAnsi="Verdana" w:hint="eastAsia"/>
        </w:rPr>
        <w:t>$dbname = $_SESSION['current_db'</w:t>
      </w:r>
      <w:proofErr w:type="gramStart"/>
      <w:r w:rsidRPr="004B0D15">
        <w:rPr>
          <w:rFonts w:ascii="Verdana" w:eastAsia="맑은 고딕" w:hAnsi="Verdana" w:hint="eastAsia"/>
        </w:rPr>
        <w:t>] ??</w:t>
      </w:r>
      <w:proofErr w:type="gramEnd"/>
      <w:r w:rsidRPr="004B0D15">
        <w:rPr>
          <w:rFonts w:ascii="Verdana" w:eastAsia="맑은 고딕" w:hAnsi="Verdana" w:hint="eastAsia"/>
        </w:rPr>
        <w:t xml:space="preserve"> 'FDC'</w:t>
      </w:r>
      <w:proofErr w:type="gramStart"/>
      <w:r w:rsidRPr="004B0D15">
        <w:rPr>
          <w:rFonts w:ascii="Verdana" w:eastAsia="맑은 고딕" w:hAnsi="Verdana" w:hint="eastAsia"/>
        </w:rPr>
        <w:t>; /</w:t>
      </w:r>
      <w:proofErr w:type="gramEnd"/>
      <w:r w:rsidRPr="004B0D15">
        <w:rPr>
          <w:rFonts w:ascii="Verdana" w:eastAsia="맑은 고딕" w:hAnsi="Verdana" w:hint="eastAsia"/>
        </w:rPr>
        <w:t xml:space="preserve">/ </w:t>
      </w:r>
      <w:r w:rsidRPr="004B0D15">
        <w:rPr>
          <w:rFonts w:ascii="Verdana" w:eastAsia="맑은 고딕" w:hAnsi="Verdana" w:hint="eastAsia"/>
        </w:rPr>
        <w:t>세션에서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데이터베이스명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가져오거나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기본값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사용</w:t>
      </w:r>
    </w:p>
    <w:p w14:paraId="4F40CA4E" w14:textId="77777777" w:rsidR="004B0D15" w:rsidRPr="004B0D15" w:rsidRDefault="004B0D15" w:rsidP="00445ABA">
      <w:pPr>
        <w:jc w:val="left"/>
        <w:rPr>
          <w:rFonts w:ascii="Verdana" w:eastAsia="맑은 고딕" w:hAnsi="Verdana"/>
        </w:rPr>
      </w:pPr>
      <w:r w:rsidRPr="004B0D15">
        <w:rPr>
          <w:rFonts w:ascii="Verdana" w:eastAsia="맑은 고딕" w:hAnsi="Verdana"/>
        </w:rPr>
        <w:t>$username = 'root</w:t>
      </w:r>
      <w:proofErr w:type="gramStart"/>
      <w:r w:rsidRPr="004B0D15">
        <w:rPr>
          <w:rFonts w:ascii="Verdana" w:eastAsia="맑은 고딕" w:hAnsi="Verdana"/>
        </w:rPr>
        <w:t>';</w:t>
      </w:r>
      <w:proofErr w:type="gramEnd"/>
    </w:p>
    <w:p w14:paraId="039DE596" w14:textId="77777777" w:rsidR="004B0D15" w:rsidRPr="004B0D15" w:rsidRDefault="004B0D15" w:rsidP="00445ABA">
      <w:pPr>
        <w:jc w:val="left"/>
        <w:rPr>
          <w:rFonts w:ascii="Verdana" w:eastAsia="맑은 고딕" w:hAnsi="Verdana"/>
        </w:rPr>
      </w:pPr>
      <w:r w:rsidRPr="004B0D15">
        <w:rPr>
          <w:rFonts w:ascii="Verdana" w:eastAsia="맑은 고딕" w:hAnsi="Verdana"/>
        </w:rPr>
        <w:t>$password = 'coffee</w:t>
      </w:r>
      <w:proofErr w:type="gramStart"/>
      <w:r w:rsidRPr="004B0D15">
        <w:rPr>
          <w:rFonts w:ascii="Verdana" w:eastAsia="맑은 고딕" w:hAnsi="Verdana"/>
        </w:rPr>
        <w:t>';</w:t>
      </w:r>
      <w:proofErr w:type="gramEnd"/>
    </w:p>
    <w:p w14:paraId="701A155B" w14:textId="484C2CE4" w:rsidR="00BA7068" w:rsidRPr="00BA7068" w:rsidRDefault="004B0D15" w:rsidP="00445ABA">
      <w:pPr>
        <w:pStyle w:val="3"/>
        <w:ind w:right="220"/>
      </w:pPr>
      <w:bookmarkStart w:id="23" w:name="_Toc193813743"/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 xml:space="preserve"> </w:t>
      </w:r>
      <w:r>
        <w:rPr>
          <w:rFonts w:hint="eastAsia"/>
        </w:rPr>
        <w:t>프로세스</w:t>
      </w:r>
      <w:r>
        <w:rPr>
          <w:rFonts w:hint="eastAsia"/>
        </w:rPr>
        <w:t>(</w:t>
      </w:r>
      <w:r>
        <w:t>update_db_config.php)</w:t>
      </w:r>
      <w:bookmarkEnd w:id="23"/>
    </w:p>
    <w:p w14:paraId="1E9539F6" w14:textId="77777777" w:rsidR="004B0D15" w:rsidRPr="004B0D15" w:rsidRDefault="004B0D15" w:rsidP="00445ABA">
      <w:pPr>
        <w:jc w:val="left"/>
        <w:rPr>
          <w:rFonts w:ascii="Verdana" w:eastAsia="맑은 고딕" w:hAnsi="Verdana"/>
        </w:rPr>
      </w:pPr>
      <w:proofErr w:type="gramStart"/>
      <w:r w:rsidRPr="004B0D15">
        <w:rPr>
          <w:rFonts w:ascii="Verdana" w:eastAsia="맑은 고딕" w:hAnsi="Verdana" w:hint="eastAsia"/>
        </w:rPr>
        <w:t>// AJAX</w:t>
      </w:r>
      <w:proofErr w:type="gramEnd"/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요청으로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받은</w:t>
      </w:r>
      <w:r w:rsidRPr="004B0D15">
        <w:rPr>
          <w:rFonts w:ascii="Verdana" w:eastAsia="맑은 고딕" w:hAnsi="Verdana" w:hint="eastAsia"/>
        </w:rPr>
        <w:t xml:space="preserve"> company_id</w:t>
      </w:r>
      <w:r w:rsidRPr="004B0D15">
        <w:rPr>
          <w:rFonts w:ascii="Verdana" w:eastAsia="맑은 고딕" w:hAnsi="Verdana" w:hint="eastAsia"/>
        </w:rPr>
        <w:t>를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세션에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저장</w:t>
      </w:r>
    </w:p>
    <w:p w14:paraId="5DDD5D38" w14:textId="77777777" w:rsidR="004B0D15" w:rsidRPr="004B0D15" w:rsidRDefault="004B0D15" w:rsidP="00445ABA">
      <w:pPr>
        <w:jc w:val="left"/>
        <w:rPr>
          <w:rFonts w:ascii="Verdana" w:eastAsia="맑은 고딕" w:hAnsi="Verdana"/>
        </w:rPr>
      </w:pPr>
      <w:r w:rsidRPr="004B0D15">
        <w:rPr>
          <w:rFonts w:ascii="Verdana" w:eastAsia="맑은 고딕" w:hAnsi="Verdana"/>
        </w:rPr>
        <w:t>if (isset($data['company_id'])) {</w:t>
      </w:r>
    </w:p>
    <w:p w14:paraId="104E18CB" w14:textId="77777777" w:rsidR="004B0D15" w:rsidRPr="004B0D15" w:rsidRDefault="004B0D15" w:rsidP="00445ABA">
      <w:pPr>
        <w:jc w:val="left"/>
        <w:rPr>
          <w:rFonts w:ascii="Verdana" w:eastAsia="맑은 고딕" w:hAnsi="Verdana"/>
        </w:rPr>
      </w:pPr>
      <w:r w:rsidRPr="004B0D15">
        <w:rPr>
          <w:rFonts w:ascii="Verdana" w:eastAsia="맑은 고딕" w:hAnsi="Verdana" w:hint="eastAsia"/>
        </w:rPr>
        <w:t xml:space="preserve">    $_SESSION['current_db'] = $data['company_id']</w:t>
      </w:r>
      <w:proofErr w:type="gramStart"/>
      <w:r w:rsidRPr="004B0D15">
        <w:rPr>
          <w:rFonts w:ascii="Verdana" w:eastAsia="맑은 고딕" w:hAnsi="Verdana" w:hint="eastAsia"/>
        </w:rPr>
        <w:t>; /</w:t>
      </w:r>
      <w:proofErr w:type="gramEnd"/>
      <w:r w:rsidRPr="004B0D15">
        <w:rPr>
          <w:rFonts w:ascii="Verdana" w:eastAsia="맑은 고딕" w:hAnsi="Verdana" w:hint="eastAsia"/>
        </w:rPr>
        <w:t xml:space="preserve">/ </w:t>
      </w:r>
      <w:r w:rsidRPr="004B0D15">
        <w:rPr>
          <w:rFonts w:ascii="Verdana" w:eastAsia="맑은 고딕" w:hAnsi="Verdana" w:hint="eastAsia"/>
        </w:rPr>
        <w:t>클라이언트가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선택한</w:t>
      </w:r>
      <w:r w:rsidRPr="004B0D15">
        <w:rPr>
          <w:rFonts w:ascii="Verdana" w:eastAsia="맑은 고딕" w:hAnsi="Verdana" w:hint="eastAsia"/>
        </w:rPr>
        <w:t xml:space="preserve"> DB</w:t>
      </w:r>
      <w:r w:rsidRPr="004B0D15">
        <w:rPr>
          <w:rFonts w:ascii="Verdana" w:eastAsia="맑은 고딕" w:hAnsi="Verdana" w:hint="eastAsia"/>
        </w:rPr>
        <w:t>를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세션에</w:t>
      </w:r>
      <w:r w:rsidRPr="004B0D15">
        <w:rPr>
          <w:rFonts w:ascii="Verdana" w:eastAsia="맑은 고딕" w:hAnsi="Verdana" w:hint="eastAsia"/>
        </w:rPr>
        <w:t xml:space="preserve"> </w:t>
      </w:r>
      <w:r w:rsidRPr="004B0D15">
        <w:rPr>
          <w:rFonts w:ascii="Verdana" w:eastAsia="맑은 고딕" w:hAnsi="Verdana" w:hint="eastAsia"/>
        </w:rPr>
        <w:t>저장</w:t>
      </w:r>
    </w:p>
    <w:p w14:paraId="1F19E95B" w14:textId="77777777" w:rsidR="004B0D15" w:rsidRPr="004B0D15" w:rsidRDefault="004B0D15" w:rsidP="00445ABA">
      <w:pPr>
        <w:jc w:val="left"/>
        <w:rPr>
          <w:rFonts w:ascii="Verdana" w:eastAsia="맑은 고딕" w:hAnsi="Verdana"/>
        </w:rPr>
      </w:pPr>
      <w:r w:rsidRPr="004B0D15">
        <w:rPr>
          <w:rFonts w:ascii="Verdana" w:eastAsia="맑은 고딕" w:hAnsi="Verdana"/>
        </w:rPr>
        <w:t>}</w:t>
      </w:r>
    </w:p>
    <w:p w14:paraId="7750287D" w14:textId="05E03269" w:rsidR="004B0D15" w:rsidRDefault="004B0D15" w:rsidP="00445ABA">
      <w:pPr>
        <w:pStyle w:val="3"/>
        <w:ind w:right="220"/>
      </w:pPr>
      <w:bookmarkStart w:id="24" w:name="_Toc193813744"/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>(</w:t>
      </w:r>
      <w:r>
        <w:t>db_config.php)</w:t>
      </w:r>
      <w:bookmarkEnd w:id="24"/>
    </w:p>
    <w:p w14:paraId="07110BFD" w14:textId="77777777" w:rsidR="004B0D15" w:rsidRPr="004B0D15" w:rsidRDefault="004B0D15" w:rsidP="00445ABA">
      <w:pPr>
        <w:jc w:val="left"/>
        <w:rPr>
          <w:rFonts w:ascii="Verdana" w:hAnsi="Verdana"/>
        </w:rPr>
      </w:pPr>
      <w:proofErr w:type="gramStart"/>
      <w:r w:rsidRPr="004B0D15">
        <w:rPr>
          <w:rFonts w:ascii="Verdana" w:hAnsi="Verdana" w:hint="eastAsia"/>
        </w:rPr>
        <w:t>// config.php</w:t>
      </w:r>
      <w:proofErr w:type="gramEnd"/>
      <w:r w:rsidRPr="004B0D15">
        <w:rPr>
          <w:rFonts w:ascii="Verdana" w:hAnsi="Verdana" w:hint="eastAsia"/>
        </w:rPr>
        <w:t>에서</w:t>
      </w:r>
      <w:r w:rsidRPr="004B0D15">
        <w:rPr>
          <w:rFonts w:ascii="Verdana" w:hAnsi="Verdana" w:hint="eastAsia"/>
        </w:rPr>
        <w:t xml:space="preserve"> </w:t>
      </w:r>
      <w:r w:rsidRPr="004B0D15">
        <w:rPr>
          <w:rFonts w:ascii="Verdana" w:hAnsi="Verdana" w:hint="eastAsia"/>
        </w:rPr>
        <w:t>설정된</w:t>
      </w:r>
      <w:r w:rsidRPr="004B0D15">
        <w:rPr>
          <w:rFonts w:ascii="Verdana" w:hAnsi="Verdana" w:hint="eastAsia"/>
        </w:rPr>
        <w:t xml:space="preserve"> </w:t>
      </w:r>
      <w:r w:rsidRPr="004B0D15">
        <w:rPr>
          <w:rFonts w:ascii="Verdana" w:hAnsi="Verdana" w:hint="eastAsia"/>
        </w:rPr>
        <w:t>변수를</w:t>
      </w:r>
      <w:r w:rsidRPr="004B0D15">
        <w:rPr>
          <w:rFonts w:ascii="Verdana" w:hAnsi="Verdana" w:hint="eastAsia"/>
        </w:rPr>
        <w:t xml:space="preserve"> </w:t>
      </w:r>
      <w:r w:rsidRPr="004B0D15">
        <w:rPr>
          <w:rFonts w:ascii="Verdana" w:hAnsi="Verdana" w:hint="eastAsia"/>
        </w:rPr>
        <w:t>사용하여</w:t>
      </w:r>
      <w:r w:rsidRPr="004B0D15">
        <w:rPr>
          <w:rFonts w:ascii="Verdana" w:hAnsi="Verdana" w:hint="eastAsia"/>
        </w:rPr>
        <w:t xml:space="preserve"> </w:t>
      </w:r>
      <w:r w:rsidRPr="004B0D15">
        <w:rPr>
          <w:rFonts w:ascii="Verdana" w:hAnsi="Verdana" w:hint="eastAsia"/>
        </w:rPr>
        <w:t>실제</w:t>
      </w:r>
      <w:r w:rsidRPr="004B0D15">
        <w:rPr>
          <w:rFonts w:ascii="Verdana" w:hAnsi="Verdana" w:hint="eastAsia"/>
        </w:rPr>
        <w:t xml:space="preserve"> </w:t>
      </w:r>
      <w:r w:rsidRPr="004B0D15">
        <w:rPr>
          <w:rFonts w:ascii="Verdana" w:hAnsi="Verdana" w:hint="eastAsia"/>
        </w:rPr>
        <w:t>데이터베이스</w:t>
      </w:r>
      <w:r w:rsidRPr="004B0D15">
        <w:rPr>
          <w:rFonts w:ascii="Verdana" w:hAnsi="Verdana" w:hint="eastAsia"/>
        </w:rPr>
        <w:t xml:space="preserve"> </w:t>
      </w:r>
      <w:r w:rsidRPr="004B0D15">
        <w:rPr>
          <w:rFonts w:ascii="Verdana" w:hAnsi="Verdana" w:hint="eastAsia"/>
        </w:rPr>
        <w:t>연결</w:t>
      </w:r>
      <w:r w:rsidRPr="004B0D15">
        <w:rPr>
          <w:rFonts w:ascii="Verdana" w:hAnsi="Verdana" w:hint="eastAsia"/>
        </w:rPr>
        <w:t xml:space="preserve"> </w:t>
      </w:r>
      <w:r w:rsidRPr="004B0D15">
        <w:rPr>
          <w:rFonts w:ascii="Verdana" w:hAnsi="Verdana" w:hint="eastAsia"/>
        </w:rPr>
        <w:t>생성</w:t>
      </w:r>
    </w:p>
    <w:p w14:paraId="34059784" w14:textId="77777777" w:rsidR="004B0D15" w:rsidRPr="004B0D15" w:rsidRDefault="004B0D15" w:rsidP="00445ABA">
      <w:pPr>
        <w:jc w:val="left"/>
        <w:rPr>
          <w:rFonts w:ascii="Verdana" w:hAnsi="Verdana"/>
        </w:rPr>
      </w:pPr>
      <w:r w:rsidRPr="004B0D15">
        <w:rPr>
          <w:rFonts w:ascii="Verdana" w:hAnsi="Verdana"/>
        </w:rPr>
        <w:t>$dsn = '</w:t>
      </w:r>
      <w:proofErr w:type="gramStart"/>
      <w:r w:rsidRPr="004B0D15">
        <w:rPr>
          <w:rFonts w:ascii="Verdana" w:hAnsi="Verdana"/>
        </w:rPr>
        <w:t>mysql:host</w:t>
      </w:r>
      <w:proofErr w:type="gramEnd"/>
      <w:r w:rsidRPr="004B0D15">
        <w:rPr>
          <w:rFonts w:ascii="Verdana" w:hAnsi="Verdana"/>
        </w:rPr>
        <w:t>=' . $</w:t>
      </w:r>
      <w:proofErr w:type="gramStart"/>
      <w:r w:rsidRPr="004B0D15">
        <w:rPr>
          <w:rFonts w:ascii="Verdana" w:hAnsi="Verdana"/>
        </w:rPr>
        <w:t>host .</w:t>
      </w:r>
      <w:proofErr w:type="gramEnd"/>
      <w:r w:rsidRPr="004B0D15">
        <w:rPr>
          <w:rFonts w:ascii="Verdana" w:hAnsi="Verdana"/>
        </w:rPr>
        <w:t xml:space="preserve"> </w:t>
      </w:r>
      <w:proofErr w:type="gramStart"/>
      <w:r w:rsidRPr="004B0D15">
        <w:rPr>
          <w:rFonts w:ascii="Verdana" w:hAnsi="Verdana"/>
        </w:rPr>
        <w:t>';dbname</w:t>
      </w:r>
      <w:proofErr w:type="gramEnd"/>
      <w:r w:rsidRPr="004B0D15">
        <w:rPr>
          <w:rFonts w:ascii="Verdana" w:hAnsi="Verdana"/>
        </w:rPr>
        <w:t>=' . $</w:t>
      </w:r>
      <w:proofErr w:type="gramStart"/>
      <w:r w:rsidRPr="004B0D15">
        <w:rPr>
          <w:rFonts w:ascii="Verdana" w:hAnsi="Verdana"/>
        </w:rPr>
        <w:t>dbname;</w:t>
      </w:r>
      <w:proofErr w:type="gramEnd"/>
    </w:p>
    <w:p w14:paraId="55927C0B" w14:textId="77777777" w:rsidR="004B0D15" w:rsidRPr="004B0D15" w:rsidRDefault="004B0D15" w:rsidP="00445ABA">
      <w:pPr>
        <w:jc w:val="left"/>
        <w:rPr>
          <w:rFonts w:ascii="Verdana" w:hAnsi="Verdana"/>
        </w:rPr>
      </w:pPr>
      <w:r w:rsidRPr="004B0D15">
        <w:rPr>
          <w:rFonts w:ascii="Verdana" w:hAnsi="Verdana"/>
        </w:rPr>
        <w:t>try {</w:t>
      </w:r>
    </w:p>
    <w:p w14:paraId="6FAD8AB5" w14:textId="77777777" w:rsidR="004B0D15" w:rsidRPr="004B0D15" w:rsidRDefault="004B0D15" w:rsidP="00445ABA">
      <w:pPr>
        <w:jc w:val="left"/>
        <w:rPr>
          <w:rFonts w:ascii="Verdana" w:hAnsi="Verdana"/>
        </w:rPr>
      </w:pPr>
      <w:r w:rsidRPr="004B0D15">
        <w:rPr>
          <w:rFonts w:ascii="Verdana" w:hAnsi="Verdana"/>
        </w:rPr>
        <w:t xml:space="preserve">    $pdo = new </w:t>
      </w:r>
      <w:proofErr w:type="gramStart"/>
      <w:r w:rsidRPr="004B0D15">
        <w:rPr>
          <w:rFonts w:ascii="Verdana" w:hAnsi="Verdana"/>
        </w:rPr>
        <w:t>PDO(</w:t>
      </w:r>
      <w:proofErr w:type="gramEnd"/>
      <w:r w:rsidRPr="004B0D15">
        <w:rPr>
          <w:rFonts w:ascii="Verdana" w:hAnsi="Verdana"/>
        </w:rPr>
        <w:t>$dsn, $username, $password);</w:t>
      </w:r>
    </w:p>
    <w:p w14:paraId="6FAF445A" w14:textId="1A13CF51" w:rsidR="004B0D15" w:rsidRPr="004B0D15" w:rsidRDefault="004B0D15" w:rsidP="00445ABA">
      <w:pPr>
        <w:jc w:val="left"/>
        <w:rPr>
          <w:rFonts w:ascii="Verdana" w:hAnsi="Verdana"/>
        </w:rPr>
      </w:pPr>
      <w:r w:rsidRPr="004B0D15">
        <w:rPr>
          <w:rFonts w:ascii="Verdana" w:hAnsi="Verdana"/>
        </w:rPr>
        <w:t xml:space="preserve">    // ... </w:t>
      </w:r>
    </w:p>
    <w:p w14:paraId="31DE219D" w14:textId="77777777" w:rsidR="004B0D15" w:rsidRPr="004B0D15" w:rsidRDefault="004B0D15" w:rsidP="00445ABA">
      <w:pPr>
        <w:jc w:val="left"/>
        <w:rPr>
          <w:rFonts w:ascii="Verdana" w:hAnsi="Verdana"/>
        </w:rPr>
      </w:pPr>
      <w:r w:rsidRPr="004B0D15">
        <w:rPr>
          <w:rFonts w:ascii="Verdana" w:hAnsi="Verdana"/>
        </w:rPr>
        <w:t>} catch (PDOException $e) {</w:t>
      </w:r>
    </w:p>
    <w:p w14:paraId="6A791F09" w14:textId="00512A3A" w:rsidR="00B97DB0" w:rsidRDefault="00B76324" w:rsidP="00445ABA">
      <w:pPr>
        <w:pStyle w:val="20"/>
        <w:jc w:val="left"/>
      </w:pPr>
      <w:bookmarkStart w:id="25" w:name="_Toc193813745"/>
      <w:r>
        <w:rPr>
          <w:rFonts w:hint="eastAsia"/>
        </w:rPr>
        <w:t>사이트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계층관리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 w:rsidR="00B97DB0">
        <w:rPr>
          <w:rFonts w:hint="eastAsia"/>
        </w:rPr>
        <w:t>(</w:t>
      </w:r>
      <w:r w:rsidR="00B97DB0">
        <w:t>fuelcellSelector.js)</w:t>
      </w:r>
      <w:bookmarkEnd w:id="25"/>
    </w:p>
    <w:p w14:paraId="32CF1375" w14:textId="259045F6" w:rsidR="00B97DB0" w:rsidRDefault="00B76324" w:rsidP="00445ABA">
      <w:pPr>
        <w:jc w:val="left"/>
        <w:rPr>
          <w:rFonts w:ascii="굴림" w:hAnsi="굴림"/>
        </w:rPr>
      </w:pPr>
      <w:r w:rsidRPr="00B76324">
        <w:rPr>
          <w:rFonts w:ascii="굴림" w:hAnsi="굴림" w:hint="eastAsia"/>
        </w:rPr>
        <w:t>fuelcellSelector.js는 발전소, 그룹, 연료전지의 계층 구조를 관리하는 핵심 모듈. 세션 서비스와 연동하여 사용자가 접근 가능한 발전소 및 연료전지를 로드하고 관리.</w:t>
      </w:r>
    </w:p>
    <w:p w14:paraId="1BE20FB5" w14:textId="6B5C5B3B" w:rsidR="00163BB4" w:rsidRDefault="00163BB4" w:rsidP="00445ABA">
      <w:pPr>
        <w:pStyle w:val="3"/>
        <w:ind w:right="220"/>
      </w:pPr>
      <w:bookmarkStart w:id="26" w:name="_Toc193813746"/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프로세스</w:t>
      </w:r>
      <w:bookmarkEnd w:id="26"/>
      <w:r>
        <w:rPr>
          <w:rFonts w:hint="eastAsia"/>
        </w:rPr>
        <w:t xml:space="preserve"> </w:t>
      </w:r>
    </w:p>
    <w:p w14:paraId="1F0CEF61" w14:textId="77777777" w:rsidR="00163BB4" w:rsidRPr="00163BB4" w:rsidRDefault="00163BB4" w:rsidP="00445ABA">
      <w:pPr>
        <w:numPr>
          <w:ilvl w:val="0"/>
          <w:numId w:val="19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b/>
          <w:bCs/>
          <w:sz w:val="24"/>
          <w:szCs w:val="24"/>
        </w:rPr>
        <w:t>초기화 과정</w:t>
      </w:r>
      <w:r w:rsidRPr="00163BB4">
        <w:rPr>
          <w:rFonts w:ascii="굴림" w:hAnsi="굴림" w:cs="굴림"/>
          <w:sz w:val="24"/>
          <w:szCs w:val="24"/>
        </w:rPr>
        <w:t>:</w:t>
      </w:r>
    </w:p>
    <w:p w14:paraId="4E481303" w14:textId="77777777" w:rsidR="00163BB4" w:rsidRPr="00163BB4" w:rsidRDefault="00163BB4" w:rsidP="00445ABA">
      <w:pPr>
        <w:numPr>
          <w:ilvl w:val="0"/>
          <w:numId w:val="20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>페이지 로드 시 </w:t>
      </w:r>
      <w:r w:rsidRPr="00163BB4">
        <w:rPr>
          <w:rFonts w:ascii="Verdana" w:hAnsi="Verdana" w:cs="굴림"/>
          <w:szCs w:val="22"/>
        </w:rPr>
        <w:t>SessionService</w:t>
      </w:r>
      <w:r w:rsidRPr="00163BB4">
        <w:rPr>
          <w:rFonts w:ascii="굴림" w:hAnsi="굴림" w:cs="굴림"/>
          <w:sz w:val="24"/>
          <w:szCs w:val="24"/>
        </w:rPr>
        <w:t>를 통해 사용자가 접근 가능한 발전소 목록 가져옴</w:t>
      </w:r>
    </w:p>
    <w:p w14:paraId="3E0E2B76" w14:textId="77777777" w:rsidR="00163BB4" w:rsidRPr="00163BB4" w:rsidRDefault="00163BB4" w:rsidP="00445ABA">
      <w:pPr>
        <w:numPr>
          <w:ilvl w:val="0"/>
          <w:numId w:val="21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Verdana" w:hAnsi="Verdana" w:cs="굴림"/>
          <w:szCs w:val="22"/>
        </w:rPr>
        <w:t>get_site_structure.php</w:t>
      </w:r>
      <w:r w:rsidRPr="00163BB4">
        <w:rPr>
          <w:rFonts w:ascii="굴림" w:hAnsi="굴림" w:cs="굴림"/>
          <w:sz w:val="24"/>
          <w:szCs w:val="24"/>
        </w:rPr>
        <w:t>를 호출하여 발전소/그룹/연료전지 계층 구조 로드</w:t>
      </w:r>
    </w:p>
    <w:p w14:paraId="40A631BF" w14:textId="77777777" w:rsidR="00163BB4" w:rsidRPr="00163BB4" w:rsidRDefault="00163BB4" w:rsidP="00445ABA">
      <w:pPr>
        <w:numPr>
          <w:ilvl w:val="0"/>
          <w:numId w:val="22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>로드된 데이터를 </w:t>
      </w:r>
      <w:r w:rsidRPr="00163BB4">
        <w:rPr>
          <w:rFonts w:ascii="Verdana" w:hAnsi="Verdana" w:cs="굴림"/>
          <w:szCs w:val="22"/>
        </w:rPr>
        <w:t>siteStructure</w:t>
      </w:r>
      <w:r w:rsidRPr="00163BB4">
        <w:rPr>
          <w:rFonts w:ascii="굴림" w:hAnsi="굴림" w:cs="굴림"/>
          <w:sz w:val="24"/>
          <w:szCs w:val="24"/>
        </w:rPr>
        <w:t>와 </w:t>
      </w:r>
      <w:r w:rsidRPr="00163BB4">
        <w:rPr>
          <w:rFonts w:ascii="Verdana" w:hAnsi="Verdana" w:cs="굴림"/>
          <w:szCs w:val="22"/>
        </w:rPr>
        <w:t>fuelcellConfig</w:t>
      </w:r>
      <w:r w:rsidRPr="00163BB4">
        <w:rPr>
          <w:rFonts w:ascii="굴림" w:hAnsi="굴림" w:cs="굴림"/>
          <w:sz w:val="24"/>
          <w:szCs w:val="24"/>
        </w:rPr>
        <w:t> 변수에 저장</w:t>
      </w:r>
    </w:p>
    <w:p w14:paraId="42CF4B19" w14:textId="77777777" w:rsidR="00163BB4" w:rsidRPr="00163BB4" w:rsidRDefault="00163BB4" w:rsidP="00445ABA">
      <w:pPr>
        <w:numPr>
          <w:ilvl w:val="0"/>
          <w:numId w:val="23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b/>
          <w:bCs/>
          <w:sz w:val="24"/>
          <w:szCs w:val="24"/>
        </w:rPr>
        <w:t>선택 흐름 관리</w:t>
      </w:r>
      <w:r w:rsidRPr="00163BB4">
        <w:rPr>
          <w:rFonts w:ascii="굴림" w:hAnsi="굴림" w:cs="굴림"/>
          <w:sz w:val="24"/>
          <w:szCs w:val="24"/>
        </w:rPr>
        <w:t>:</w:t>
      </w:r>
    </w:p>
    <w:p w14:paraId="2580C857" w14:textId="77777777" w:rsidR="00163BB4" w:rsidRPr="00163BB4" w:rsidRDefault="00163BB4" w:rsidP="00445ABA">
      <w:pPr>
        <w:numPr>
          <w:ilvl w:val="0"/>
          <w:numId w:val="24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 xml:space="preserve">URL </w:t>
      </w:r>
      <w:proofErr w:type="gramStart"/>
      <w:r w:rsidRPr="00163BB4">
        <w:rPr>
          <w:rFonts w:ascii="굴림" w:hAnsi="굴림" w:cs="굴림"/>
          <w:sz w:val="24"/>
          <w:szCs w:val="24"/>
        </w:rPr>
        <w:t>파라미터 &gt;</w:t>
      </w:r>
      <w:proofErr w:type="gramEnd"/>
      <w:r w:rsidRPr="00163BB4">
        <w:rPr>
          <w:rFonts w:ascii="굴림" w:hAnsi="굴림" w:cs="굴림"/>
          <w:sz w:val="24"/>
          <w:szCs w:val="24"/>
        </w:rPr>
        <w:t xml:space="preserve"> 로컬 스토리지 &gt; 기본값 순으로 우선순위 적용</w:t>
      </w:r>
    </w:p>
    <w:p w14:paraId="5892654E" w14:textId="77777777" w:rsidR="00163BB4" w:rsidRPr="00163BB4" w:rsidRDefault="00163BB4" w:rsidP="00445ABA">
      <w:pPr>
        <w:numPr>
          <w:ilvl w:val="0"/>
          <w:numId w:val="25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>선택된 연료전지 정보는 </w:t>
      </w:r>
      <w:r w:rsidRPr="00163BB4">
        <w:rPr>
          <w:rFonts w:ascii="Verdana" w:hAnsi="Verdana" w:cs="굴림"/>
          <w:szCs w:val="22"/>
        </w:rPr>
        <w:t>powerplant_id</w:t>
      </w:r>
      <w:r w:rsidRPr="00163BB4">
        <w:rPr>
          <w:rFonts w:ascii="굴림" w:hAnsi="굴림" w:cs="굴림"/>
          <w:sz w:val="24"/>
          <w:szCs w:val="24"/>
        </w:rPr>
        <w:t>, </w:t>
      </w:r>
      <w:r w:rsidRPr="00163BB4">
        <w:rPr>
          <w:rFonts w:ascii="Verdana" w:hAnsi="Verdana" w:cs="굴림"/>
          <w:szCs w:val="22"/>
        </w:rPr>
        <w:t>group_id</w:t>
      </w:r>
      <w:r w:rsidRPr="00163BB4">
        <w:rPr>
          <w:rFonts w:ascii="굴림" w:hAnsi="굴림" w:cs="굴림"/>
          <w:sz w:val="24"/>
          <w:szCs w:val="24"/>
        </w:rPr>
        <w:t>, </w:t>
      </w:r>
      <w:r w:rsidRPr="00163BB4">
        <w:rPr>
          <w:rFonts w:ascii="Verdana" w:hAnsi="Verdana" w:cs="굴림"/>
          <w:szCs w:val="22"/>
        </w:rPr>
        <w:t>fuelcell_id</w:t>
      </w:r>
      <w:r w:rsidRPr="00163BB4">
        <w:rPr>
          <w:rFonts w:ascii="굴림" w:hAnsi="굴림" w:cs="굴림"/>
          <w:sz w:val="24"/>
          <w:szCs w:val="24"/>
        </w:rPr>
        <w:t>, </w:t>
      </w:r>
      <w:r w:rsidRPr="00163BB4">
        <w:rPr>
          <w:rFonts w:ascii="Verdana" w:hAnsi="Verdana" w:cs="굴림"/>
          <w:szCs w:val="22"/>
        </w:rPr>
        <w:t>name</w:t>
      </w:r>
      <w:r w:rsidRPr="00163BB4">
        <w:rPr>
          <w:rFonts w:ascii="굴림" w:hAnsi="굴림" w:cs="굴림"/>
          <w:sz w:val="24"/>
          <w:szCs w:val="24"/>
        </w:rPr>
        <w:t> 형태로 관리</w:t>
      </w:r>
    </w:p>
    <w:p w14:paraId="034547EB" w14:textId="77777777" w:rsidR="00163BB4" w:rsidRPr="00163BB4" w:rsidRDefault="00163BB4" w:rsidP="00445ABA">
      <w:pPr>
        <w:numPr>
          <w:ilvl w:val="0"/>
          <w:numId w:val="26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>잘못된 선택 또는 오류 발생 시 기본 연료전지로 대체</w:t>
      </w:r>
    </w:p>
    <w:p w14:paraId="13E4A90A" w14:textId="77777777" w:rsidR="00163BB4" w:rsidRPr="00163BB4" w:rsidRDefault="00163BB4" w:rsidP="00445ABA">
      <w:pPr>
        <w:numPr>
          <w:ilvl w:val="0"/>
          <w:numId w:val="27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b/>
          <w:bCs/>
          <w:sz w:val="24"/>
          <w:szCs w:val="24"/>
        </w:rPr>
        <w:t>UI 연동</w:t>
      </w:r>
      <w:r w:rsidRPr="00163BB4">
        <w:rPr>
          <w:rFonts w:ascii="굴림" w:hAnsi="굴림" w:cs="굴림"/>
          <w:sz w:val="24"/>
          <w:szCs w:val="24"/>
        </w:rPr>
        <w:t>:</w:t>
      </w:r>
    </w:p>
    <w:p w14:paraId="46358D9F" w14:textId="77777777" w:rsidR="00163BB4" w:rsidRPr="00163BB4" w:rsidRDefault="00163BB4" w:rsidP="00445ABA">
      <w:pPr>
        <w:numPr>
          <w:ilvl w:val="0"/>
          <w:numId w:val="28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>발전소/그룹/연료전지 드롭다운 메뉴 동적 구성</w:t>
      </w:r>
    </w:p>
    <w:p w14:paraId="0F86E4F5" w14:textId="77777777" w:rsidR="00163BB4" w:rsidRPr="00163BB4" w:rsidRDefault="00163BB4" w:rsidP="00445ABA">
      <w:pPr>
        <w:numPr>
          <w:ilvl w:val="0"/>
          <w:numId w:val="29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>계층별 선택 변경 시 하위 항목 자동 업데이트</w:t>
      </w:r>
    </w:p>
    <w:p w14:paraId="450A3676" w14:textId="77777777" w:rsidR="00163BB4" w:rsidRPr="00163BB4" w:rsidRDefault="00163BB4" w:rsidP="00445ABA">
      <w:pPr>
        <w:numPr>
          <w:ilvl w:val="0"/>
          <w:numId w:val="30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lastRenderedPageBreak/>
        <w:t>선택 변경 시 </w:t>
      </w:r>
      <w:r w:rsidRPr="00163BB4">
        <w:rPr>
          <w:rFonts w:ascii="Verdana" w:hAnsi="Verdana" w:cs="굴림"/>
          <w:szCs w:val="22"/>
        </w:rPr>
        <w:t>fuelcellChanged</w:t>
      </w:r>
      <w:r w:rsidRPr="00163BB4">
        <w:rPr>
          <w:rFonts w:ascii="굴림" w:hAnsi="굴림" w:cs="굴림"/>
          <w:sz w:val="24"/>
          <w:szCs w:val="24"/>
        </w:rPr>
        <w:t> 이벤트 발생으로 연동된 모든 컴포넌트에 통지</w:t>
      </w:r>
    </w:p>
    <w:p w14:paraId="33D83432" w14:textId="77777777" w:rsidR="00163BB4" w:rsidRPr="00163BB4" w:rsidRDefault="00163BB4" w:rsidP="00445ABA">
      <w:pPr>
        <w:numPr>
          <w:ilvl w:val="0"/>
          <w:numId w:val="31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b/>
          <w:bCs/>
          <w:sz w:val="24"/>
          <w:szCs w:val="24"/>
        </w:rPr>
        <w:t>데이터 및 상태 동기화</w:t>
      </w:r>
      <w:r w:rsidRPr="00163BB4">
        <w:rPr>
          <w:rFonts w:ascii="굴림" w:hAnsi="굴림" w:cs="굴림"/>
          <w:sz w:val="24"/>
          <w:szCs w:val="24"/>
        </w:rPr>
        <w:t>:</w:t>
      </w:r>
    </w:p>
    <w:p w14:paraId="08572827" w14:textId="77777777" w:rsidR="00163BB4" w:rsidRPr="00163BB4" w:rsidRDefault="00163BB4" w:rsidP="00445ABA">
      <w:pPr>
        <w:numPr>
          <w:ilvl w:val="0"/>
          <w:numId w:val="32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>연료전지 변경 시 </w:t>
      </w:r>
      <w:r w:rsidRPr="00163BB4">
        <w:rPr>
          <w:rFonts w:ascii="Verdana" w:hAnsi="Verdana" w:cs="굴림"/>
          <w:szCs w:val="22"/>
        </w:rPr>
        <w:t>loadAllData()</w:t>
      </w:r>
      <w:r w:rsidRPr="00163BB4">
        <w:rPr>
          <w:rFonts w:ascii="굴림" w:hAnsi="굴림" w:cs="굴림"/>
          <w:sz w:val="24"/>
          <w:szCs w:val="24"/>
        </w:rPr>
        <w:t>로 새 데이터 로드</w:t>
      </w:r>
    </w:p>
    <w:p w14:paraId="12AC064F" w14:textId="77777777" w:rsidR="00163BB4" w:rsidRPr="00163BB4" w:rsidRDefault="00163BB4" w:rsidP="00445ABA">
      <w:pPr>
        <w:numPr>
          <w:ilvl w:val="0"/>
          <w:numId w:val="33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>URL 파라미터 업데이트로 페이지 새로고침 시에도 상태 유지</w:t>
      </w:r>
    </w:p>
    <w:p w14:paraId="6C7AC9A2" w14:textId="77777777" w:rsidR="00163BB4" w:rsidRPr="00163BB4" w:rsidRDefault="00163BB4" w:rsidP="00445ABA">
      <w:pPr>
        <w:numPr>
          <w:ilvl w:val="0"/>
          <w:numId w:val="34"/>
        </w:numPr>
        <w:wordWrap/>
        <w:overflowPunct/>
        <w:autoSpaceDE/>
        <w:autoSpaceDN/>
        <w:adjustRightInd/>
        <w:spacing w:before="30" w:after="30"/>
        <w:ind w:left="1320"/>
        <w:jc w:val="left"/>
        <w:textAlignment w:val="auto"/>
        <w:rPr>
          <w:rFonts w:ascii="굴림" w:hAnsi="굴림" w:cs="굴림"/>
          <w:sz w:val="24"/>
          <w:szCs w:val="24"/>
        </w:rPr>
      </w:pPr>
      <w:r w:rsidRPr="00163BB4">
        <w:rPr>
          <w:rFonts w:ascii="굴림" w:hAnsi="굴림" w:cs="굴림"/>
          <w:sz w:val="24"/>
          <w:szCs w:val="24"/>
        </w:rPr>
        <w:t>로컬 스토리지에 선택 상태 저장으로 세션 간 연속성 제공</w:t>
      </w:r>
    </w:p>
    <w:p w14:paraId="5124CAE9" w14:textId="77777777" w:rsidR="00163BB4" w:rsidRPr="00163BB4" w:rsidRDefault="00163BB4" w:rsidP="00445ABA">
      <w:pPr>
        <w:jc w:val="left"/>
      </w:pPr>
    </w:p>
    <w:p w14:paraId="50750D3F" w14:textId="4A81560A" w:rsidR="00517844" w:rsidRDefault="00163BB4" w:rsidP="00445ABA">
      <w:pPr>
        <w:pStyle w:val="3"/>
        <w:ind w:right="220"/>
      </w:pPr>
      <w:bookmarkStart w:id="27" w:name="_Toc193813747"/>
      <w:r>
        <w:rPr>
          <w:rFonts w:hint="eastAsia"/>
        </w:rPr>
        <w:t>계층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bookmarkEnd w:id="27"/>
    </w:p>
    <w:p w14:paraId="239CA42C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proofErr w:type="gramStart"/>
      <w:r w:rsidRPr="00B218BF">
        <w:rPr>
          <w:rFonts w:ascii="Verdana" w:eastAsia="맑은 고딕" w:hAnsi="Verdana" w:hint="eastAsia"/>
        </w:rPr>
        <w:t xml:space="preserve">// </w:t>
      </w:r>
      <w:r w:rsidRPr="00B218BF">
        <w:rPr>
          <w:rFonts w:ascii="Verdana" w:eastAsia="맑은 고딕" w:hAnsi="Verdana" w:hint="eastAsia"/>
        </w:rPr>
        <w:t>동적으로</w:t>
      </w:r>
      <w:proofErr w:type="gramEnd"/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가져올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데이터를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저장할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변수들</w:t>
      </w:r>
    </w:p>
    <w:p w14:paraId="4B52FE41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export let siteStructure = </w:t>
      </w:r>
      <w:proofErr w:type="gramStart"/>
      <w:r w:rsidRPr="00B218BF">
        <w:rPr>
          <w:rFonts w:ascii="Verdana" w:eastAsia="맑은 고딕" w:hAnsi="Verdana"/>
        </w:rPr>
        <w:t>null;</w:t>
      </w:r>
      <w:proofErr w:type="gramEnd"/>
    </w:p>
    <w:p w14:paraId="49F0EE63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export let fuelcellConfig = </w:t>
      </w:r>
      <w:proofErr w:type="gramStart"/>
      <w:r w:rsidRPr="00B218BF">
        <w:rPr>
          <w:rFonts w:ascii="Verdana" w:eastAsia="맑은 고딕" w:hAnsi="Verdana"/>
        </w:rPr>
        <w:t>null;</w:t>
      </w:r>
      <w:proofErr w:type="gramEnd"/>
    </w:p>
    <w:p w14:paraId="3AF61F96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export let DEFAULT_FUELCELL = </w:t>
      </w:r>
      <w:proofErr w:type="gramStart"/>
      <w:r w:rsidRPr="00B218BF">
        <w:rPr>
          <w:rFonts w:ascii="Verdana" w:eastAsia="맑은 고딕" w:hAnsi="Verdana"/>
        </w:rPr>
        <w:t>null;</w:t>
      </w:r>
      <w:proofErr w:type="gramEnd"/>
    </w:p>
    <w:p w14:paraId="0F268C3F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</w:p>
    <w:p w14:paraId="54DEFCB1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proofErr w:type="gramStart"/>
      <w:r w:rsidRPr="00B218BF">
        <w:rPr>
          <w:rFonts w:ascii="Verdana" w:eastAsia="맑은 고딕" w:hAnsi="Verdana" w:hint="eastAsia"/>
        </w:rPr>
        <w:t xml:space="preserve">// </w:t>
      </w:r>
      <w:r w:rsidRPr="00B218BF">
        <w:rPr>
          <w:rFonts w:ascii="Verdana" w:eastAsia="맑은 고딕" w:hAnsi="Verdana" w:hint="eastAsia"/>
        </w:rPr>
        <w:t>전역</w:t>
      </w:r>
      <w:proofErr w:type="gramEnd"/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변수로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설정</w:t>
      </w:r>
    </w:p>
    <w:p w14:paraId="0990E7CC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proofErr w:type="gramStart"/>
      <w:r w:rsidRPr="00B218BF">
        <w:rPr>
          <w:rFonts w:ascii="Verdana" w:eastAsia="맑은 고딕" w:hAnsi="Verdana"/>
        </w:rPr>
        <w:t>window.fuelcellConfig</w:t>
      </w:r>
      <w:proofErr w:type="gramEnd"/>
      <w:r w:rsidRPr="00B218BF">
        <w:rPr>
          <w:rFonts w:ascii="Verdana" w:eastAsia="맑은 고딕" w:hAnsi="Verdana"/>
        </w:rPr>
        <w:t xml:space="preserve"> = null;</w:t>
      </w:r>
    </w:p>
    <w:p w14:paraId="17193A41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proofErr w:type="gramStart"/>
      <w:r w:rsidRPr="00B218BF">
        <w:rPr>
          <w:rFonts w:ascii="Verdana" w:eastAsia="맑은 고딕" w:hAnsi="Verdana"/>
        </w:rPr>
        <w:t>window.isFuelcellConfigLoaded</w:t>
      </w:r>
      <w:proofErr w:type="gramEnd"/>
      <w:r w:rsidRPr="00B218BF">
        <w:rPr>
          <w:rFonts w:ascii="Verdana" w:eastAsia="맑은 고딕" w:hAnsi="Verdana"/>
        </w:rPr>
        <w:t xml:space="preserve"> = false;</w:t>
      </w:r>
    </w:p>
    <w:p w14:paraId="3DDC8B7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</w:p>
    <w:p w14:paraId="50DFCC8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async function </w:t>
      </w:r>
      <w:proofErr w:type="gramStart"/>
      <w:r w:rsidRPr="00B218BF">
        <w:rPr>
          <w:rFonts w:ascii="Verdana" w:eastAsia="맑은 고딕" w:hAnsi="Verdana"/>
        </w:rPr>
        <w:t>fetchSiteStructure(</w:t>
      </w:r>
      <w:proofErr w:type="gramEnd"/>
      <w:r w:rsidRPr="00B218BF">
        <w:rPr>
          <w:rFonts w:ascii="Verdana" w:eastAsia="맑은 고딕" w:hAnsi="Verdana"/>
        </w:rPr>
        <w:t>) {</w:t>
      </w:r>
    </w:p>
    <w:p w14:paraId="34B6C8B0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try {</w:t>
      </w:r>
    </w:p>
    <w:p w14:paraId="633DD9C2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</w:t>
      </w:r>
      <w:proofErr w:type="gramStart"/>
      <w:r w:rsidRPr="00B218BF">
        <w:rPr>
          <w:rFonts w:ascii="Verdana" w:eastAsia="맑은 고딕" w:hAnsi="Verdana" w:hint="eastAsia"/>
        </w:rPr>
        <w:t xml:space="preserve">// </w:t>
      </w:r>
      <w:r w:rsidRPr="00B218BF">
        <w:rPr>
          <w:rFonts w:ascii="Verdana" w:eastAsia="맑은 고딕" w:hAnsi="Verdana" w:hint="eastAsia"/>
        </w:rPr>
        <w:t>세션에서</w:t>
      </w:r>
      <w:proofErr w:type="gramEnd"/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발전소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목록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가져오기</w:t>
      </w:r>
    </w:p>
    <w:p w14:paraId="56D7CECD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const powerplants = await SessionService.getPowerplants(</w:t>
      </w:r>
      <w:proofErr w:type="gramStart"/>
      <w:r w:rsidRPr="00B218BF">
        <w:rPr>
          <w:rFonts w:ascii="Verdana" w:eastAsia="맑은 고딕" w:hAnsi="Verdana"/>
        </w:rPr>
        <w:t>);</w:t>
      </w:r>
      <w:proofErr w:type="gramEnd"/>
    </w:p>
    <w:p w14:paraId="30257AD2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console.log("</w:t>
      </w:r>
      <w:r w:rsidRPr="00B218BF">
        <w:rPr>
          <w:rFonts w:ascii="Verdana" w:eastAsia="맑은 고딕" w:hAnsi="Verdana" w:hint="eastAsia"/>
        </w:rPr>
        <w:t>세션에서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가져온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발전소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목록</w:t>
      </w:r>
      <w:r w:rsidRPr="00B218BF">
        <w:rPr>
          <w:rFonts w:ascii="Verdana" w:eastAsia="맑은 고딕" w:hAnsi="Verdana" w:hint="eastAsia"/>
        </w:rPr>
        <w:t>:", powerplants);</w:t>
      </w:r>
    </w:p>
    <w:p w14:paraId="28E596C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</w:p>
    <w:p w14:paraId="0AD6AEAF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if </w:t>
      </w:r>
      <w:proofErr w:type="gramStart"/>
      <w:r w:rsidRPr="00B218BF">
        <w:rPr>
          <w:rFonts w:ascii="Verdana" w:eastAsia="맑은 고딕" w:hAnsi="Verdana"/>
        </w:rPr>
        <w:t>(!powerplants</w:t>
      </w:r>
      <w:proofErr w:type="gramEnd"/>
      <w:r w:rsidRPr="00B218BF">
        <w:rPr>
          <w:rFonts w:ascii="Verdana" w:eastAsia="맑은 고딕" w:hAnsi="Verdana"/>
        </w:rPr>
        <w:t xml:space="preserve"> || powerplants.length === 0) {</w:t>
      </w:r>
    </w:p>
    <w:p w14:paraId="68F8273E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    throw new Error('</w:t>
      </w:r>
      <w:r w:rsidRPr="00B218BF">
        <w:rPr>
          <w:rFonts w:ascii="Verdana" w:eastAsia="맑은 고딕" w:hAnsi="Verdana" w:hint="eastAsia"/>
        </w:rPr>
        <w:t>발전소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목록을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가져올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수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없습니다</w:t>
      </w:r>
      <w:r w:rsidRPr="00B218BF">
        <w:rPr>
          <w:rFonts w:ascii="Verdana" w:eastAsia="맑은 고딕" w:hAnsi="Verdana" w:hint="eastAsia"/>
        </w:rPr>
        <w:t>');</w:t>
      </w:r>
    </w:p>
    <w:p w14:paraId="13067428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}</w:t>
      </w:r>
    </w:p>
    <w:p w14:paraId="79A2D4F4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</w:p>
    <w:p w14:paraId="76D09E3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</w:t>
      </w:r>
      <w:proofErr w:type="gramStart"/>
      <w:r w:rsidRPr="00B218BF">
        <w:rPr>
          <w:rFonts w:ascii="Verdana" w:eastAsia="맑은 고딕" w:hAnsi="Verdana" w:hint="eastAsia"/>
        </w:rPr>
        <w:t>// GET</w:t>
      </w:r>
      <w:proofErr w:type="gramEnd"/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요청으로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사이트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구조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가져오기</w:t>
      </w:r>
    </w:p>
    <w:p w14:paraId="3C5243F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const response = await fetch(`js/config/get_site_structure.php?powerplants=${</w:t>
      </w:r>
      <w:proofErr w:type="gramStart"/>
      <w:r w:rsidRPr="00B218BF">
        <w:rPr>
          <w:rFonts w:ascii="Verdana" w:eastAsia="맑은 고딕" w:hAnsi="Verdana"/>
        </w:rPr>
        <w:t>powerplants.join</w:t>
      </w:r>
      <w:proofErr w:type="gramEnd"/>
      <w:r w:rsidRPr="00B218BF">
        <w:rPr>
          <w:rFonts w:ascii="Verdana" w:eastAsia="맑은 고딕" w:hAnsi="Verdana"/>
        </w:rPr>
        <w:t>(',')}`);</w:t>
      </w:r>
    </w:p>
    <w:p w14:paraId="3B0696E0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const data = await </w:t>
      </w:r>
      <w:proofErr w:type="gramStart"/>
      <w:r w:rsidRPr="00B218BF">
        <w:rPr>
          <w:rFonts w:ascii="Verdana" w:eastAsia="맑은 고딕" w:hAnsi="Verdana"/>
        </w:rPr>
        <w:t>response.json</w:t>
      </w:r>
      <w:proofErr w:type="gramEnd"/>
      <w:r w:rsidRPr="00B218BF">
        <w:rPr>
          <w:rFonts w:ascii="Verdana" w:eastAsia="맑은 고딕" w:hAnsi="Verdana"/>
        </w:rPr>
        <w:t>();</w:t>
      </w:r>
    </w:p>
    <w:p w14:paraId="06D6ED0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</w:t>
      </w:r>
    </w:p>
    <w:p w14:paraId="7E504E0E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if (</w:t>
      </w:r>
      <w:proofErr w:type="gramStart"/>
      <w:r w:rsidRPr="00B218BF">
        <w:rPr>
          <w:rFonts w:ascii="Verdana" w:eastAsia="맑은 고딕" w:hAnsi="Verdana"/>
        </w:rPr>
        <w:t>data.success</w:t>
      </w:r>
      <w:proofErr w:type="gramEnd"/>
      <w:r w:rsidRPr="00B218BF">
        <w:rPr>
          <w:rFonts w:ascii="Verdana" w:eastAsia="맑은 고딕" w:hAnsi="Verdana"/>
        </w:rPr>
        <w:t>) {</w:t>
      </w:r>
    </w:p>
    <w:p w14:paraId="69CF5C7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  siteStructure = </w:t>
      </w:r>
      <w:proofErr w:type="gramStart"/>
      <w:r w:rsidRPr="00B218BF">
        <w:rPr>
          <w:rFonts w:ascii="Verdana" w:eastAsia="맑은 고딕" w:hAnsi="Verdana"/>
        </w:rPr>
        <w:t>data.structure</w:t>
      </w:r>
      <w:proofErr w:type="gramEnd"/>
      <w:r w:rsidRPr="00B218BF">
        <w:rPr>
          <w:rFonts w:ascii="Verdana" w:eastAsia="맑은 고딕" w:hAnsi="Verdana"/>
        </w:rPr>
        <w:t>;</w:t>
      </w:r>
    </w:p>
    <w:p w14:paraId="531BBC04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  fuelcellConfig = </w:t>
      </w:r>
      <w:proofErr w:type="gramStart"/>
      <w:r w:rsidRPr="00B218BF">
        <w:rPr>
          <w:rFonts w:ascii="Verdana" w:eastAsia="맑은 고딕" w:hAnsi="Verdana"/>
        </w:rPr>
        <w:t>data.fuelcellConfig</w:t>
      </w:r>
      <w:proofErr w:type="gramEnd"/>
      <w:r w:rsidRPr="00B218BF">
        <w:rPr>
          <w:rFonts w:ascii="Verdana" w:eastAsia="맑은 고딕" w:hAnsi="Verdana"/>
        </w:rPr>
        <w:t>;</w:t>
      </w:r>
    </w:p>
    <w:p w14:paraId="6A08BD6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  </w:t>
      </w:r>
      <w:proofErr w:type="gramStart"/>
      <w:r w:rsidRPr="00B218BF">
        <w:rPr>
          <w:rFonts w:ascii="Verdana" w:eastAsia="맑은 고딕" w:hAnsi="Verdana"/>
        </w:rPr>
        <w:t>window.fuelcellConfig</w:t>
      </w:r>
      <w:proofErr w:type="gramEnd"/>
      <w:r w:rsidRPr="00B218BF">
        <w:rPr>
          <w:rFonts w:ascii="Verdana" w:eastAsia="맑은 고딕" w:hAnsi="Verdana"/>
        </w:rPr>
        <w:t xml:space="preserve"> = data.fuelcellConfig; </w:t>
      </w:r>
    </w:p>
    <w:p w14:paraId="6C579526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  DEFAULT_FUELCELL = </w:t>
      </w:r>
      <w:proofErr w:type="gramStart"/>
      <w:r w:rsidRPr="00B218BF">
        <w:rPr>
          <w:rFonts w:ascii="Verdana" w:eastAsia="맑은 고딕" w:hAnsi="Verdana"/>
        </w:rPr>
        <w:t>data.defaultFuelcell</w:t>
      </w:r>
      <w:proofErr w:type="gramEnd"/>
      <w:r w:rsidRPr="00B218BF">
        <w:rPr>
          <w:rFonts w:ascii="Verdana" w:eastAsia="맑은 고딕" w:hAnsi="Verdana"/>
        </w:rPr>
        <w:t>;</w:t>
      </w:r>
    </w:p>
    <w:p w14:paraId="7701C67E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  </w:t>
      </w:r>
      <w:proofErr w:type="gramStart"/>
      <w:r w:rsidRPr="00B218BF">
        <w:rPr>
          <w:rFonts w:ascii="Verdana" w:eastAsia="맑은 고딕" w:hAnsi="Verdana"/>
        </w:rPr>
        <w:t>window.isFuelcellConfigLoaded</w:t>
      </w:r>
      <w:proofErr w:type="gramEnd"/>
      <w:r w:rsidRPr="00B218BF">
        <w:rPr>
          <w:rFonts w:ascii="Verdana" w:eastAsia="맑은 고딕" w:hAnsi="Verdana"/>
        </w:rPr>
        <w:t xml:space="preserve"> = true;</w:t>
      </w:r>
    </w:p>
    <w:p w14:paraId="1A28BB00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  </w:t>
      </w:r>
    </w:p>
    <w:p w14:paraId="279A9FC8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    </w:t>
      </w:r>
      <w:proofErr w:type="gramStart"/>
      <w:r w:rsidRPr="00B218BF">
        <w:rPr>
          <w:rFonts w:ascii="Verdana" w:eastAsia="맑은 고딕" w:hAnsi="Verdana" w:hint="eastAsia"/>
        </w:rPr>
        <w:t xml:space="preserve">// </w:t>
      </w:r>
      <w:r w:rsidRPr="00B218BF">
        <w:rPr>
          <w:rFonts w:ascii="Verdana" w:eastAsia="맑은 고딕" w:hAnsi="Verdana" w:hint="eastAsia"/>
        </w:rPr>
        <w:t>데이터</w:t>
      </w:r>
      <w:proofErr w:type="gramEnd"/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로드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완료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이벤트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발생</w:t>
      </w:r>
    </w:p>
    <w:p w14:paraId="71F078A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  </w:t>
      </w:r>
      <w:proofErr w:type="gramStart"/>
      <w:r w:rsidRPr="00B218BF">
        <w:rPr>
          <w:rFonts w:ascii="Verdana" w:eastAsia="맑은 고딕" w:hAnsi="Verdana"/>
        </w:rPr>
        <w:t>document.dispatchEvent</w:t>
      </w:r>
      <w:proofErr w:type="gramEnd"/>
      <w:r w:rsidRPr="00B218BF">
        <w:rPr>
          <w:rFonts w:ascii="Verdana" w:eastAsia="맑은 고딕" w:hAnsi="Verdana"/>
        </w:rPr>
        <w:t>(new CustomEvent('fuelcellConfigLoaded'));</w:t>
      </w:r>
    </w:p>
    <w:p w14:paraId="31514C9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  return </w:t>
      </w:r>
      <w:proofErr w:type="gramStart"/>
      <w:r w:rsidRPr="00B218BF">
        <w:rPr>
          <w:rFonts w:ascii="Verdana" w:eastAsia="맑은 고딕" w:hAnsi="Verdana"/>
        </w:rPr>
        <w:t>true;</w:t>
      </w:r>
      <w:proofErr w:type="gramEnd"/>
    </w:p>
    <w:p w14:paraId="16F470C3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}</w:t>
      </w:r>
    </w:p>
    <w:p w14:paraId="3A96A0E3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lastRenderedPageBreak/>
        <w:t xml:space="preserve">      throw new Error(</w:t>
      </w:r>
      <w:proofErr w:type="gramStart"/>
      <w:r w:rsidRPr="00B218BF">
        <w:rPr>
          <w:rFonts w:ascii="Verdana" w:eastAsia="맑은 고딕" w:hAnsi="Verdana" w:hint="eastAsia"/>
        </w:rPr>
        <w:t>data.message</w:t>
      </w:r>
      <w:proofErr w:type="gramEnd"/>
      <w:r w:rsidRPr="00B218BF">
        <w:rPr>
          <w:rFonts w:ascii="Verdana" w:eastAsia="맑은 고딕" w:hAnsi="Verdana" w:hint="eastAsia"/>
        </w:rPr>
        <w:t xml:space="preserve"> || '</w:t>
      </w:r>
      <w:r w:rsidRPr="00B218BF">
        <w:rPr>
          <w:rFonts w:ascii="Verdana" w:eastAsia="맑은 고딕" w:hAnsi="Verdana" w:hint="eastAsia"/>
        </w:rPr>
        <w:t>사이트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구조를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가져오는데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실패했습니다</w:t>
      </w:r>
      <w:r w:rsidRPr="00B218BF">
        <w:rPr>
          <w:rFonts w:ascii="Verdana" w:eastAsia="맑은 고딕" w:hAnsi="Verdana" w:hint="eastAsia"/>
        </w:rPr>
        <w:t>');</w:t>
      </w:r>
    </w:p>
    <w:p w14:paraId="3FA6F936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} catch (error) {</w:t>
      </w:r>
    </w:p>
    <w:p w14:paraId="03B350CE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</w:t>
      </w:r>
      <w:proofErr w:type="gramStart"/>
      <w:r w:rsidRPr="00B218BF">
        <w:rPr>
          <w:rFonts w:ascii="Verdana" w:eastAsia="맑은 고딕" w:hAnsi="Verdana" w:hint="eastAsia"/>
        </w:rPr>
        <w:t>console.error</w:t>
      </w:r>
      <w:proofErr w:type="gramEnd"/>
      <w:r w:rsidRPr="00B218BF">
        <w:rPr>
          <w:rFonts w:ascii="Verdana" w:eastAsia="맑은 고딕" w:hAnsi="Verdana" w:hint="eastAsia"/>
        </w:rPr>
        <w:t>('</w:t>
      </w:r>
      <w:r w:rsidRPr="00B218BF">
        <w:rPr>
          <w:rFonts w:ascii="Verdana" w:eastAsia="맑은 고딕" w:hAnsi="Verdana" w:hint="eastAsia"/>
        </w:rPr>
        <w:t>사이트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구조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로드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실패</w:t>
      </w:r>
      <w:r w:rsidRPr="00B218BF">
        <w:rPr>
          <w:rFonts w:ascii="Verdana" w:eastAsia="맑은 고딕" w:hAnsi="Verdana" w:hint="eastAsia"/>
        </w:rPr>
        <w:t>:', error);</w:t>
      </w:r>
    </w:p>
    <w:p w14:paraId="112FAD8E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return </w:t>
      </w:r>
      <w:proofErr w:type="gramStart"/>
      <w:r w:rsidRPr="00B218BF">
        <w:rPr>
          <w:rFonts w:ascii="Verdana" w:eastAsia="맑은 고딕" w:hAnsi="Verdana"/>
        </w:rPr>
        <w:t>false;</w:t>
      </w:r>
      <w:proofErr w:type="gramEnd"/>
    </w:p>
    <w:p w14:paraId="6D21D55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}</w:t>
      </w:r>
    </w:p>
    <w:p w14:paraId="46021949" w14:textId="00D556DD" w:rsidR="00B218BF" w:rsidRDefault="00B218BF" w:rsidP="00445ABA">
      <w:pPr>
        <w:pStyle w:val="3"/>
        <w:ind w:right="220"/>
      </w:pPr>
      <w:bookmarkStart w:id="28" w:name="_Toc193813748"/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8"/>
    </w:p>
    <w:p w14:paraId="6F14AA1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proofErr w:type="gramStart"/>
      <w:r w:rsidRPr="00B218BF">
        <w:rPr>
          <w:rFonts w:ascii="Verdana" w:eastAsia="맑은 고딕" w:hAnsi="Verdana" w:hint="eastAsia"/>
        </w:rPr>
        <w:t xml:space="preserve">// </w:t>
      </w:r>
      <w:r w:rsidRPr="00B218BF">
        <w:rPr>
          <w:rFonts w:ascii="Verdana" w:eastAsia="맑은 고딕" w:hAnsi="Verdana" w:hint="eastAsia"/>
        </w:rPr>
        <w:t>현재</w:t>
      </w:r>
      <w:proofErr w:type="gramEnd"/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설정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가져오기</w:t>
      </w:r>
    </w:p>
    <w:p w14:paraId="06CEC2D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export async function </w:t>
      </w:r>
      <w:proofErr w:type="gramStart"/>
      <w:r w:rsidRPr="00B218BF">
        <w:rPr>
          <w:rFonts w:ascii="Verdana" w:eastAsia="맑은 고딕" w:hAnsi="Verdana"/>
        </w:rPr>
        <w:t>getCurrentConfig(</w:t>
      </w:r>
      <w:proofErr w:type="gramEnd"/>
      <w:r w:rsidRPr="00B218BF">
        <w:rPr>
          <w:rFonts w:ascii="Verdana" w:eastAsia="맑은 고딕" w:hAnsi="Verdana"/>
        </w:rPr>
        <w:t>) {</w:t>
      </w:r>
    </w:p>
    <w:p w14:paraId="4515CE2E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try {</w:t>
      </w:r>
    </w:p>
    <w:p w14:paraId="7093A242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await </w:t>
      </w:r>
      <w:proofErr w:type="gramStart"/>
      <w:r w:rsidRPr="00B218BF">
        <w:rPr>
          <w:rFonts w:ascii="Verdana" w:eastAsia="맑은 고딕" w:hAnsi="Verdana"/>
        </w:rPr>
        <w:t>ensureDataLoaded(</w:t>
      </w:r>
      <w:proofErr w:type="gramEnd"/>
      <w:r w:rsidRPr="00B218BF">
        <w:rPr>
          <w:rFonts w:ascii="Verdana" w:eastAsia="맑은 고딕" w:hAnsi="Verdana"/>
        </w:rPr>
        <w:t>);</w:t>
      </w:r>
    </w:p>
    <w:p w14:paraId="6AC4BF3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</w:t>
      </w:r>
    </w:p>
    <w:p w14:paraId="18E8FAA6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</w:t>
      </w:r>
      <w:proofErr w:type="gramStart"/>
      <w:r w:rsidRPr="00B218BF">
        <w:rPr>
          <w:rFonts w:ascii="Verdana" w:eastAsia="맑은 고딕" w:hAnsi="Verdana" w:hint="eastAsia"/>
        </w:rPr>
        <w:t>// URL</w:t>
      </w:r>
      <w:proofErr w:type="gramEnd"/>
      <w:r w:rsidRPr="00B218BF">
        <w:rPr>
          <w:rFonts w:ascii="Verdana" w:eastAsia="맑은 고딕" w:hAnsi="Verdana" w:hint="eastAsia"/>
        </w:rPr>
        <w:t>에서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파라미터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가져오기</w:t>
      </w:r>
    </w:p>
    <w:p w14:paraId="3CE47F68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const urlParams = new URLSearchParams(</w:t>
      </w:r>
      <w:proofErr w:type="gramStart"/>
      <w:r w:rsidRPr="00B218BF">
        <w:rPr>
          <w:rFonts w:ascii="Verdana" w:eastAsia="맑은 고딕" w:hAnsi="Verdana"/>
        </w:rPr>
        <w:t>window.location</w:t>
      </w:r>
      <w:proofErr w:type="gramEnd"/>
      <w:r w:rsidRPr="00B218BF">
        <w:rPr>
          <w:rFonts w:ascii="Verdana" w:eastAsia="맑은 고딕" w:hAnsi="Verdana"/>
        </w:rPr>
        <w:t>.search);</w:t>
      </w:r>
    </w:p>
    <w:p w14:paraId="24F88F1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const plant = urlParams.get('plant'</w:t>
      </w:r>
      <w:proofErr w:type="gramStart"/>
      <w:r w:rsidRPr="00B218BF">
        <w:rPr>
          <w:rFonts w:ascii="Verdana" w:eastAsia="맑은 고딕" w:hAnsi="Verdana"/>
        </w:rPr>
        <w:t>);</w:t>
      </w:r>
      <w:proofErr w:type="gramEnd"/>
    </w:p>
    <w:p w14:paraId="6E969582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const group = urlParams.get('group'</w:t>
      </w:r>
      <w:proofErr w:type="gramStart"/>
      <w:r w:rsidRPr="00B218BF">
        <w:rPr>
          <w:rFonts w:ascii="Verdana" w:eastAsia="맑은 고딕" w:hAnsi="Verdana"/>
        </w:rPr>
        <w:t>);</w:t>
      </w:r>
      <w:proofErr w:type="gramEnd"/>
    </w:p>
    <w:p w14:paraId="21F29DD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const fuelcell = urlParams.get('fuelcell'</w:t>
      </w:r>
      <w:proofErr w:type="gramStart"/>
      <w:r w:rsidRPr="00B218BF">
        <w:rPr>
          <w:rFonts w:ascii="Verdana" w:eastAsia="맑은 고딕" w:hAnsi="Verdana"/>
        </w:rPr>
        <w:t>);</w:t>
      </w:r>
      <w:proofErr w:type="gramEnd"/>
    </w:p>
    <w:p w14:paraId="739E9753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</w:t>
      </w:r>
    </w:p>
    <w:p w14:paraId="262030E8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</w:t>
      </w:r>
      <w:proofErr w:type="gramStart"/>
      <w:r w:rsidRPr="00B218BF">
        <w:rPr>
          <w:rFonts w:ascii="Verdana" w:eastAsia="맑은 고딕" w:hAnsi="Verdana" w:hint="eastAsia"/>
        </w:rPr>
        <w:t>// URL</w:t>
      </w:r>
      <w:proofErr w:type="gramEnd"/>
      <w:r w:rsidRPr="00B218BF">
        <w:rPr>
          <w:rFonts w:ascii="Verdana" w:eastAsia="맑은 고딕" w:hAnsi="Verdana" w:hint="eastAsia"/>
        </w:rPr>
        <w:t>에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파라미터가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있으면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사용</w:t>
      </w:r>
    </w:p>
    <w:p w14:paraId="3C010188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if (plant &amp;&amp; group &amp;&amp; fuelcell) {</w:t>
      </w:r>
    </w:p>
    <w:p w14:paraId="0DA4A2A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return {</w:t>
      </w:r>
    </w:p>
    <w:p w14:paraId="00010896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powerplant_id: plant,</w:t>
      </w:r>
    </w:p>
    <w:p w14:paraId="42B31824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group_id: group,</w:t>
      </w:r>
    </w:p>
    <w:p w14:paraId="6BB1F904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fuelcell_id: fuelcell,</w:t>
      </w:r>
    </w:p>
    <w:p w14:paraId="25AAF149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name: fuelcellConfig[fuelcell]?.name || fuelcell</w:t>
      </w:r>
    </w:p>
    <w:p w14:paraId="29F7477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};</w:t>
      </w:r>
    </w:p>
    <w:p w14:paraId="0E7DD184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}</w:t>
      </w:r>
    </w:p>
    <w:p w14:paraId="0BDB5F4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</w:t>
      </w:r>
    </w:p>
    <w:p w14:paraId="79E36568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</w:t>
      </w:r>
      <w:proofErr w:type="gramStart"/>
      <w:r w:rsidRPr="00B218BF">
        <w:rPr>
          <w:rFonts w:ascii="Verdana" w:eastAsia="맑은 고딕" w:hAnsi="Verdana" w:hint="eastAsia"/>
        </w:rPr>
        <w:t xml:space="preserve">// </w:t>
      </w:r>
      <w:r w:rsidRPr="00B218BF">
        <w:rPr>
          <w:rFonts w:ascii="Verdana" w:eastAsia="맑은 고딕" w:hAnsi="Verdana" w:hint="eastAsia"/>
        </w:rPr>
        <w:t>없으면</w:t>
      </w:r>
      <w:proofErr w:type="gramEnd"/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선택된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연료전지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사용</w:t>
      </w:r>
    </w:p>
    <w:p w14:paraId="23B64A9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const selectedFuelcell = await </w:t>
      </w:r>
      <w:proofErr w:type="gramStart"/>
      <w:r w:rsidRPr="00B218BF">
        <w:rPr>
          <w:rFonts w:ascii="Verdana" w:eastAsia="맑은 고딕" w:hAnsi="Verdana"/>
        </w:rPr>
        <w:t>getSelectedFuelcell(</w:t>
      </w:r>
      <w:proofErr w:type="gramEnd"/>
      <w:r w:rsidRPr="00B218BF">
        <w:rPr>
          <w:rFonts w:ascii="Verdana" w:eastAsia="맑은 고딕" w:hAnsi="Verdana"/>
        </w:rPr>
        <w:t>);</w:t>
      </w:r>
    </w:p>
    <w:p w14:paraId="2357FD17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if </w:t>
      </w:r>
      <w:proofErr w:type="gramStart"/>
      <w:r w:rsidRPr="00B218BF">
        <w:rPr>
          <w:rFonts w:ascii="Verdana" w:eastAsia="맑은 고딕" w:hAnsi="Verdana"/>
        </w:rPr>
        <w:t>(!selectedFuelcell</w:t>
      </w:r>
      <w:proofErr w:type="gramEnd"/>
      <w:r w:rsidRPr="00B218BF">
        <w:rPr>
          <w:rFonts w:ascii="Verdana" w:eastAsia="맑은 고딕" w:hAnsi="Verdana"/>
        </w:rPr>
        <w:t>) {</w:t>
      </w:r>
    </w:p>
    <w:p w14:paraId="01950F5C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</w:t>
      </w:r>
      <w:proofErr w:type="gramStart"/>
      <w:r w:rsidRPr="00B218BF">
        <w:rPr>
          <w:rFonts w:ascii="Verdana" w:eastAsia="맑은 고딕" w:hAnsi="Verdana" w:hint="eastAsia"/>
        </w:rPr>
        <w:t>console.warn</w:t>
      </w:r>
      <w:proofErr w:type="gramEnd"/>
      <w:r w:rsidRPr="00B218BF">
        <w:rPr>
          <w:rFonts w:ascii="Verdana" w:eastAsia="맑은 고딕" w:hAnsi="Verdana" w:hint="eastAsia"/>
        </w:rPr>
        <w:t>('</w:t>
      </w:r>
      <w:r w:rsidRPr="00B218BF">
        <w:rPr>
          <w:rFonts w:ascii="Verdana" w:eastAsia="맑은 고딕" w:hAnsi="Verdana" w:hint="eastAsia"/>
        </w:rPr>
        <w:t>선택된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연료전지가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없습니다</w:t>
      </w:r>
      <w:r w:rsidRPr="00B218BF">
        <w:rPr>
          <w:rFonts w:ascii="Verdana" w:eastAsia="맑은 고딕" w:hAnsi="Verdana" w:hint="eastAsia"/>
        </w:rPr>
        <w:t xml:space="preserve">. </w:t>
      </w:r>
      <w:r w:rsidRPr="00B218BF">
        <w:rPr>
          <w:rFonts w:ascii="Verdana" w:eastAsia="맑은 고딕" w:hAnsi="Verdana" w:hint="eastAsia"/>
        </w:rPr>
        <w:t>기본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연료전지를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사용합니다</w:t>
      </w:r>
      <w:r w:rsidRPr="00B218BF">
        <w:rPr>
          <w:rFonts w:ascii="Verdana" w:eastAsia="맑은 고딕" w:hAnsi="Verdana" w:hint="eastAsia"/>
        </w:rPr>
        <w:t>.');</w:t>
      </w:r>
    </w:p>
    <w:p w14:paraId="4E7AF22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if </w:t>
      </w:r>
      <w:proofErr w:type="gramStart"/>
      <w:r w:rsidRPr="00B218BF">
        <w:rPr>
          <w:rFonts w:ascii="Verdana" w:eastAsia="맑은 고딕" w:hAnsi="Verdana"/>
        </w:rPr>
        <w:t>(!DEFAULT</w:t>
      </w:r>
      <w:proofErr w:type="gramEnd"/>
      <w:r w:rsidRPr="00B218BF">
        <w:rPr>
          <w:rFonts w:ascii="Verdana" w:eastAsia="맑은 고딕" w:hAnsi="Verdana"/>
        </w:rPr>
        <w:t>_FUELCELL) {</w:t>
      </w:r>
    </w:p>
    <w:p w14:paraId="5DA85859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  throw new Error('</w:t>
      </w:r>
      <w:r w:rsidRPr="00B218BF">
        <w:rPr>
          <w:rFonts w:ascii="Verdana" w:eastAsia="맑은 고딕" w:hAnsi="Verdana" w:hint="eastAsia"/>
        </w:rPr>
        <w:t>기본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연료전지가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설정되지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않았습니다</w:t>
      </w:r>
      <w:r w:rsidRPr="00B218BF">
        <w:rPr>
          <w:rFonts w:ascii="Verdana" w:eastAsia="맑은 고딕" w:hAnsi="Verdana" w:hint="eastAsia"/>
        </w:rPr>
        <w:t>.');</w:t>
      </w:r>
    </w:p>
    <w:p w14:paraId="1E522AA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}</w:t>
      </w:r>
    </w:p>
    <w:p w14:paraId="513ACD63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const defaultConfig = </w:t>
      </w:r>
      <w:proofErr w:type="gramStart"/>
      <w:r w:rsidRPr="00B218BF">
        <w:rPr>
          <w:rFonts w:ascii="Verdana" w:eastAsia="맑은 고딕" w:hAnsi="Verdana"/>
        </w:rPr>
        <w:t>fuelcellConfig[</w:t>
      </w:r>
      <w:proofErr w:type="gramEnd"/>
      <w:r w:rsidRPr="00B218BF">
        <w:rPr>
          <w:rFonts w:ascii="Verdana" w:eastAsia="맑은 고딕" w:hAnsi="Verdana"/>
        </w:rPr>
        <w:t>DEFAULT_FUELCELL];</w:t>
      </w:r>
    </w:p>
    <w:p w14:paraId="57E639D0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return {</w:t>
      </w:r>
    </w:p>
    <w:p w14:paraId="3644BB27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powerplant_id: defaultConfig.plant,</w:t>
      </w:r>
    </w:p>
    <w:p w14:paraId="05CC91CD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group_id: defaultConfig.group,</w:t>
      </w:r>
    </w:p>
    <w:p w14:paraId="140215A8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fuelcell_id: DEFAULT_FUELCELL,</w:t>
      </w:r>
    </w:p>
    <w:p w14:paraId="2F0579A4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name: defaultConfig.name</w:t>
      </w:r>
    </w:p>
    <w:p w14:paraId="0018577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};</w:t>
      </w:r>
    </w:p>
    <w:p w14:paraId="40E0C76D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}</w:t>
      </w:r>
    </w:p>
    <w:p w14:paraId="0A4F6DD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</w:t>
      </w:r>
    </w:p>
    <w:p w14:paraId="24360FB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const config = fuelcellConfig[selectedFuelcell</w:t>
      </w:r>
      <w:proofErr w:type="gramStart"/>
      <w:r w:rsidRPr="00B218BF">
        <w:rPr>
          <w:rFonts w:ascii="Verdana" w:eastAsia="맑은 고딕" w:hAnsi="Verdana"/>
        </w:rPr>
        <w:t>];</w:t>
      </w:r>
      <w:proofErr w:type="gramEnd"/>
    </w:p>
    <w:p w14:paraId="490609A4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lastRenderedPageBreak/>
        <w:t xml:space="preserve">    if </w:t>
      </w:r>
      <w:proofErr w:type="gramStart"/>
      <w:r w:rsidRPr="00B218BF">
        <w:rPr>
          <w:rFonts w:ascii="Verdana" w:eastAsia="맑은 고딕" w:hAnsi="Verdana"/>
        </w:rPr>
        <w:t>(!config</w:t>
      </w:r>
      <w:proofErr w:type="gramEnd"/>
      <w:r w:rsidRPr="00B218BF">
        <w:rPr>
          <w:rFonts w:ascii="Verdana" w:eastAsia="맑은 고딕" w:hAnsi="Verdana"/>
        </w:rPr>
        <w:t>) {</w:t>
      </w:r>
    </w:p>
    <w:p w14:paraId="07ACC5D4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</w:t>
      </w:r>
      <w:proofErr w:type="gramStart"/>
      <w:r w:rsidRPr="00B218BF">
        <w:rPr>
          <w:rFonts w:ascii="Verdana" w:eastAsia="맑은 고딕" w:hAnsi="Verdana" w:hint="eastAsia"/>
        </w:rPr>
        <w:t>console.warn</w:t>
      </w:r>
      <w:proofErr w:type="gramEnd"/>
      <w:r w:rsidRPr="00B218BF">
        <w:rPr>
          <w:rFonts w:ascii="Verdana" w:eastAsia="맑은 고딕" w:hAnsi="Verdana" w:hint="eastAsia"/>
        </w:rPr>
        <w:t>(`</w:t>
      </w:r>
      <w:r w:rsidRPr="00B218BF">
        <w:rPr>
          <w:rFonts w:ascii="Verdana" w:eastAsia="맑은 고딕" w:hAnsi="Verdana" w:hint="eastAsia"/>
        </w:rPr>
        <w:t>연료전지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설정을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찾을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수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없습니다</w:t>
      </w:r>
      <w:r w:rsidRPr="00B218BF">
        <w:rPr>
          <w:rFonts w:ascii="Verdana" w:eastAsia="맑은 고딕" w:hAnsi="Verdana" w:hint="eastAsia"/>
        </w:rPr>
        <w:t>: ${selectedFuelcell}`);</w:t>
      </w:r>
    </w:p>
    <w:p w14:paraId="0A2E030D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if </w:t>
      </w:r>
      <w:proofErr w:type="gramStart"/>
      <w:r w:rsidRPr="00B218BF">
        <w:rPr>
          <w:rFonts w:ascii="Verdana" w:eastAsia="맑은 고딕" w:hAnsi="Verdana"/>
        </w:rPr>
        <w:t>(!DEFAULT</w:t>
      </w:r>
      <w:proofErr w:type="gramEnd"/>
      <w:r w:rsidRPr="00B218BF">
        <w:rPr>
          <w:rFonts w:ascii="Verdana" w:eastAsia="맑은 고딕" w:hAnsi="Verdana"/>
        </w:rPr>
        <w:t>_FUELCELL) {</w:t>
      </w:r>
    </w:p>
    <w:p w14:paraId="2237C392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  throw new Error('</w:t>
      </w:r>
      <w:r w:rsidRPr="00B218BF">
        <w:rPr>
          <w:rFonts w:ascii="Verdana" w:eastAsia="맑은 고딕" w:hAnsi="Verdana" w:hint="eastAsia"/>
        </w:rPr>
        <w:t>기본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연료전지가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설정되지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않았습니다</w:t>
      </w:r>
      <w:r w:rsidRPr="00B218BF">
        <w:rPr>
          <w:rFonts w:ascii="Verdana" w:eastAsia="맑은 고딕" w:hAnsi="Verdana" w:hint="eastAsia"/>
        </w:rPr>
        <w:t>.');</w:t>
      </w:r>
    </w:p>
    <w:p w14:paraId="5056743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}</w:t>
      </w:r>
    </w:p>
    <w:p w14:paraId="1FB4E9A0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const defaultConfig = </w:t>
      </w:r>
      <w:proofErr w:type="gramStart"/>
      <w:r w:rsidRPr="00B218BF">
        <w:rPr>
          <w:rFonts w:ascii="Verdana" w:eastAsia="맑은 고딕" w:hAnsi="Verdana"/>
        </w:rPr>
        <w:t>fuelcellConfig[</w:t>
      </w:r>
      <w:proofErr w:type="gramEnd"/>
      <w:r w:rsidRPr="00B218BF">
        <w:rPr>
          <w:rFonts w:ascii="Verdana" w:eastAsia="맑은 고딕" w:hAnsi="Verdana"/>
        </w:rPr>
        <w:t>DEFAULT_FUELCELL];</w:t>
      </w:r>
    </w:p>
    <w:p w14:paraId="7A7366D4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return {</w:t>
      </w:r>
    </w:p>
    <w:p w14:paraId="383CCCB3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powerplant_id: defaultConfig.plant,</w:t>
      </w:r>
    </w:p>
    <w:p w14:paraId="0F85C84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group_id: defaultConfig.group,</w:t>
      </w:r>
    </w:p>
    <w:p w14:paraId="1A60BF5C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fuelcell_id: DEFAULT_FUELCELL,</w:t>
      </w:r>
    </w:p>
    <w:p w14:paraId="0C99DA0F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  name: defaultConfig.name</w:t>
      </w:r>
    </w:p>
    <w:p w14:paraId="054F1651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};</w:t>
      </w:r>
    </w:p>
    <w:p w14:paraId="4617E2FD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}</w:t>
      </w:r>
    </w:p>
    <w:p w14:paraId="1D6BDB47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</w:t>
      </w:r>
    </w:p>
    <w:p w14:paraId="4DC804B0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return {</w:t>
      </w:r>
    </w:p>
    <w:p w14:paraId="0D68C23C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powerplant_id: </w:t>
      </w:r>
      <w:proofErr w:type="gramStart"/>
      <w:r w:rsidRPr="00B218BF">
        <w:rPr>
          <w:rFonts w:ascii="Verdana" w:eastAsia="맑은 고딕" w:hAnsi="Verdana"/>
        </w:rPr>
        <w:t>config.plant</w:t>
      </w:r>
      <w:proofErr w:type="gramEnd"/>
      <w:r w:rsidRPr="00B218BF">
        <w:rPr>
          <w:rFonts w:ascii="Verdana" w:eastAsia="맑은 고딕" w:hAnsi="Verdana"/>
        </w:rPr>
        <w:t>,</w:t>
      </w:r>
    </w:p>
    <w:p w14:paraId="06F039A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group_id: </w:t>
      </w:r>
      <w:proofErr w:type="gramStart"/>
      <w:r w:rsidRPr="00B218BF">
        <w:rPr>
          <w:rFonts w:ascii="Verdana" w:eastAsia="맑은 고딕" w:hAnsi="Verdana"/>
        </w:rPr>
        <w:t>config.group</w:t>
      </w:r>
      <w:proofErr w:type="gramEnd"/>
      <w:r w:rsidRPr="00B218BF">
        <w:rPr>
          <w:rFonts w:ascii="Verdana" w:eastAsia="맑은 고딕" w:hAnsi="Verdana"/>
        </w:rPr>
        <w:t>,</w:t>
      </w:r>
    </w:p>
    <w:p w14:paraId="48E0D54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fuelcell_id: </w:t>
      </w:r>
      <w:proofErr w:type="gramStart"/>
      <w:r w:rsidRPr="00B218BF">
        <w:rPr>
          <w:rFonts w:ascii="Verdana" w:eastAsia="맑은 고딕" w:hAnsi="Verdana"/>
        </w:rPr>
        <w:t>config.fuelcell</w:t>
      </w:r>
      <w:proofErr w:type="gramEnd"/>
      <w:r w:rsidRPr="00B218BF">
        <w:rPr>
          <w:rFonts w:ascii="Verdana" w:eastAsia="맑은 고딕" w:hAnsi="Verdana"/>
        </w:rPr>
        <w:t>,</w:t>
      </w:r>
    </w:p>
    <w:p w14:paraId="74629FD7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name: config.name</w:t>
      </w:r>
    </w:p>
    <w:p w14:paraId="069AEAE7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};</w:t>
      </w:r>
    </w:p>
    <w:p w14:paraId="003253B3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} catch (error) {</w:t>
      </w:r>
    </w:p>
    <w:p w14:paraId="25C19AD9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</w:t>
      </w:r>
      <w:proofErr w:type="gramStart"/>
      <w:r w:rsidRPr="00B218BF">
        <w:rPr>
          <w:rFonts w:ascii="Verdana" w:eastAsia="맑은 고딕" w:hAnsi="Verdana" w:hint="eastAsia"/>
        </w:rPr>
        <w:t>console.error</w:t>
      </w:r>
      <w:proofErr w:type="gramEnd"/>
      <w:r w:rsidRPr="00B218BF">
        <w:rPr>
          <w:rFonts w:ascii="Verdana" w:eastAsia="맑은 고딕" w:hAnsi="Verdana" w:hint="eastAsia"/>
        </w:rPr>
        <w:t>('</w:t>
      </w:r>
      <w:r w:rsidRPr="00B218BF">
        <w:rPr>
          <w:rFonts w:ascii="Verdana" w:eastAsia="맑은 고딕" w:hAnsi="Verdana" w:hint="eastAsia"/>
        </w:rPr>
        <w:t>현재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설정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가져오기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실패</w:t>
      </w:r>
      <w:r w:rsidRPr="00B218BF">
        <w:rPr>
          <w:rFonts w:ascii="Verdana" w:eastAsia="맑은 고딕" w:hAnsi="Verdana" w:hint="eastAsia"/>
        </w:rPr>
        <w:t>:', error);</w:t>
      </w:r>
    </w:p>
    <w:p w14:paraId="0F5E3FBE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</w:t>
      </w:r>
      <w:proofErr w:type="gramStart"/>
      <w:r w:rsidRPr="00B218BF">
        <w:rPr>
          <w:rFonts w:ascii="Verdana" w:eastAsia="맑은 고딕" w:hAnsi="Verdana" w:hint="eastAsia"/>
        </w:rPr>
        <w:t xml:space="preserve">// </w:t>
      </w:r>
      <w:r w:rsidRPr="00B218BF">
        <w:rPr>
          <w:rFonts w:ascii="Verdana" w:eastAsia="맑은 고딕" w:hAnsi="Verdana" w:hint="eastAsia"/>
        </w:rPr>
        <w:t>기본값</w:t>
      </w:r>
      <w:proofErr w:type="gramEnd"/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반환</w:t>
      </w:r>
    </w:p>
    <w:p w14:paraId="2DC013C6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return {</w:t>
      </w:r>
    </w:p>
    <w:p w14:paraId="3CC34BCD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powerplant_id: 'SE01',</w:t>
      </w:r>
    </w:p>
    <w:p w14:paraId="2B3FCC25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group_id: 'GR01',</w:t>
      </w:r>
    </w:p>
    <w:p w14:paraId="498764A8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  fuelcell_id: 'F001',</w:t>
      </w:r>
    </w:p>
    <w:p w14:paraId="6A2D6A3A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 w:hint="eastAsia"/>
        </w:rPr>
        <w:t xml:space="preserve">      name: '</w:t>
      </w:r>
      <w:r w:rsidRPr="00B218BF">
        <w:rPr>
          <w:rFonts w:ascii="Verdana" w:eastAsia="맑은 고딕" w:hAnsi="Verdana" w:hint="eastAsia"/>
        </w:rPr>
        <w:t>기본</w:t>
      </w:r>
      <w:r w:rsidRPr="00B218BF">
        <w:rPr>
          <w:rFonts w:ascii="Verdana" w:eastAsia="맑은 고딕" w:hAnsi="Verdana" w:hint="eastAsia"/>
        </w:rPr>
        <w:t xml:space="preserve"> </w:t>
      </w:r>
      <w:r w:rsidRPr="00B218BF">
        <w:rPr>
          <w:rFonts w:ascii="Verdana" w:eastAsia="맑은 고딕" w:hAnsi="Verdana" w:hint="eastAsia"/>
        </w:rPr>
        <w:t>연료전지</w:t>
      </w:r>
      <w:r w:rsidRPr="00B218BF">
        <w:rPr>
          <w:rFonts w:ascii="Verdana" w:eastAsia="맑은 고딕" w:hAnsi="Verdana" w:hint="eastAsia"/>
        </w:rPr>
        <w:t>'</w:t>
      </w:r>
    </w:p>
    <w:p w14:paraId="6B51342B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  };</w:t>
      </w:r>
    </w:p>
    <w:p w14:paraId="254B548D" w14:textId="77777777" w:rsidR="00B218BF" w:rsidRPr="00B218BF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 xml:space="preserve">  }</w:t>
      </w:r>
    </w:p>
    <w:p w14:paraId="4BDE6EDC" w14:textId="55F773AC" w:rsidR="00B76324" w:rsidRDefault="00B218BF" w:rsidP="00445ABA">
      <w:pPr>
        <w:jc w:val="left"/>
        <w:rPr>
          <w:rFonts w:ascii="Verdana" w:eastAsia="맑은 고딕" w:hAnsi="Verdana"/>
        </w:rPr>
      </w:pPr>
      <w:r w:rsidRPr="00B218BF">
        <w:rPr>
          <w:rFonts w:ascii="Verdana" w:eastAsia="맑은 고딕" w:hAnsi="Verdana"/>
        </w:rPr>
        <w:t>}</w:t>
      </w:r>
    </w:p>
    <w:p w14:paraId="24B1DE5D" w14:textId="7E8F03B8" w:rsidR="00B76324" w:rsidRDefault="00B76324" w:rsidP="00445ABA">
      <w:pPr>
        <w:pStyle w:val="3"/>
        <w:ind w:right="220"/>
      </w:pPr>
      <w:bookmarkStart w:id="29" w:name="_Toc193813749"/>
      <w:r>
        <w:rPr>
          <w:rFonts w:hint="eastAsia"/>
        </w:rPr>
        <w:t>U</w:t>
      </w:r>
      <w:r w:rsidR="00B218BF">
        <w:t>I</w:t>
      </w:r>
      <w:r w:rsidR="00B218BF">
        <w:rPr>
          <w:rFonts w:hint="eastAsia"/>
        </w:rPr>
        <w:t xml:space="preserve"> </w:t>
      </w:r>
      <w:r w:rsidR="00B218BF">
        <w:rPr>
          <w:rFonts w:hint="eastAsia"/>
        </w:rPr>
        <w:t>연동</w:t>
      </w:r>
      <w:r w:rsidR="00B218BF">
        <w:rPr>
          <w:rFonts w:hint="eastAsia"/>
        </w:rPr>
        <w:t xml:space="preserve"> </w:t>
      </w:r>
      <w:r w:rsidR="00B218BF">
        <w:rPr>
          <w:rFonts w:hint="eastAsia"/>
        </w:rPr>
        <w:t>및</w:t>
      </w:r>
      <w:r w:rsidR="00B218BF">
        <w:rPr>
          <w:rFonts w:hint="eastAsia"/>
        </w:rPr>
        <w:t xml:space="preserve"> </w:t>
      </w:r>
      <w:r w:rsidR="00B218BF">
        <w:rPr>
          <w:rFonts w:hint="eastAsia"/>
        </w:rPr>
        <w:t>이벤트</w:t>
      </w:r>
      <w:r w:rsidR="00B218BF">
        <w:rPr>
          <w:rFonts w:hint="eastAsia"/>
        </w:rPr>
        <w:t xml:space="preserve"> </w:t>
      </w:r>
      <w:r w:rsidR="00B218BF">
        <w:rPr>
          <w:rFonts w:hint="eastAsia"/>
        </w:rPr>
        <w:t>처리</w:t>
      </w:r>
      <w:bookmarkEnd w:id="29"/>
      <w:r w:rsidR="00B218BF">
        <w:rPr>
          <w:rFonts w:hint="eastAsia"/>
        </w:rPr>
        <w:t xml:space="preserve"> </w:t>
      </w:r>
    </w:p>
    <w:p w14:paraId="3A1E3F89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proofErr w:type="gramStart"/>
      <w:r w:rsidRPr="00421DDC">
        <w:rPr>
          <w:rFonts w:ascii="Verdana" w:eastAsia="맑은 고딕" w:hAnsi="Verdana" w:hint="eastAsia"/>
        </w:rPr>
        <w:t xml:space="preserve">// </w:t>
      </w:r>
      <w:r w:rsidRPr="00421DDC">
        <w:rPr>
          <w:rFonts w:ascii="Verdana" w:eastAsia="맑은 고딕" w:hAnsi="Verdana" w:hint="eastAsia"/>
        </w:rPr>
        <w:t>연료전지</w:t>
      </w:r>
      <w:proofErr w:type="gramEnd"/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선택기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설정</w:t>
      </w:r>
    </w:p>
    <w:p w14:paraId="35782DD5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export async function </w:t>
      </w:r>
      <w:proofErr w:type="gramStart"/>
      <w:r w:rsidRPr="00421DDC">
        <w:rPr>
          <w:rFonts w:ascii="Verdana" w:eastAsia="맑은 고딕" w:hAnsi="Verdana"/>
        </w:rPr>
        <w:t>setupFuelcellSelector(</w:t>
      </w:r>
      <w:proofErr w:type="gramEnd"/>
      <w:r w:rsidRPr="00421DDC">
        <w:rPr>
          <w:rFonts w:ascii="Verdana" w:eastAsia="맑은 고딕" w:hAnsi="Verdana"/>
        </w:rPr>
        <w:t>) {</w:t>
      </w:r>
    </w:p>
    <w:p w14:paraId="5E830DA8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await </w:t>
      </w:r>
      <w:proofErr w:type="gramStart"/>
      <w:r w:rsidRPr="00421DDC">
        <w:rPr>
          <w:rFonts w:ascii="Verdana" w:eastAsia="맑은 고딕" w:hAnsi="Verdana"/>
        </w:rPr>
        <w:t>fetchSiteStructure(</w:t>
      </w:r>
      <w:proofErr w:type="gramEnd"/>
      <w:r w:rsidRPr="00421DDC">
        <w:rPr>
          <w:rFonts w:ascii="Verdana" w:eastAsia="맑은 고딕" w:hAnsi="Verdana"/>
        </w:rPr>
        <w:t>);</w:t>
      </w:r>
    </w:p>
    <w:p w14:paraId="64AFD898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if </w:t>
      </w:r>
      <w:proofErr w:type="gramStart"/>
      <w:r w:rsidRPr="00421DDC">
        <w:rPr>
          <w:rFonts w:ascii="Verdana" w:eastAsia="맑은 고딕" w:hAnsi="Verdana"/>
        </w:rPr>
        <w:t>(!fuelcellConfig</w:t>
      </w:r>
      <w:proofErr w:type="gramEnd"/>
      <w:r w:rsidRPr="00421DDC">
        <w:rPr>
          <w:rFonts w:ascii="Verdana" w:eastAsia="맑은 고딕" w:hAnsi="Verdana"/>
        </w:rPr>
        <w:t>) {</w:t>
      </w:r>
    </w:p>
    <w:p w14:paraId="49153501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 w:hint="eastAsia"/>
        </w:rPr>
        <w:t xml:space="preserve">      throw new Error('</w:t>
      </w:r>
      <w:r w:rsidRPr="00421DDC">
        <w:rPr>
          <w:rFonts w:ascii="Verdana" w:eastAsia="맑은 고딕" w:hAnsi="Verdana" w:hint="eastAsia"/>
        </w:rPr>
        <w:t>사이트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구조를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로드할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수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없습니다</w:t>
      </w:r>
      <w:r w:rsidRPr="00421DDC">
        <w:rPr>
          <w:rFonts w:ascii="Verdana" w:eastAsia="맑은 고딕" w:hAnsi="Verdana" w:hint="eastAsia"/>
        </w:rPr>
        <w:t>');</w:t>
      </w:r>
    </w:p>
    <w:p w14:paraId="4D9F55E2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}</w:t>
      </w:r>
    </w:p>
    <w:p w14:paraId="74AE95DE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</w:p>
    <w:p w14:paraId="68B84C86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const plantSelect = </w:t>
      </w:r>
      <w:proofErr w:type="gramStart"/>
      <w:r w:rsidRPr="00421DDC">
        <w:rPr>
          <w:rFonts w:ascii="Verdana" w:eastAsia="맑은 고딕" w:hAnsi="Verdana"/>
        </w:rPr>
        <w:t>document.getElementById</w:t>
      </w:r>
      <w:proofErr w:type="gramEnd"/>
      <w:r w:rsidRPr="00421DDC">
        <w:rPr>
          <w:rFonts w:ascii="Verdana" w:eastAsia="맑은 고딕" w:hAnsi="Verdana"/>
        </w:rPr>
        <w:t>('plant-select');</w:t>
      </w:r>
    </w:p>
    <w:p w14:paraId="015C99A9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const groupSelect = </w:t>
      </w:r>
      <w:proofErr w:type="gramStart"/>
      <w:r w:rsidRPr="00421DDC">
        <w:rPr>
          <w:rFonts w:ascii="Verdana" w:eastAsia="맑은 고딕" w:hAnsi="Verdana"/>
        </w:rPr>
        <w:t>document.getElementById</w:t>
      </w:r>
      <w:proofErr w:type="gramEnd"/>
      <w:r w:rsidRPr="00421DDC">
        <w:rPr>
          <w:rFonts w:ascii="Verdana" w:eastAsia="맑은 고딕" w:hAnsi="Verdana"/>
        </w:rPr>
        <w:t>('group-select');</w:t>
      </w:r>
    </w:p>
    <w:p w14:paraId="587F87DD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const fuelcellSelect = </w:t>
      </w:r>
      <w:proofErr w:type="gramStart"/>
      <w:r w:rsidRPr="00421DDC">
        <w:rPr>
          <w:rFonts w:ascii="Verdana" w:eastAsia="맑은 고딕" w:hAnsi="Verdana"/>
        </w:rPr>
        <w:t>document.getElementById</w:t>
      </w:r>
      <w:proofErr w:type="gramEnd"/>
      <w:r w:rsidRPr="00421DDC">
        <w:rPr>
          <w:rFonts w:ascii="Verdana" w:eastAsia="맑은 고딕" w:hAnsi="Verdana"/>
        </w:rPr>
        <w:t>('fuelcell-select');</w:t>
      </w:r>
    </w:p>
    <w:p w14:paraId="2F8C0E37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</w:p>
    <w:p w14:paraId="2B0A2C9F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if </w:t>
      </w:r>
      <w:proofErr w:type="gramStart"/>
      <w:r w:rsidRPr="00421DDC">
        <w:rPr>
          <w:rFonts w:ascii="Verdana" w:eastAsia="맑은 고딕" w:hAnsi="Verdana"/>
        </w:rPr>
        <w:t>(!plantSelect</w:t>
      </w:r>
      <w:proofErr w:type="gramEnd"/>
      <w:r w:rsidRPr="00421DDC">
        <w:rPr>
          <w:rFonts w:ascii="Verdana" w:eastAsia="맑은 고딕" w:hAnsi="Verdana"/>
        </w:rPr>
        <w:t xml:space="preserve"> || !groupSelect || !fuelcellSelect) {</w:t>
      </w:r>
    </w:p>
    <w:p w14:paraId="405EA508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 w:hint="eastAsia"/>
        </w:rPr>
        <w:lastRenderedPageBreak/>
        <w:t xml:space="preserve">      </w:t>
      </w:r>
      <w:proofErr w:type="gramStart"/>
      <w:r w:rsidRPr="00421DDC">
        <w:rPr>
          <w:rFonts w:ascii="Verdana" w:eastAsia="맑은 고딕" w:hAnsi="Verdana" w:hint="eastAsia"/>
        </w:rPr>
        <w:t>console.error</w:t>
      </w:r>
      <w:proofErr w:type="gramEnd"/>
      <w:r w:rsidRPr="00421DDC">
        <w:rPr>
          <w:rFonts w:ascii="Verdana" w:eastAsia="맑은 고딕" w:hAnsi="Verdana" w:hint="eastAsia"/>
        </w:rPr>
        <w:t>("</w:t>
      </w:r>
      <w:r w:rsidRPr="00421DDC">
        <w:rPr>
          <w:rFonts w:ascii="Verdana" w:eastAsia="맑은 고딕" w:hAnsi="Verdana" w:hint="eastAsia"/>
        </w:rPr>
        <w:t>선택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요소를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찾을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수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없습니다</w:t>
      </w:r>
      <w:r w:rsidRPr="00421DDC">
        <w:rPr>
          <w:rFonts w:ascii="Verdana" w:eastAsia="맑은 고딕" w:hAnsi="Verdana" w:hint="eastAsia"/>
        </w:rPr>
        <w:t>");</w:t>
      </w:r>
    </w:p>
    <w:p w14:paraId="09EDF282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</w:t>
      </w:r>
      <w:proofErr w:type="gramStart"/>
      <w:r w:rsidRPr="00421DDC">
        <w:rPr>
          <w:rFonts w:ascii="Verdana" w:eastAsia="맑은 고딕" w:hAnsi="Verdana"/>
        </w:rPr>
        <w:t>return;</w:t>
      </w:r>
      <w:proofErr w:type="gramEnd"/>
    </w:p>
    <w:p w14:paraId="087D2D76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}</w:t>
      </w:r>
    </w:p>
    <w:p w14:paraId="4545BF3D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</w:p>
    <w:p w14:paraId="1FC669EB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 w:hint="eastAsia"/>
        </w:rPr>
        <w:t xml:space="preserve">  </w:t>
      </w:r>
      <w:proofErr w:type="gramStart"/>
      <w:r w:rsidRPr="00421DDC">
        <w:rPr>
          <w:rFonts w:ascii="Verdana" w:eastAsia="맑은 고딕" w:hAnsi="Verdana" w:hint="eastAsia"/>
        </w:rPr>
        <w:t xml:space="preserve">// </w:t>
      </w:r>
      <w:r w:rsidRPr="00421DDC">
        <w:rPr>
          <w:rFonts w:ascii="Verdana" w:eastAsia="맑은 고딕" w:hAnsi="Verdana" w:hint="eastAsia"/>
        </w:rPr>
        <w:t>발전소</w:t>
      </w:r>
      <w:proofErr w:type="gramEnd"/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목록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채우기</w:t>
      </w:r>
    </w:p>
    <w:p w14:paraId="19DA1F49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plantSelect.innerHTML = '</w:t>
      </w:r>
      <w:proofErr w:type="gramStart"/>
      <w:r w:rsidRPr="00421DDC">
        <w:rPr>
          <w:rFonts w:ascii="Verdana" w:eastAsia="맑은 고딕" w:hAnsi="Verdana"/>
        </w:rPr>
        <w:t>';</w:t>
      </w:r>
      <w:proofErr w:type="gramEnd"/>
    </w:p>
    <w:p w14:paraId="5FEEEEDC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</w:t>
      </w:r>
      <w:proofErr w:type="gramStart"/>
      <w:r w:rsidRPr="00421DDC">
        <w:rPr>
          <w:rFonts w:ascii="Verdana" w:eastAsia="맑은 고딕" w:hAnsi="Verdana"/>
        </w:rPr>
        <w:t>getPlants(</w:t>
      </w:r>
      <w:proofErr w:type="gramEnd"/>
      <w:r w:rsidRPr="00421DDC">
        <w:rPr>
          <w:rFonts w:ascii="Verdana" w:eastAsia="맑은 고딕" w:hAnsi="Verdana"/>
        </w:rPr>
        <w:t>).forEach(plantId =&gt; {</w:t>
      </w:r>
    </w:p>
    <w:p w14:paraId="6C4E68BA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const option = </w:t>
      </w:r>
      <w:proofErr w:type="gramStart"/>
      <w:r w:rsidRPr="00421DDC">
        <w:rPr>
          <w:rFonts w:ascii="Verdana" w:eastAsia="맑은 고딕" w:hAnsi="Verdana"/>
        </w:rPr>
        <w:t>document.createElement</w:t>
      </w:r>
      <w:proofErr w:type="gramEnd"/>
      <w:r w:rsidRPr="00421DDC">
        <w:rPr>
          <w:rFonts w:ascii="Verdana" w:eastAsia="맑은 고딕" w:hAnsi="Verdana"/>
        </w:rPr>
        <w:t>('option');</w:t>
      </w:r>
    </w:p>
    <w:p w14:paraId="17149C9C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option.value = </w:t>
      </w:r>
      <w:proofErr w:type="gramStart"/>
      <w:r w:rsidRPr="00421DDC">
        <w:rPr>
          <w:rFonts w:ascii="Verdana" w:eastAsia="맑은 고딕" w:hAnsi="Verdana"/>
        </w:rPr>
        <w:t>plantId;</w:t>
      </w:r>
      <w:proofErr w:type="gramEnd"/>
    </w:p>
    <w:p w14:paraId="0CC8DC06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</w:t>
      </w:r>
      <w:proofErr w:type="gramStart"/>
      <w:r w:rsidRPr="00421DDC">
        <w:rPr>
          <w:rFonts w:ascii="Verdana" w:eastAsia="맑은 고딕" w:hAnsi="Verdana"/>
        </w:rPr>
        <w:t>option.textContent</w:t>
      </w:r>
      <w:proofErr w:type="gramEnd"/>
      <w:r w:rsidRPr="00421DDC">
        <w:rPr>
          <w:rFonts w:ascii="Verdana" w:eastAsia="맑은 고딕" w:hAnsi="Verdana"/>
        </w:rPr>
        <w:t xml:space="preserve"> = siteStructure[plantId].name || plantId;</w:t>
      </w:r>
    </w:p>
    <w:p w14:paraId="10AD935F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plantSelect.appendChild(option</w:t>
      </w:r>
      <w:proofErr w:type="gramStart"/>
      <w:r w:rsidRPr="00421DDC">
        <w:rPr>
          <w:rFonts w:ascii="Verdana" w:eastAsia="맑은 고딕" w:hAnsi="Verdana"/>
        </w:rPr>
        <w:t>);</w:t>
      </w:r>
      <w:proofErr w:type="gramEnd"/>
    </w:p>
    <w:p w14:paraId="6DFB5809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});</w:t>
      </w:r>
    </w:p>
    <w:p w14:paraId="5E6D37C5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</w:p>
    <w:p w14:paraId="1F016CFD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 w:hint="eastAsia"/>
        </w:rPr>
        <w:t xml:space="preserve">  </w:t>
      </w:r>
      <w:proofErr w:type="gramStart"/>
      <w:r w:rsidRPr="00421DDC">
        <w:rPr>
          <w:rFonts w:ascii="Verdana" w:eastAsia="맑은 고딕" w:hAnsi="Verdana" w:hint="eastAsia"/>
        </w:rPr>
        <w:t xml:space="preserve">// </w:t>
      </w:r>
      <w:r w:rsidRPr="00421DDC">
        <w:rPr>
          <w:rFonts w:ascii="Verdana" w:eastAsia="맑은 고딕" w:hAnsi="Verdana" w:hint="eastAsia"/>
        </w:rPr>
        <w:t>발전소</w:t>
      </w:r>
      <w:proofErr w:type="gramEnd"/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변경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시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그룹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목록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업데이트</w:t>
      </w:r>
    </w:p>
    <w:p w14:paraId="14BEF962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plantSelect.addEventListener('change', () =&gt; {</w:t>
      </w:r>
    </w:p>
    <w:p w14:paraId="7D71E569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const selectedPlant = plantSelect.</w:t>
      </w:r>
      <w:proofErr w:type="gramStart"/>
      <w:r w:rsidRPr="00421DDC">
        <w:rPr>
          <w:rFonts w:ascii="Verdana" w:eastAsia="맑은 고딕" w:hAnsi="Verdana"/>
        </w:rPr>
        <w:t>value;</w:t>
      </w:r>
      <w:proofErr w:type="gramEnd"/>
    </w:p>
    <w:p w14:paraId="157AF1EC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updateGroupSelect(selectedPlant</w:t>
      </w:r>
      <w:proofErr w:type="gramStart"/>
      <w:r w:rsidRPr="00421DDC">
        <w:rPr>
          <w:rFonts w:ascii="Verdana" w:eastAsia="맑은 고딕" w:hAnsi="Verdana"/>
        </w:rPr>
        <w:t>);</w:t>
      </w:r>
      <w:proofErr w:type="gramEnd"/>
    </w:p>
    <w:p w14:paraId="289F991E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</w:t>
      </w:r>
      <w:proofErr w:type="gramStart"/>
      <w:r w:rsidRPr="00421DDC">
        <w:rPr>
          <w:rFonts w:ascii="Verdana" w:eastAsia="맑은 고딕" w:hAnsi="Verdana"/>
        </w:rPr>
        <w:t>updateFuelcellSelect(</w:t>
      </w:r>
      <w:proofErr w:type="gramEnd"/>
      <w:r w:rsidRPr="00421DDC">
        <w:rPr>
          <w:rFonts w:ascii="Verdana" w:eastAsia="맑은 고딕" w:hAnsi="Verdana"/>
        </w:rPr>
        <w:t>selectedPlant, groupSelect.value);</w:t>
      </w:r>
    </w:p>
    <w:p w14:paraId="0DC1D816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</w:t>
      </w:r>
      <w:proofErr w:type="gramStart"/>
      <w:r w:rsidRPr="00421DDC">
        <w:rPr>
          <w:rFonts w:ascii="Verdana" w:eastAsia="맑은 고딕" w:hAnsi="Verdana"/>
        </w:rPr>
        <w:t>updateURL(</w:t>
      </w:r>
      <w:proofErr w:type="gramEnd"/>
      <w:r w:rsidRPr="00421DDC">
        <w:rPr>
          <w:rFonts w:ascii="Verdana" w:eastAsia="맑은 고딕" w:hAnsi="Verdana"/>
        </w:rPr>
        <w:t>);</w:t>
      </w:r>
    </w:p>
    <w:p w14:paraId="608B82B5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});</w:t>
      </w:r>
    </w:p>
    <w:p w14:paraId="632234DD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</w:p>
    <w:p w14:paraId="3252FDB1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 w:hint="eastAsia"/>
        </w:rPr>
        <w:t xml:space="preserve">  </w:t>
      </w:r>
      <w:proofErr w:type="gramStart"/>
      <w:r w:rsidRPr="00421DDC">
        <w:rPr>
          <w:rFonts w:ascii="Verdana" w:eastAsia="맑은 고딕" w:hAnsi="Verdana" w:hint="eastAsia"/>
        </w:rPr>
        <w:t xml:space="preserve">// </w:t>
      </w:r>
      <w:r w:rsidRPr="00421DDC">
        <w:rPr>
          <w:rFonts w:ascii="Verdana" w:eastAsia="맑은 고딕" w:hAnsi="Verdana" w:hint="eastAsia"/>
        </w:rPr>
        <w:t>연료전지</w:t>
      </w:r>
      <w:proofErr w:type="gramEnd"/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변경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시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이벤트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처리</w:t>
      </w:r>
    </w:p>
    <w:p w14:paraId="34DB4F5C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fuelcellSelect.addEventListener('change', async </w:t>
      </w:r>
      <w:proofErr w:type="gramStart"/>
      <w:r w:rsidRPr="00421DDC">
        <w:rPr>
          <w:rFonts w:ascii="Verdana" w:eastAsia="맑은 고딕" w:hAnsi="Verdana"/>
        </w:rPr>
        <w:t>function(</w:t>
      </w:r>
      <w:proofErr w:type="gramEnd"/>
      <w:r w:rsidRPr="00421DDC">
        <w:rPr>
          <w:rFonts w:ascii="Verdana" w:eastAsia="맑은 고딕" w:hAnsi="Verdana"/>
        </w:rPr>
        <w:t>) {</w:t>
      </w:r>
    </w:p>
    <w:p w14:paraId="5C805104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</w:t>
      </w:r>
      <w:proofErr w:type="gramStart"/>
      <w:r w:rsidRPr="00421DDC">
        <w:rPr>
          <w:rFonts w:ascii="Verdana" w:eastAsia="맑은 고딕" w:hAnsi="Verdana"/>
        </w:rPr>
        <w:t>updateURL(</w:t>
      </w:r>
      <w:proofErr w:type="gramEnd"/>
      <w:r w:rsidRPr="00421DDC">
        <w:rPr>
          <w:rFonts w:ascii="Verdana" w:eastAsia="맑은 고딕" w:hAnsi="Verdana"/>
        </w:rPr>
        <w:t>);</w:t>
      </w:r>
    </w:p>
    <w:p w14:paraId="41B0E311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const newFuelcell = this.</w:t>
      </w:r>
      <w:proofErr w:type="gramStart"/>
      <w:r w:rsidRPr="00421DDC">
        <w:rPr>
          <w:rFonts w:ascii="Verdana" w:eastAsia="맑은 고딕" w:hAnsi="Verdana"/>
        </w:rPr>
        <w:t>value;</w:t>
      </w:r>
      <w:proofErr w:type="gramEnd"/>
    </w:p>
    <w:p w14:paraId="3A03CA22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const newConfig = fuelcellConfig[newFuelcell</w:t>
      </w:r>
      <w:proofErr w:type="gramStart"/>
      <w:r w:rsidRPr="00421DDC">
        <w:rPr>
          <w:rFonts w:ascii="Verdana" w:eastAsia="맑은 고딕" w:hAnsi="Verdana"/>
        </w:rPr>
        <w:t>];</w:t>
      </w:r>
      <w:proofErr w:type="gramEnd"/>
    </w:p>
    <w:p w14:paraId="3E6E54B7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if (newConfig) {</w:t>
      </w:r>
    </w:p>
    <w:p w14:paraId="29B4CC92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localStorage.setItem('selectedFuelcell', newFuelcell</w:t>
      </w:r>
      <w:proofErr w:type="gramStart"/>
      <w:r w:rsidRPr="00421DDC">
        <w:rPr>
          <w:rFonts w:ascii="Verdana" w:eastAsia="맑은 고딕" w:hAnsi="Verdana"/>
        </w:rPr>
        <w:t>);</w:t>
      </w:r>
      <w:proofErr w:type="gramEnd"/>
    </w:p>
    <w:p w14:paraId="1818B995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</w:p>
    <w:p w14:paraId="079459FB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try {</w:t>
      </w:r>
    </w:p>
    <w:p w14:paraId="614CA548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 w:hint="eastAsia"/>
        </w:rPr>
        <w:t xml:space="preserve">              </w:t>
      </w:r>
      <w:proofErr w:type="gramStart"/>
      <w:r w:rsidRPr="00421DDC">
        <w:rPr>
          <w:rFonts w:ascii="Verdana" w:eastAsia="맑은 고딕" w:hAnsi="Verdana" w:hint="eastAsia"/>
        </w:rPr>
        <w:t xml:space="preserve">// </w:t>
      </w:r>
      <w:r w:rsidRPr="00421DDC">
        <w:rPr>
          <w:rFonts w:ascii="Verdana" w:eastAsia="맑은 고딕" w:hAnsi="Verdana" w:hint="eastAsia"/>
        </w:rPr>
        <w:t>이벤트</w:t>
      </w:r>
      <w:proofErr w:type="gramEnd"/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발생시켜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시스템에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연료전지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변경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알림</w:t>
      </w:r>
    </w:p>
    <w:p w14:paraId="546DB6B6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const event = new </w:t>
      </w:r>
      <w:proofErr w:type="gramStart"/>
      <w:r w:rsidRPr="00421DDC">
        <w:rPr>
          <w:rFonts w:ascii="Verdana" w:eastAsia="맑은 고딕" w:hAnsi="Verdana"/>
        </w:rPr>
        <w:t>CustomEvent(</w:t>
      </w:r>
      <w:proofErr w:type="gramEnd"/>
      <w:r w:rsidRPr="00421DDC">
        <w:rPr>
          <w:rFonts w:ascii="Verdana" w:eastAsia="맑은 고딕" w:hAnsi="Verdana"/>
        </w:rPr>
        <w:t>'fuelcellChanged', {</w:t>
      </w:r>
    </w:p>
    <w:p w14:paraId="1007521D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    detail: {</w:t>
      </w:r>
    </w:p>
    <w:p w14:paraId="03E5EEE4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        plant: newConfig.plant,</w:t>
      </w:r>
    </w:p>
    <w:p w14:paraId="270A57D4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        group: newConfig.group,</w:t>
      </w:r>
    </w:p>
    <w:p w14:paraId="52D81FEE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        fuelcell: newConfig.fuelcell</w:t>
      </w:r>
    </w:p>
    <w:p w14:paraId="484DC4FA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    }</w:t>
      </w:r>
    </w:p>
    <w:p w14:paraId="6A8A8AA7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});</w:t>
      </w:r>
    </w:p>
    <w:p w14:paraId="5FF60EB8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</w:t>
      </w:r>
      <w:proofErr w:type="gramStart"/>
      <w:r w:rsidRPr="00421DDC">
        <w:rPr>
          <w:rFonts w:ascii="Verdana" w:eastAsia="맑은 고딕" w:hAnsi="Verdana"/>
        </w:rPr>
        <w:t>document.dispatchEvent</w:t>
      </w:r>
      <w:proofErr w:type="gramEnd"/>
      <w:r w:rsidRPr="00421DDC">
        <w:rPr>
          <w:rFonts w:ascii="Verdana" w:eastAsia="맑은 고딕" w:hAnsi="Verdana"/>
        </w:rPr>
        <w:t>(event);</w:t>
      </w:r>
    </w:p>
    <w:p w14:paraId="7D9F91D1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</w:p>
    <w:p w14:paraId="6DA9EB1F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 w:hint="eastAsia"/>
        </w:rPr>
        <w:t xml:space="preserve">              </w:t>
      </w:r>
      <w:proofErr w:type="gramStart"/>
      <w:r w:rsidRPr="00421DDC">
        <w:rPr>
          <w:rFonts w:ascii="Verdana" w:eastAsia="맑은 고딕" w:hAnsi="Verdana" w:hint="eastAsia"/>
        </w:rPr>
        <w:t xml:space="preserve">// </w:t>
      </w:r>
      <w:r w:rsidRPr="00421DDC">
        <w:rPr>
          <w:rFonts w:ascii="Verdana" w:eastAsia="맑은 고딕" w:hAnsi="Verdana" w:hint="eastAsia"/>
        </w:rPr>
        <w:t>데이터</w:t>
      </w:r>
      <w:proofErr w:type="gramEnd"/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새로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로드하고</w:t>
      </w:r>
      <w:r w:rsidRPr="00421DDC">
        <w:rPr>
          <w:rFonts w:ascii="Verdana" w:eastAsia="맑은 고딕" w:hAnsi="Verdana" w:hint="eastAsia"/>
        </w:rPr>
        <w:t xml:space="preserve"> UI </w:t>
      </w:r>
      <w:r w:rsidRPr="00421DDC">
        <w:rPr>
          <w:rFonts w:ascii="Verdana" w:eastAsia="맑은 고딕" w:hAnsi="Verdana" w:hint="eastAsia"/>
        </w:rPr>
        <w:t>업데이트</w:t>
      </w:r>
    </w:p>
    <w:p w14:paraId="2AADE931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const newData = await </w:t>
      </w:r>
      <w:proofErr w:type="gramStart"/>
      <w:r w:rsidRPr="00421DDC">
        <w:rPr>
          <w:rFonts w:ascii="Verdana" w:eastAsia="맑은 고딕" w:hAnsi="Verdana"/>
        </w:rPr>
        <w:t>loadAllData(</w:t>
      </w:r>
      <w:proofErr w:type="gramEnd"/>
      <w:r w:rsidRPr="00421DDC">
        <w:rPr>
          <w:rFonts w:ascii="Verdana" w:eastAsia="맑은 고딕" w:hAnsi="Verdana"/>
        </w:rPr>
        <w:t>);</w:t>
      </w:r>
    </w:p>
    <w:p w14:paraId="6CD7CA0D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if (newData) {</w:t>
      </w:r>
    </w:p>
    <w:p w14:paraId="2D6F38FA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    </w:t>
      </w:r>
      <w:proofErr w:type="gramStart"/>
      <w:r w:rsidRPr="00421DDC">
        <w:rPr>
          <w:rFonts w:ascii="Verdana" w:eastAsia="맑은 고딕" w:hAnsi="Verdana"/>
        </w:rPr>
        <w:t>document.dispatchEvent</w:t>
      </w:r>
      <w:proofErr w:type="gramEnd"/>
      <w:r w:rsidRPr="00421DDC">
        <w:rPr>
          <w:rFonts w:ascii="Verdana" w:eastAsia="맑은 고딕" w:hAnsi="Verdana"/>
        </w:rPr>
        <w:t>(new CustomEvent('dataLoaded', { detail: newData }));</w:t>
      </w:r>
    </w:p>
    <w:p w14:paraId="1EE9AA29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}</w:t>
      </w:r>
    </w:p>
    <w:p w14:paraId="0531AA7C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</w:p>
    <w:p w14:paraId="5D660461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    await </w:t>
      </w:r>
      <w:proofErr w:type="gramStart"/>
      <w:r w:rsidRPr="00421DDC">
        <w:rPr>
          <w:rFonts w:ascii="Verdana" w:eastAsia="맑은 고딕" w:hAnsi="Verdana"/>
        </w:rPr>
        <w:t>updateModelName(</w:t>
      </w:r>
      <w:proofErr w:type="gramEnd"/>
      <w:r w:rsidRPr="00421DDC">
        <w:rPr>
          <w:rFonts w:ascii="Verdana" w:eastAsia="맑은 고딕" w:hAnsi="Verdana"/>
        </w:rPr>
        <w:t>);</w:t>
      </w:r>
    </w:p>
    <w:p w14:paraId="2DC2D2F5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} catch (error) {</w:t>
      </w:r>
    </w:p>
    <w:p w14:paraId="2623D30D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 w:hint="eastAsia"/>
        </w:rPr>
        <w:t xml:space="preserve">              </w:t>
      </w:r>
      <w:proofErr w:type="gramStart"/>
      <w:r w:rsidRPr="00421DDC">
        <w:rPr>
          <w:rFonts w:ascii="Verdana" w:eastAsia="맑은 고딕" w:hAnsi="Verdana" w:hint="eastAsia"/>
        </w:rPr>
        <w:t>console.error</w:t>
      </w:r>
      <w:proofErr w:type="gramEnd"/>
      <w:r w:rsidRPr="00421DDC">
        <w:rPr>
          <w:rFonts w:ascii="Verdana" w:eastAsia="맑은 고딕" w:hAnsi="Verdana" w:hint="eastAsia"/>
        </w:rPr>
        <w:t>('</w:t>
      </w:r>
      <w:r w:rsidRPr="00421DDC">
        <w:rPr>
          <w:rFonts w:ascii="Verdana" w:eastAsia="맑은 고딕" w:hAnsi="Verdana" w:hint="eastAsia"/>
        </w:rPr>
        <w:t>연료전지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변경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중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데이터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업데이트</w:t>
      </w:r>
      <w:r w:rsidRPr="00421DDC">
        <w:rPr>
          <w:rFonts w:ascii="Verdana" w:eastAsia="맑은 고딕" w:hAnsi="Verdana" w:hint="eastAsia"/>
        </w:rPr>
        <w:t xml:space="preserve"> </w:t>
      </w:r>
      <w:r w:rsidRPr="00421DDC">
        <w:rPr>
          <w:rFonts w:ascii="Verdana" w:eastAsia="맑은 고딕" w:hAnsi="Verdana" w:hint="eastAsia"/>
        </w:rPr>
        <w:t>실패</w:t>
      </w:r>
      <w:r w:rsidRPr="00421DDC">
        <w:rPr>
          <w:rFonts w:ascii="Verdana" w:eastAsia="맑은 고딕" w:hAnsi="Verdana" w:hint="eastAsia"/>
        </w:rPr>
        <w:t>:', error);</w:t>
      </w:r>
    </w:p>
    <w:p w14:paraId="47646F97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    }</w:t>
      </w:r>
    </w:p>
    <w:p w14:paraId="7319D3D6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    }</w:t>
      </w:r>
    </w:p>
    <w:p w14:paraId="40E0ACBB" w14:textId="77777777" w:rsidR="00421DDC" w:rsidRPr="00421DDC" w:rsidRDefault="00421DDC" w:rsidP="00445ABA">
      <w:pPr>
        <w:jc w:val="left"/>
        <w:rPr>
          <w:rFonts w:ascii="Verdana" w:eastAsia="맑은 고딕" w:hAnsi="Verdana"/>
        </w:rPr>
      </w:pPr>
      <w:r w:rsidRPr="00421DDC">
        <w:rPr>
          <w:rFonts w:ascii="Verdana" w:eastAsia="맑은 고딕" w:hAnsi="Verdana"/>
        </w:rPr>
        <w:t xml:space="preserve">  });</w:t>
      </w:r>
    </w:p>
    <w:p w14:paraId="55227308" w14:textId="7541C349" w:rsidR="00D7132A" w:rsidRDefault="00755356" w:rsidP="00445ABA">
      <w:pPr>
        <w:pStyle w:val="20"/>
        <w:jc w:val="left"/>
      </w:pPr>
      <w:bookmarkStart w:id="30" w:name="_Toc193813750"/>
      <w:r>
        <w:rPr>
          <w:rFonts w:hint="eastAsia"/>
        </w:rPr>
        <w:t>스택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>(s</w:t>
      </w:r>
      <w:r>
        <w:t>tack_search.js)</w:t>
      </w:r>
      <w:bookmarkEnd w:id="30"/>
    </w:p>
    <w:p w14:paraId="01EF705B" w14:textId="1BCD8BA6" w:rsidR="00D7132A" w:rsidRDefault="00E33C8C" w:rsidP="00445ABA">
      <w:pPr>
        <w:pStyle w:val="a2"/>
        <w:ind w:left="812"/>
        <w:jc w:val="left"/>
      </w:pPr>
      <w:r w:rsidRPr="00E33C8C">
        <w:rPr>
          <w:rFonts w:hint="eastAsia"/>
        </w:rPr>
        <w:t>스택</w:t>
      </w:r>
      <w:r w:rsidRPr="00E33C8C">
        <w:rPr>
          <w:rFonts w:hint="eastAsia"/>
        </w:rPr>
        <w:t xml:space="preserve"> </w:t>
      </w:r>
      <w:r w:rsidRPr="00E33C8C">
        <w:rPr>
          <w:rFonts w:hint="eastAsia"/>
        </w:rPr>
        <w:t>검색</w:t>
      </w:r>
      <w:r w:rsidRPr="00E33C8C">
        <w:rPr>
          <w:rFonts w:hint="eastAsia"/>
        </w:rPr>
        <w:t xml:space="preserve"> </w:t>
      </w:r>
      <w:r w:rsidRPr="00E33C8C">
        <w:rPr>
          <w:rFonts w:hint="eastAsia"/>
        </w:rPr>
        <w:t>시스템은</w:t>
      </w:r>
      <w:r w:rsidRPr="00E33C8C">
        <w:rPr>
          <w:rFonts w:hint="eastAsia"/>
        </w:rPr>
        <w:t xml:space="preserve"> SIN/PULSE </w:t>
      </w:r>
      <w:r w:rsidRPr="00E33C8C">
        <w:rPr>
          <w:rFonts w:hint="eastAsia"/>
        </w:rPr>
        <w:t>모드</w:t>
      </w:r>
      <w:r w:rsidRPr="00E33C8C">
        <w:rPr>
          <w:rFonts w:hint="eastAsia"/>
        </w:rPr>
        <w:t xml:space="preserve"> </w:t>
      </w:r>
      <w:r w:rsidRPr="00E33C8C">
        <w:rPr>
          <w:rFonts w:hint="eastAsia"/>
        </w:rPr>
        <w:t>데이터를</w:t>
      </w:r>
      <w:r w:rsidRPr="00E33C8C">
        <w:rPr>
          <w:rFonts w:hint="eastAsia"/>
        </w:rPr>
        <w:t xml:space="preserve"> </w:t>
      </w:r>
      <w:r w:rsidRPr="00E33C8C">
        <w:rPr>
          <w:rFonts w:hint="eastAsia"/>
        </w:rPr>
        <w:t>검색하고</w:t>
      </w:r>
      <w:r w:rsidRPr="00E33C8C">
        <w:rPr>
          <w:rFonts w:hint="eastAsia"/>
        </w:rPr>
        <w:t xml:space="preserve"> </w:t>
      </w:r>
      <w:r w:rsidRPr="00E33C8C">
        <w:rPr>
          <w:rFonts w:hint="eastAsia"/>
        </w:rPr>
        <w:t>그래프</w:t>
      </w:r>
      <w:r w:rsidR="00A51346">
        <w:rPr>
          <w:rFonts w:hint="eastAsia"/>
        </w:rPr>
        <w:t>로</w:t>
      </w:r>
      <w:r w:rsidR="00A51346">
        <w:rPr>
          <w:rFonts w:hint="eastAsia"/>
        </w:rPr>
        <w:t xml:space="preserve"> </w:t>
      </w:r>
      <w:r w:rsidR="00A51346">
        <w:rPr>
          <w:rFonts w:hint="eastAsia"/>
        </w:rPr>
        <w:t>시각화</w:t>
      </w:r>
      <w:r w:rsidR="00A51346">
        <w:rPr>
          <w:rFonts w:hint="eastAsia"/>
        </w:rPr>
        <w:t xml:space="preserve"> </w:t>
      </w:r>
      <w:r w:rsidR="00A51346">
        <w:rPr>
          <w:rFonts w:hint="eastAsia"/>
        </w:rPr>
        <w:t>기능</w:t>
      </w:r>
      <w:r w:rsidR="00A51346">
        <w:rPr>
          <w:rFonts w:hint="eastAsia"/>
        </w:rPr>
        <w:t>,</w:t>
      </w:r>
      <w:r w:rsidR="00A51346">
        <w:t xml:space="preserve"> </w:t>
      </w:r>
      <w:r w:rsidR="00A51346">
        <w:rPr>
          <w:rFonts w:hint="eastAsia"/>
        </w:rPr>
        <w:t>북마크</w:t>
      </w:r>
      <w:r w:rsidR="00A51346">
        <w:rPr>
          <w:rFonts w:hint="eastAsia"/>
        </w:rPr>
        <w:t xml:space="preserve"> </w:t>
      </w:r>
      <w:r w:rsidR="00A51346">
        <w:rPr>
          <w:rFonts w:hint="eastAsia"/>
        </w:rPr>
        <w:t>관리</w:t>
      </w:r>
      <w:r w:rsidR="00A51346">
        <w:rPr>
          <w:rFonts w:hint="eastAsia"/>
        </w:rPr>
        <w:t>,</w:t>
      </w:r>
      <w:r w:rsidR="00A51346">
        <w:t xml:space="preserve"> </w:t>
      </w:r>
      <w:r w:rsidR="00A51346">
        <w:rPr>
          <w:rFonts w:hint="eastAsia"/>
        </w:rPr>
        <w:t>상세</w:t>
      </w:r>
      <w:r w:rsidR="00A51346">
        <w:rPr>
          <w:rFonts w:hint="eastAsia"/>
        </w:rPr>
        <w:t xml:space="preserve"> </w:t>
      </w:r>
      <w:r w:rsidR="00A51346">
        <w:rPr>
          <w:rFonts w:hint="eastAsia"/>
        </w:rPr>
        <w:t>데이터</w:t>
      </w:r>
      <w:r w:rsidR="00A51346">
        <w:rPr>
          <w:rFonts w:hint="eastAsia"/>
        </w:rPr>
        <w:t xml:space="preserve"> </w:t>
      </w:r>
      <w:r w:rsidR="00A51346">
        <w:rPr>
          <w:rFonts w:hint="eastAsia"/>
        </w:rPr>
        <w:t>제공</w:t>
      </w:r>
      <w:r w:rsidR="00A51346">
        <w:rPr>
          <w:rFonts w:hint="eastAsia"/>
        </w:rPr>
        <w:t>/</w:t>
      </w:r>
      <w:r w:rsidR="00A51346">
        <w:rPr>
          <w:rFonts w:hint="eastAsia"/>
        </w:rPr>
        <w:t>다운로드</w:t>
      </w:r>
      <w:r w:rsidR="00A51346">
        <w:rPr>
          <w:rFonts w:hint="eastAsia"/>
        </w:rPr>
        <w:t xml:space="preserve"> </w:t>
      </w:r>
      <w:r w:rsidR="00A51346">
        <w:rPr>
          <w:rFonts w:hint="eastAsia"/>
        </w:rPr>
        <w:t>등</w:t>
      </w:r>
      <w:r w:rsidRPr="00E33C8C">
        <w:rPr>
          <w:rFonts w:hint="eastAsia"/>
        </w:rPr>
        <w:t xml:space="preserve"> </w:t>
      </w:r>
      <w:r w:rsidRPr="00E33C8C">
        <w:rPr>
          <w:rFonts w:hint="eastAsia"/>
        </w:rPr>
        <w:t>복합적인</w:t>
      </w:r>
      <w:r w:rsidRPr="00E33C8C">
        <w:rPr>
          <w:rFonts w:hint="eastAsia"/>
        </w:rPr>
        <w:t xml:space="preserve"> </w:t>
      </w:r>
      <w:r w:rsidRPr="00E33C8C">
        <w:rPr>
          <w:rFonts w:hint="eastAsia"/>
        </w:rPr>
        <w:t>기능을</w:t>
      </w:r>
      <w:r w:rsidRPr="00E33C8C">
        <w:rPr>
          <w:rFonts w:hint="eastAsia"/>
        </w:rPr>
        <w:t xml:space="preserve"> </w:t>
      </w:r>
      <w:r w:rsidRPr="00E33C8C">
        <w:rPr>
          <w:rFonts w:hint="eastAsia"/>
        </w:rPr>
        <w:t>제공</w:t>
      </w:r>
      <w:r w:rsidRPr="00E33C8C">
        <w:rPr>
          <w:rFonts w:hint="eastAsia"/>
        </w:rPr>
        <w:t>.</w:t>
      </w:r>
    </w:p>
    <w:p w14:paraId="31F25ED6" w14:textId="13CB7DE4" w:rsidR="00E33C8C" w:rsidRPr="00D7132A" w:rsidRDefault="00E33C8C" w:rsidP="00445ABA">
      <w:pPr>
        <w:pStyle w:val="3"/>
        <w:ind w:right="220"/>
      </w:pPr>
      <w:bookmarkStart w:id="31" w:name="_Toc193813751"/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31"/>
      <w:r>
        <w:rPr>
          <w:rFonts w:hint="eastAsia"/>
        </w:rPr>
        <w:t xml:space="preserve"> </w:t>
      </w:r>
    </w:p>
    <w:p w14:paraId="5CE661FC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proofErr w:type="gramStart"/>
      <w:r w:rsidRPr="00967A2D">
        <w:rPr>
          <w:rFonts w:ascii="Verdana" w:eastAsia="맑은 고딕" w:hAnsi="Verdana"/>
        </w:rPr>
        <w:t>// SIN</w:t>
      </w:r>
      <w:proofErr w:type="gramEnd"/>
      <w:r w:rsidRPr="00967A2D">
        <w:rPr>
          <w:rFonts w:ascii="Verdana" w:eastAsia="맑은 고딕" w:hAnsi="Verdana"/>
        </w:rPr>
        <w:t xml:space="preserve">/PULSE </w:t>
      </w:r>
      <w:r w:rsidRPr="00967A2D">
        <w:rPr>
          <w:rFonts w:ascii="Verdana" w:eastAsia="맑은 고딕" w:hAnsi="Verdana"/>
        </w:rPr>
        <w:t>모드</w:t>
      </w:r>
      <w:r w:rsidRPr="00967A2D">
        <w:rPr>
          <w:rFonts w:ascii="Verdana" w:eastAsia="맑은 고딕" w:hAnsi="Verdana"/>
        </w:rPr>
        <w:t xml:space="preserve"> </w:t>
      </w:r>
      <w:r w:rsidRPr="00967A2D">
        <w:rPr>
          <w:rFonts w:ascii="Verdana" w:eastAsia="맑은 고딕" w:hAnsi="Verdana"/>
        </w:rPr>
        <w:t>전환</w:t>
      </w:r>
      <w:r w:rsidRPr="00967A2D">
        <w:rPr>
          <w:rFonts w:ascii="Verdana" w:eastAsia="맑은 고딕" w:hAnsi="Verdana"/>
        </w:rPr>
        <w:t xml:space="preserve"> </w:t>
      </w:r>
      <w:r w:rsidRPr="00967A2D">
        <w:rPr>
          <w:rFonts w:ascii="Verdana" w:eastAsia="맑은 고딕" w:hAnsi="Verdana"/>
        </w:rPr>
        <w:t>및</w:t>
      </w:r>
      <w:r w:rsidRPr="00967A2D">
        <w:rPr>
          <w:rFonts w:ascii="Verdana" w:eastAsia="맑은 고딕" w:hAnsi="Verdana"/>
        </w:rPr>
        <w:t xml:space="preserve"> UI </w:t>
      </w:r>
      <w:r w:rsidRPr="00967A2D">
        <w:rPr>
          <w:rFonts w:ascii="Verdana" w:eastAsia="맑은 고딕" w:hAnsi="Verdana"/>
        </w:rPr>
        <w:t>업데이트</w:t>
      </w:r>
    </w:p>
    <w:p w14:paraId="0D49E3AE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function updateEisOptions(selectedType) {</w:t>
      </w:r>
    </w:p>
    <w:p w14:paraId="66B04999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 xml:space="preserve">    const eisContainer = </w:t>
      </w:r>
      <w:proofErr w:type="gramStart"/>
      <w:r w:rsidRPr="00967A2D">
        <w:rPr>
          <w:rFonts w:ascii="Verdana" w:eastAsia="맑은 고딕" w:hAnsi="Verdana"/>
        </w:rPr>
        <w:t>document.getElementById</w:t>
      </w:r>
      <w:proofErr w:type="gramEnd"/>
      <w:r w:rsidRPr="00967A2D">
        <w:rPr>
          <w:rFonts w:ascii="Verdana" w:eastAsia="맑은 고딕" w:hAnsi="Verdana"/>
        </w:rPr>
        <w:t>('eis-options');</w:t>
      </w:r>
    </w:p>
    <w:p w14:paraId="1404660D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 xml:space="preserve">    </w:t>
      </w:r>
    </w:p>
    <w:p w14:paraId="07CBB0AE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 xml:space="preserve">    </w:t>
      </w:r>
      <w:proofErr w:type="gramStart"/>
      <w:r w:rsidRPr="00967A2D">
        <w:rPr>
          <w:rFonts w:ascii="Verdana" w:eastAsia="맑은 고딕" w:hAnsi="Verdana"/>
        </w:rPr>
        <w:t>// SIN</w:t>
      </w:r>
      <w:proofErr w:type="gramEnd"/>
      <w:r w:rsidRPr="00967A2D">
        <w:rPr>
          <w:rFonts w:ascii="Verdana" w:eastAsia="맑은 고딕" w:hAnsi="Verdana"/>
        </w:rPr>
        <w:t xml:space="preserve">/PULSE </w:t>
      </w:r>
      <w:r w:rsidRPr="00967A2D">
        <w:rPr>
          <w:rFonts w:ascii="Verdana" w:eastAsia="맑은 고딕" w:hAnsi="Verdana"/>
        </w:rPr>
        <w:t>모드별</w:t>
      </w:r>
      <w:r w:rsidRPr="00967A2D">
        <w:rPr>
          <w:rFonts w:ascii="Verdana" w:eastAsia="맑은 고딕" w:hAnsi="Verdana"/>
        </w:rPr>
        <w:t xml:space="preserve"> </w:t>
      </w:r>
      <w:r w:rsidRPr="00967A2D">
        <w:rPr>
          <w:rFonts w:ascii="Verdana" w:eastAsia="맑은 고딕" w:hAnsi="Verdana"/>
        </w:rPr>
        <w:t>옵션</w:t>
      </w:r>
      <w:r w:rsidRPr="00967A2D">
        <w:rPr>
          <w:rFonts w:ascii="Verdana" w:eastAsia="맑은 고딕" w:hAnsi="Verdana"/>
        </w:rPr>
        <w:t xml:space="preserve"> </w:t>
      </w:r>
      <w:r w:rsidRPr="00967A2D">
        <w:rPr>
          <w:rFonts w:ascii="Verdana" w:eastAsia="맑은 고딕" w:hAnsi="Verdana"/>
        </w:rPr>
        <w:t>설정</w:t>
      </w:r>
    </w:p>
    <w:p w14:paraId="2C45C047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if (selectedType === 'SIN') {</w:t>
      </w:r>
    </w:p>
    <w:p w14:paraId="0AEE3F0F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eisContainer.innerHTML = `</w:t>
      </w:r>
    </w:p>
    <w:p w14:paraId="70F5DF10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&lt;div class="sin-specific"&gt;</w:t>
      </w:r>
    </w:p>
    <w:p w14:paraId="237B66FE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    &lt;label&gt;</w:t>
      </w:r>
      <w:r w:rsidRPr="00967A2D">
        <w:rPr>
          <w:rFonts w:ascii="Verdana" w:eastAsia="맑은 고딕" w:hAnsi="Verdana"/>
        </w:rPr>
        <w:t>주파수</w:t>
      </w:r>
      <w:r w:rsidRPr="00967A2D">
        <w:rPr>
          <w:rFonts w:ascii="Verdana" w:eastAsia="맑은 고딕" w:hAnsi="Verdana"/>
        </w:rPr>
        <w:t xml:space="preserve"> </w:t>
      </w:r>
      <w:r w:rsidRPr="00967A2D">
        <w:rPr>
          <w:rFonts w:ascii="Verdana" w:eastAsia="맑은 고딕" w:hAnsi="Verdana"/>
        </w:rPr>
        <w:t>범위</w:t>
      </w:r>
      <w:r w:rsidRPr="00967A2D">
        <w:rPr>
          <w:rFonts w:ascii="Verdana" w:eastAsia="맑은 고딕" w:hAnsi="Verdana"/>
        </w:rPr>
        <w:t>&lt;/label&gt;</w:t>
      </w:r>
    </w:p>
    <w:p w14:paraId="502AF39E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    &lt;input type="number" id="freq-start" min="0.1" max="1000"&gt;</w:t>
      </w:r>
    </w:p>
    <w:p w14:paraId="1AD0C9F8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    &lt;input type="number" id="freq-end" min="0.1" max="1000"&gt;</w:t>
      </w:r>
    </w:p>
    <w:p w14:paraId="56E0F334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&lt;/div&gt;</w:t>
      </w:r>
      <w:proofErr w:type="gramStart"/>
      <w:r w:rsidRPr="00967A2D">
        <w:rPr>
          <w:rFonts w:ascii="Verdana" w:eastAsia="맑은 고딕" w:hAnsi="Verdana"/>
        </w:rPr>
        <w:t>`;</w:t>
      </w:r>
      <w:proofErr w:type="gramEnd"/>
    </w:p>
    <w:p w14:paraId="0EDEF001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} else {</w:t>
      </w:r>
    </w:p>
    <w:p w14:paraId="19AA0F3D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eisContainer.innerHTML = `</w:t>
      </w:r>
    </w:p>
    <w:p w14:paraId="2C174578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&lt;div class="pulse-specific"&gt;</w:t>
      </w:r>
    </w:p>
    <w:p w14:paraId="13D0C9D0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    &lt;label&gt;</w:t>
      </w:r>
      <w:r w:rsidRPr="00967A2D">
        <w:rPr>
          <w:rFonts w:ascii="Verdana" w:eastAsia="맑은 고딕" w:hAnsi="Verdana"/>
        </w:rPr>
        <w:t>펄스</w:t>
      </w:r>
      <w:r w:rsidRPr="00967A2D">
        <w:rPr>
          <w:rFonts w:ascii="Verdana" w:eastAsia="맑은 고딕" w:hAnsi="Verdana"/>
        </w:rPr>
        <w:t xml:space="preserve"> </w:t>
      </w:r>
      <w:r w:rsidRPr="00967A2D">
        <w:rPr>
          <w:rFonts w:ascii="Verdana" w:eastAsia="맑은 고딕" w:hAnsi="Verdana"/>
        </w:rPr>
        <w:t>진폭</w:t>
      </w:r>
      <w:r w:rsidRPr="00967A2D">
        <w:rPr>
          <w:rFonts w:ascii="Verdana" w:eastAsia="맑은 고딕" w:hAnsi="Verdana"/>
        </w:rPr>
        <w:t>&lt;/label&gt;</w:t>
      </w:r>
    </w:p>
    <w:p w14:paraId="4BDAF366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    &lt;input type="number" id="pulse-amplitude"&gt;</w:t>
      </w:r>
    </w:p>
    <w:p w14:paraId="29B86ACB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    &lt;label&gt;</w:t>
      </w:r>
      <w:r w:rsidRPr="00967A2D">
        <w:rPr>
          <w:rFonts w:ascii="Verdana" w:eastAsia="맑은 고딕" w:hAnsi="Verdana"/>
        </w:rPr>
        <w:t>주기</w:t>
      </w:r>
      <w:r w:rsidRPr="00967A2D">
        <w:rPr>
          <w:rFonts w:ascii="Verdana" w:eastAsia="맑은 고딕" w:hAnsi="Verdana"/>
        </w:rPr>
        <w:t>&lt;/label&gt;</w:t>
      </w:r>
    </w:p>
    <w:p w14:paraId="22E5C650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    &lt;input type="number" id="pulse-period"&gt;</w:t>
      </w:r>
    </w:p>
    <w:p w14:paraId="63F5B95C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        &lt;/div&gt;</w:t>
      </w:r>
      <w:proofErr w:type="gramStart"/>
      <w:r w:rsidRPr="00967A2D">
        <w:rPr>
          <w:rFonts w:ascii="Verdana" w:eastAsia="맑은 고딕" w:hAnsi="Verdana"/>
        </w:rPr>
        <w:t>`;</w:t>
      </w:r>
      <w:proofErr w:type="gramEnd"/>
    </w:p>
    <w:p w14:paraId="64D4F781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    }</w:t>
      </w:r>
    </w:p>
    <w:p w14:paraId="5927FE15" w14:textId="77777777" w:rsidR="00967A2D" w:rsidRPr="00967A2D" w:rsidRDefault="00967A2D" w:rsidP="00445ABA">
      <w:pPr>
        <w:jc w:val="left"/>
        <w:rPr>
          <w:rFonts w:ascii="Verdana" w:eastAsia="맑은 고딕" w:hAnsi="Verdana"/>
        </w:rPr>
      </w:pPr>
      <w:r w:rsidRPr="00967A2D">
        <w:rPr>
          <w:rFonts w:ascii="Verdana" w:eastAsia="맑은 고딕" w:hAnsi="Verdana"/>
        </w:rPr>
        <w:t>}</w:t>
      </w:r>
    </w:p>
    <w:p w14:paraId="149678D5" w14:textId="77777777" w:rsidR="00967A2D" w:rsidRDefault="00967A2D" w:rsidP="00445ABA">
      <w:pPr>
        <w:jc w:val="left"/>
        <w:rPr>
          <w:rFonts w:ascii="Verdana" w:eastAsia="맑은 고딕" w:hAnsi="Verdana"/>
        </w:rPr>
      </w:pPr>
    </w:p>
    <w:p w14:paraId="34CC4D75" w14:textId="5F106F9B" w:rsidR="00E33C8C" w:rsidRPr="00E33C8C" w:rsidRDefault="00E33C8C" w:rsidP="00445ABA">
      <w:pPr>
        <w:jc w:val="left"/>
        <w:rPr>
          <w:rFonts w:ascii="Verdana" w:eastAsia="맑은 고딕" w:hAnsi="Verdana"/>
        </w:rPr>
      </w:pP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검색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유형</w:t>
      </w:r>
      <w:r w:rsidRPr="00E33C8C">
        <w:rPr>
          <w:rFonts w:ascii="Verdana" w:eastAsia="맑은 고딕" w:hAnsi="Verdana" w:hint="eastAsia"/>
        </w:rPr>
        <w:t xml:space="preserve">(SIN/PULSE) </w:t>
      </w:r>
      <w:r w:rsidRPr="00E33C8C">
        <w:rPr>
          <w:rFonts w:ascii="Verdana" w:eastAsia="맑은 고딕" w:hAnsi="Verdana" w:hint="eastAsia"/>
        </w:rPr>
        <w:t>선택기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초기화</w:t>
      </w:r>
    </w:p>
    <w:p w14:paraId="1CC4482A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function </w:t>
      </w:r>
      <w:proofErr w:type="gramStart"/>
      <w:r w:rsidRPr="00E33C8C">
        <w:rPr>
          <w:rFonts w:ascii="Verdana" w:eastAsia="맑은 고딕" w:hAnsi="Verdana"/>
        </w:rPr>
        <w:t>initializeTypeSelector(</w:t>
      </w:r>
      <w:proofErr w:type="gramEnd"/>
      <w:r w:rsidRPr="00E33C8C">
        <w:rPr>
          <w:rFonts w:ascii="Verdana" w:eastAsia="맑은 고딕" w:hAnsi="Verdana"/>
        </w:rPr>
        <w:t>) {</w:t>
      </w:r>
    </w:p>
    <w:p w14:paraId="311131C0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const typeSelector = </w:t>
      </w:r>
      <w:proofErr w:type="gramStart"/>
      <w:r w:rsidRPr="00E33C8C">
        <w:rPr>
          <w:rFonts w:ascii="Verdana" w:eastAsia="맑은 고딕" w:hAnsi="Verdana"/>
        </w:rPr>
        <w:t>document.getElementById</w:t>
      </w:r>
      <w:proofErr w:type="gramEnd"/>
      <w:r w:rsidRPr="00E33C8C">
        <w:rPr>
          <w:rFonts w:ascii="Verdana" w:eastAsia="맑은 고딕" w:hAnsi="Verdana"/>
        </w:rPr>
        <w:t>('search-type-selector');</w:t>
      </w:r>
    </w:p>
    <w:p w14:paraId="7BAE58F4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</w:t>
      </w:r>
    </w:p>
    <w:p w14:paraId="6A979069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typeSelector.addEventListener('change', </w:t>
      </w:r>
      <w:proofErr w:type="gramStart"/>
      <w:r w:rsidRPr="00E33C8C">
        <w:rPr>
          <w:rFonts w:ascii="Verdana" w:eastAsia="맑은 고딕" w:hAnsi="Verdana"/>
        </w:rPr>
        <w:t>function(</w:t>
      </w:r>
      <w:proofErr w:type="gramEnd"/>
      <w:r w:rsidRPr="00E33C8C">
        <w:rPr>
          <w:rFonts w:ascii="Verdana" w:eastAsia="맑은 고딕" w:hAnsi="Verdana"/>
        </w:rPr>
        <w:t>) {</w:t>
      </w:r>
    </w:p>
    <w:p w14:paraId="538BEB14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const selectedType = this.</w:t>
      </w:r>
      <w:proofErr w:type="gramStart"/>
      <w:r w:rsidRPr="00E33C8C">
        <w:rPr>
          <w:rFonts w:ascii="Verdana" w:eastAsia="맑은 고딕" w:hAnsi="Verdana"/>
        </w:rPr>
        <w:t>value;</w:t>
      </w:r>
      <w:proofErr w:type="gramEnd"/>
    </w:p>
    <w:p w14:paraId="39C63D6D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updateEisOptions(selectedType</w:t>
      </w:r>
      <w:proofErr w:type="gramStart"/>
      <w:r w:rsidRPr="00E33C8C">
        <w:rPr>
          <w:rFonts w:ascii="Verdana" w:eastAsia="맑은 고딕" w:hAnsi="Verdana"/>
        </w:rPr>
        <w:t>);</w:t>
      </w:r>
      <w:proofErr w:type="gramEnd"/>
    </w:p>
    <w:p w14:paraId="052F4C4D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  <w:proofErr w:type="gramStart"/>
      <w:r w:rsidRPr="00E33C8C">
        <w:rPr>
          <w:rFonts w:ascii="Verdana" w:eastAsia="맑은 고딕" w:hAnsi="Verdana"/>
        </w:rPr>
        <w:t>resetSearchConditions(</w:t>
      </w:r>
      <w:proofErr w:type="gramEnd"/>
      <w:r w:rsidRPr="00E33C8C">
        <w:rPr>
          <w:rFonts w:ascii="Verdana" w:eastAsia="맑은 고딕" w:hAnsi="Verdana"/>
        </w:rPr>
        <w:t>);</w:t>
      </w:r>
    </w:p>
    <w:p w14:paraId="028EE750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lastRenderedPageBreak/>
        <w:t xml:space="preserve">        </w:t>
      </w:r>
    </w:p>
    <w:p w14:paraId="3F4CAA86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    </w:t>
      </w: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검색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유형에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따라</w:t>
      </w:r>
      <w:r w:rsidRPr="00E33C8C">
        <w:rPr>
          <w:rFonts w:ascii="Verdana" w:eastAsia="맑은 고딕" w:hAnsi="Verdana" w:hint="eastAsia"/>
        </w:rPr>
        <w:t xml:space="preserve"> UI </w:t>
      </w:r>
      <w:r w:rsidRPr="00E33C8C">
        <w:rPr>
          <w:rFonts w:ascii="Verdana" w:eastAsia="맑은 고딕" w:hAnsi="Verdana" w:hint="eastAsia"/>
        </w:rPr>
        <w:t>업데이트</w:t>
      </w:r>
    </w:p>
    <w:p w14:paraId="7B36B4F0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  <w:proofErr w:type="gramStart"/>
      <w:r w:rsidRPr="00E33C8C">
        <w:rPr>
          <w:rFonts w:ascii="Verdana" w:eastAsia="맑은 고딕" w:hAnsi="Verdana"/>
        </w:rPr>
        <w:t>document.querySelectorAll</w:t>
      </w:r>
      <w:proofErr w:type="gramEnd"/>
      <w:r w:rsidRPr="00E33C8C">
        <w:rPr>
          <w:rFonts w:ascii="Verdana" w:eastAsia="맑은 고딕" w:hAnsi="Verdana"/>
        </w:rPr>
        <w:t>('.type-specific').forEach(el =&gt; {</w:t>
      </w:r>
    </w:p>
    <w:p w14:paraId="7CC85F5C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</w:t>
      </w:r>
      <w:proofErr w:type="gramStart"/>
      <w:r w:rsidRPr="00E33C8C">
        <w:rPr>
          <w:rFonts w:ascii="Verdana" w:eastAsia="맑은 고딕" w:hAnsi="Verdana"/>
        </w:rPr>
        <w:t>el.style</w:t>
      </w:r>
      <w:proofErr w:type="gramEnd"/>
      <w:r w:rsidRPr="00E33C8C">
        <w:rPr>
          <w:rFonts w:ascii="Verdana" w:eastAsia="맑은 고딕" w:hAnsi="Verdana"/>
        </w:rPr>
        <w:t>.display = 'none';</w:t>
      </w:r>
    </w:p>
    <w:p w14:paraId="2DFF3626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});</w:t>
      </w:r>
    </w:p>
    <w:p w14:paraId="32CD0EAC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</w:p>
    <w:p w14:paraId="7FB89F2B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  <w:proofErr w:type="gramStart"/>
      <w:r w:rsidRPr="00E33C8C">
        <w:rPr>
          <w:rFonts w:ascii="Verdana" w:eastAsia="맑은 고딕" w:hAnsi="Verdana"/>
        </w:rPr>
        <w:t>document.querySelectorAll</w:t>
      </w:r>
      <w:proofErr w:type="gramEnd"/>
      <w:r w:rsidRPr="00E33C8C">
        <w:rPr>
          <w:rFonts w:ascii="Verdana" w:eastAsia="맑은 고딕" w:hAnsi="Verdana"/>
        </w:rPr>
        <w:t>(`.${selectedType.toLowerCase()}-specific`).forEach(el =&gt; {</w:t>
      </w:r>
    </w:p>
    <w:p w14:paraId="68BF27C9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</w:t>
      </w:r>
      <w:proofErr w:type="gramStart"/>
      <w:r w:rsidRPr="00E33C8C">
        <w:rPr>
          <w:rFonts w:ascii="Verdana" w:eastAsia="맑은 고딕" w:hAnsi="Verdana"/>
        </w:rPr>
        <w:t>el.style</w:t>
      </w:r>
      <w:proofErr w:type="gramEnd"/>
      <w:r w:rsidRPr="00E33C8C">
        <w:rPr>
          <w:rFonts w:ascii="Verdana" w:eastAsia="맑은 고딕" w:hAnsi="Verdana"/>
        </w:rPr>
        <w:t>.display = 'block';</w:t>
      </w:r>
    </w:p>
    <w:p w14:paraId="08662AE8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});</w:t>
      </w:r>
    </w:p>
    <w:p w14:paraId="5288B470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});</w:t>
      </w:r>
    </w:p>
    <w:p w14:paraId="617F0254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</w:t>
      </w:r>
    </w:p>
    <w:p w14:paraId="608941F5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</w:t>
      </w: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초기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상태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설정</w:t>
      </w:r>
    </w:p>
    <w:p w14:paraId="0CB42DFF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</w:t>
      </w:r>
      <w:proofErr w:type="gramStart"/>
      <w:r w:rsidRPr="00E33C8C">
        <w:rPr>
          <w:rFonts w:ascii="Verdana" w:eastAsia="맑은 고딕" w:hAnsi="Verdana"/>
        </w:rPr>
        <w:t>updateEisOptions(</w:t>
      </w:r>
      <w:proofErr w:type="gramEnd"/>
      <w:r w:rsidRPr="00E33C8C">
        <w:rPr>
          <w:rFonts w:ascii="Verdana" w:eastAsia="맑은 고딕" w:hAnsi="Verdana"/>
        </w:rPr>
        <w:t>typeSelector.value);</w:t>
      </w:r>
    </w:p>
    <w:p w14:paraId="775548E1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>}</w:t>
      </w:r>
    </w:p>
    <w:p w14:paraId="1DD9D740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</w:p>
    <w:p w14:paraId="4923814D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고급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검색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조건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구성</w:t>
      </w:r>
    </w:p>
    <w:p w14:paraId="722432A6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function </w:t>
      </w:r>
      <w:proofErr w:type="gramStart"/>
      <w:r w:rsidRPr="00E33C8C">
        <w:rPr>
          <w:rFonts w:ascii="Verdana" w:eastAsia="맑은 고딕" w:hAnsi="Verdana"/>
        </w:rPr>
        <w:t>setupAdvancedSearch(</w:t>
      </w:r>
      <w:proofErr w:type="gramEnd"/>
      <w:r w:rsidRPr="00E33C8C">
        <w:rPr>
          <w:rFonts w:ascii="Verdana" w:eastAsia="맑은 고딕" w:hAnsi="Verdana"/>
        </w:rPr>
        <w:t>) {</w:t>
      </w:r>
    </w:p>
    <w:p w14:paraId="71B7F5AD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const advancedSearchToggle = </w:t>
      </w:r>
      <w:proofErr w:type="gramStart"/>
      <w:r w:rsidRPr="00E33C8C">
        <w:rPr>
          <w:rFonts w:ascii="Verdana" w:eastAsia="맑은 고딕" w:hAnsi="Verdana"/>
        </w:rPr>
        <w:t>document.getElementById</w:t>
      </w:r>
      <w:proofErr w:type="gramEnd"/>
      <w:r w:rsidRPr="00E33C8C">
        <w:rPr>
          <w:rFonts w:ascii="Verdana" w:eastAsia="맑은 고딕" w:hAnsi="Verdana"/>
        </w:rPr>
        <w:t>('advanced-search-toggle');</w:t>
      </w:r>
    </w:p>
    <w:p w14:paraId="3958D2ED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const advancedSearchContainer = </w:t>
      </w:r>
      <w:proofErr w:type="gramStart"/>
      <w:r w:rsidRPr="00E33C8C">
        <w:rPr>
          <w:rFonts w:ascii="Verdana" w:eastAsia="맑은 고딕" w:hAnsi="Verdana"/>
        </w:rPr>
        <w:t>document.getElementById</w:t>
      </w:r>
      <w:proofErr w:type="gramEnd"/>
      <w:r w:rsidRPr="00E33C8C">
        <w:rPr>
          <w:rFonts w:ascii="Verdana" w:eastAsia="맑은 고딕" w:hAnsi="Verdana"/>
        </w:rPr>
        <w:t>('advanced-search-container');</w:t>
      </w:r>
    </w:p>
    <w:p w14:paraId="1FA0A94A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</w:t>
      </w:r>
    </w:p>
    <w:p w14:paraId="718B3187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advancedSearchToggle.addEventListener('click', </w:t>
      </w:r>
      <w:proofErr w:type="gramStart"/>
      <w:r w:rsidRPr="00E33C8C">
        <w:rPr>
          <w:rFonts w:ascii="Verdana" w:eastAsia="맑은 고딕" w:hAnsi="Verdana"/>
        </w:rPr>
        <w:t>function(</w:t>
      </w:r>
      <w:proofErr w:type="gramEnd"/>
      <w:r w:rsidRPr="00E33C8C">
        <w:rPr>
          <w:rFonts w:ascii="Verdana" w:eastAsia="맑은 고딕" w:hAnsi="Verdana"/>
        </w:rPr>
        <w:t>) {</w:t>
      </w:r>
    </w:p>
    <w:p w14:paraId="03F80A59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const isVisible = </w:t>
      </w:r>
      <w:proofErr w:type="gramStart"/>
      <w:r w:rsidRPr="00E33C8C">
        <w:rPr>
          <w:rFonts w:ascii="Verdana" w:eastAsia="맑은 고딕" w:hAnsi="Verdana"/>
        </w:rPr>
        <w:t>advancedSearchContainer.style.display</w:t>
      </w:r>
      <w:proofErr w:type="gramEnd"/>
      <w:r w:rsidRPr="00E33C8C">
        <w:rPr>
          <w:rFonts w:ascii="Verdana" w:eastAsia="맑은 고딕" w:hAnsi="Verdana"/>
        </w:rPr>
        <w:t xml:space="preserve"> !== 'none';</w:t>
      </w:r>
    </w:p>
    <w:p w14:paraId="5DB1A703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  <w:proofErr w:type="gramStart"/>
      <w:r w:rsidRPr="00E33C8C">
        <w:rPr>
          <w:rFonts w:ascii="Verdana" w:eastAsia="맑은 고딕" w:hAnsi="Verdana"/>
        </w:rPr>
        <w:t>advancedSearchContainer.style.display</w:t>
      </w:r>
      <w:proofErr w:type="gramEnd"/>
      <w:r w:rsidRPr="00E33C8C">
        <w:rPr>
          <w:rFonts w:ascii="Verdana" w:eastAsia="맑은 고딕" w:hAnsi="Verdana"/>
        </w:rPr>
        <w:t xml:space="preserve"> = isVisible ? 'none</w:t>
      </w:r>
      <w:proofErr w:type="gramStart"/>
      <w:r w:rsidRPr="00E33C8C">
        <w:rPr>
          <w:rFonts w:ascii="Verdana" w:eastAsia="맑은 고딕" w:hAnsi="Verdana"/>
        </w:rPr>
        <w:t>' :</w:t>
      </w:r>
      <w:proofErr w:type="gramEnd"/>
      <w:r w:rsidRPr="00E33C8C">
        <w:rPr>
          <w:rFonts w:ascii="Verdana" w:eastAsia="맑은 고딕" w:hAnsi="Verdana"/>
        </w:rPr>
        <w:t xml:space="preserve"> 'block';</w:t>
      </w:r>
    </w:p>
    <w:p w14:paraId="0360FE27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    </w:t>
      </w:r>
      <w:proofErr w:type="gramStart"/>
      <w:r w:rsidRPr="00E33C8C">
        <w:rPr>
          <w:rFonts w:ascii="Verdana" w:eastAsia="맑은 고딕" w:hAnsi="Verdana" w:hint="eastAsia"/>
        </w:rPr>
        <w:t>this.textContent</w:t>
      </w:r>
      <w:proofErr w:type="gramEnd"/>
      <w:r w:rsidRPr="00E33C8C">
        <w:rPr>
          <w:rFonts w:ascii="Verdana" w:eastAsia="맑은 고딕" w:hAnsi="Verdana" w:hint="eastAsia"/>
        </w:rPr>
        <w:t xml:space="preserve"> = isVisible ? '</w:t>
      </w:r>
      <w:r w:rsidRPr="00E33C8C">
        <w:rPr>
          <w:rFonts w:ascii="Verdana" w:eastAsia="맑은 고딕" w:hAnsi="Verdana" w:hint="eastAsia"/>
        </w:rPr>
        <w:t>고급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검색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표시</w:t>
      </w:r>
      <w:proofErr w:type="gramStart"/>
      <w:r w:rsidRPr="00E33C8C">
        <w:rPr>
          <w:rFonts w:ascii="Verdana" w:eastAsia="맑은 고딕" w:hAnsi="Verdana" w:hint="eastAsia"/>
        </w:rPr>
        <w:t>' :</w:t>
      </w:r>
      <w:proofErr w:type="gramEnd"/>
      <w:r w:rsidRPr="00E33C8C">
        <w:rPr>
          <w:rFonts w:ascii="Verdana" w:eastAsia="맑은 고딕" w:hAnsi="Verdana" w:hint="eastAsia"/>
        </w:rPr>
        <w:t xml:space="preserve"> '</w:t>
      </w:r>
      <w:r w:rsidRPr="00E33C8C">
        <w:rPr>
          <w:rFonts w:ascii="Verdana" w:eastAsia="맑은 고딕" w:hAnsi="Verdana" w:hint="eastAsia"/>
        </w:rPr>
        <w:t>고급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검색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숨기기</w:t>
      </w:r>
      <w:r w:rsidRPr="00E33C8C">
        <w:rPr>
          <w:rFonts w:ascii="Verdana" w:eastAsia="맑은 고딕" w:hAnsi="Verdana" w:hint="eastAsia"/>
        </w:rPr>
        <w:t>';</w:t>
      </w:r>
    </w:p>
    <w:p w14:paraId="3B02CC66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});</w:t>
      </w:r>
    </w:p>
    <w:p w14:paraId="756841AA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</w:t>
      </w:r>
    </w:p>
    <w:p w14:paraId="3BAC0414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</w:t>
      </w: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비교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연산자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이벤트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처리</w:t>
      </w:r>
    </w:p>
    <w:p w14:paraId="51254DB4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</w:t>
      </w:r>
      <w:proofErr w:type="gramStart"/>
      <w:r w:rsidRPr="00E33C8C">
        <w:rPr>
          <w:rFonts w:ascii="Verdana" w:eastAsia="맑은 고딕" w:hAnsi="Verdana"/>
        </w:rPr>
        <w:t>document.querySelectorAll</w:t>
      </w:r>
      <w:proofErr w:type="gramEnd"/>
      <w:r w:rsidRPr="00E33C8C">
        <w:rPr>
          <w:rFonts w:ascii="Verdana" w:eastAsia="맑은 고딕" w:hAnsi="Verdana"/>
        </w:rPr>
        <w:t>('.comparison-selector').forEach(selector =&gt; {</w:t>
      </w:r>
    </w:p>
    <w:p w14:paraId="1F22D573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  <w:proofErr w:type="gramStart"/>
      <w:r w:rsidRPr="00E33C8C">
        <w:rPr>
          <w:rFonts w:ascii="Verdana" w:eastAsia="맑은 고딕" w:hAnsi="Verdana"/>
        </w:rPr>
        <w:t>selector.addEventListener</w:t>
      </w:r>
      <w:proofErr w:type="gramEnd"/>
      <w:r w:rsidRPr="00E33C8C">
        <w:rPr>
          <w:rFonts w:ascii="Verdana" w:eastAsia="맑은 고딕" w:hAnsi="Verdana"/>
        </w:rPr>
        <w:t>('change', function() {</w:t>
      </w:r>
    </w:p>
    <w:p w14:paraId="16635534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const fieldId = </w:t>
      </w:r>
      <w:proofErr w:type="gramStart"/>
      <w:r w:rsidRPr="00E33C8C">
        <w:rPr>
          <w:rFonts w:ascii="Verdana" w:eastAsia="맑은 고딕" w:hAnsi="Verdana"/>
        </w:rPr>
        <w:t>this.dataset</w:t>
      </w:r>
      <w:proofErr w:type="gramEnd"/>
      <w:r w:rsidRPr="00E33C8C">
        <w:rPr>
          <w:rFonts w:ascii="Verdana" w:eastAsia="맑은 고딕" w:hAnsi="Verdana"/>
        </w:rPr>
        <w:t>.field;</w:t>
      </w:r>
    </w:p>
    <w:p w14:paraId="7BC856BF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const valueInput = </w:t>
      </w:r>
      <w:proofErr w:type="gramStart"/>
      <w:r w:rsidRPr="00E33C8C">
        <w:rPr>
          <w:rFonts w:ascii="Verdana" w:eastAsia="맑은 고딕" w:hAnsi="Verdana"/>
        </w:rPr>
        <w:t>document.getElementById</w:t>
      </w:r>
      <w:proofErr w:type="gramEnd"/>
      <w:r w:rsidRPr="00E33C8C">
        <w:rPr>
          <w:rFonts w:ascii="Verdana" w:eastAsia="맑은 고딕" w:hAnsi="Verdana"/>
        </w:rPr>
        <w:t>(`${fieldId}-value`);</w:t>
      </w:r>
    </w:p>
    <w:p w14:paraId="4FB4D9B1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valueInput.disabled = this.value === 'any</w:t>
      </w:r>
      <w:proofErr w:type="gramStart"/>
      <w:r w:rsidRPr="00E33C8C">
        <w:rPr>
          <w:rFonts w:ascii="Verdana" w:eastAsia="맑은 고딕" w:hAnsi="Verdana"/>
        </w:rPr>
        <w:t>';</w:t>
      </w:r>
      <w:proofErr w:type="gramEnd"/>
    </w:p>
    <w:p w14:paraId="68104253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});</w:t>
      </w:r>
    </w:p>
    <w:p w14:paraId="52CD60FD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});</w:t>
      </w:r>
    </w:p>
    <w:p w14:paraId="04F78F0E" w14:textId="3FF51A59" w:rsidR="00D7132A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>}</w:t>
      </w:r>
    </w:p>
    <w:p w14:paraId="39009A87" w14:textId="33ADA326" w:rsidR="00E33C8C" w:rsidRDefault="00E33C8C" w:rsidP="00445ABA">
      <w:pPr>
        <w:pStyle w:val="3"/>
        <w:ind w:right="220"/>
      </w:pPr>
      <w:bookmarkStart w:id="32" w:name="_Toc193813752"/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32"/>
      <w:r>
        <w:rPr>
          <w:rFonts w:hint="eastAsia"/>
        </w:rPr>
        <w:t xml:space="preserve"> </w:t>
      </w:r>
    </w:p>
    <w:p w14:paraId="4F3F62FF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선택된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파일들을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그래프용으로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복사</w:t>
      </w:r>
    </w:p>
    <w:p w14:paraId="4DC5BB42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function </w:t>
      </w:r>
      <w:proofErr w:type="gramStart"/>
      <w:r w:rsidRPr="00E33C8C">
        <w:rPr>
          <w:rFonts w:ascii="Verdana" w:eastAsia="맑은 고딕" w:hAnsi="Verdana"/>
        </w:rPr>
        <w:t>copyFilesForGraph(</w:t>
      </w:r>
      <w:proofErr w:type="gramEnd"/>
      <w:r w:rsidRPr="00E33C8C">
        <w:rPr>
          <w:rFonts w:ascii="Verdana" w:eastAsia="맑은 고딕" w:hAnsi="Verdana"/>
        </w:rPr>
        <w:t>) {</w:t>
      </w:r>
    </w:p>
    <w:p w14:paraId="35ADBF06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const checkedBoxes = </w:t>
      </w:r>
      <w:proofErr w:type="gramStart"/>
      <w:r w:rsidRPr="00E33C8C">
        <w:rPr>
          <w:rFonts w:ascii="Verdana" w:eastAsia="맑은 고딕" w:hAnsi="Verdana"/>
        </w:rPr>
        <w:t>document.querySelectorAll</w:t>
      </w:r>
      <w:proofErr w:type="gramEnd"/>
      <w:r w:rsidRPr="00E33C8C">
        <w:rPr>
          <w:rFonts w:ascii="Verdana" w:eastAsia="맑은 고딕" w:hAnsi="Verdana"/>
        </w:rPr>
        <w:t>('input[name="item"]:checked');</w:t>
      </w:r>
    </w:p>
    <w:p w14:paraId="6586202B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if (checkedBoxes.length === 0) {</w:t>
      </w:r>
    </w:p>
    <w:p w14:paraId="658D0D67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    alert('</w:t>
      </w:r>
      <w:r w:rsidRPr="00E33C8C">
        <w:rPr>
          <w:rFonts w:ascii="Verdana" w:eastAsia="맑은 고딕" w:hAnsi="Verdana" w:hint="eastAsia"/>
        </w:rPr>
        <w:t>그래프로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표시할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항목을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선택하세요</w:t>
      </w:r>
      <w:r w:rsidRPr="00E33C8C">
        <w:rPr>
          <w:rFonts w:ascii="Verdana" w:eastAsia="맑은 고딕" w:hAnsi="Verdana" w:hint="eastAsia"/>
        </w:rPr>
        <w:t>.');</w:t>
      </w:r>
    </w:p>
    <w:p w14:paraId="6F4804F4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  <w:proofErr w:type="gramStart"/>
      <w:r w:rsidRPr="00E33C8C">
        <w:rPr>
          <w:rFonts w:ascii="Verdana" w:eastAsia="맑은 고딕" w:hAnsi="Verdana"/>
        </w:rPr>
        <w:t>return;</w:t>
      </w:r>
      <w:proofErr w:type="gramEnd"/>
    </w:p>
    <w:p w14:paraId="38F2EAFE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lastRenderedPageBreak/>
        <w:t xml:space="preserve">    }</w:t>
      </w:r>
    </w:p>
    <w:p w14:paraId="5A2DF0E8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</w:t>
      </w:r>
    </w:p>
    <w:p w14:paraId="2F7FDDEE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</w:t>
      </w: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선택된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항목</w:t>
      </w:r>
      <w:r w:rsidRPr="00E33C8C">
        <w:rPr>
          <w:rFonts w:ascii="Verdana" w:eastAsia="맑은 고딕" w:hAnsi="Verdana" w:hint="eastAsia"/>
        </w:rPr>
        <w:t xml:space="preserve"> ID </w:t>
      </w:r>
      <w:r w:rsidRPr="00E33C8C">
        <w:rPr>
          <w:rFonts w:ascii="Verdana" w:eastAsia="맑은 고딕" w:hAnsi="Verdana" w:hint="eastAsia"/>
        </w:rPr>
        <w:t>목록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생성</w:t>
      </w:r>
    </w:p>
    <w:p w14:paraId="5771D1A5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const selectedIds = Array.from(checkedBoxes</w:t>
      </w:r>
      <w:proofErr w:type="gramStart"/>
      <w:r w:rsidRPr="00E33C8C">
        <w:rPr>
          <w:rFonts w:ascii="Verdana" w:eastAsia="맑은 고딕" w:hAnsi="Verdana"/>
        </w:rPr>
        <w:t>).map</w:t>
      </w:r>
      <w:proofErr w:type="gramEnd"/>
      <w:r w:rsidRPr="00E33C8C">
        <w:rPr>
          <w:rFonts w:ascii="Verdana" w:eastAsia="맑은 고딕" w:hAnsi="Verdana"/>
        </w:rPr>
        <w:t>(cb =&gt; cb.value);</w:t>
      </w:r>
    </w:p>
    <w:p w14:paraId="44848D25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</w:t>
      </w:r>
    </w:p>
    <w:p w14:paraId="2C2794FE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</w:t>
      </w: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그래프용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임시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폴더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비우기</w:t>
      </w:r>
    </w:p>
    <w:p w14:paraId="058B91DE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</w:t>
      </w:r>
      <w:proofErr w:type="gramStart"/>
      <w:r w:rsidRPr="00E33C8C">
        <w:rPr>
          <w:rFonts w:ascii="Verdana" w:eastAsia="맑은 고딕" w:hAnsi="Verdana"/>
        </w:rPr>
        <w:t>clearSelectedDirectory(</w:t>
      </w:r>
      <w:proofErr w:type="gramEnd"/>
      <w:r w:rsidRPr="00E33C8C">
        <w:rPr>
          <w:rFonts w:ascii="Verdana" w:eastAsia="맑은 고딕" w:hAnsi="Verdana"/>
        </w:rPr>
        <w:t>)</w:t>
      </w:r>
    </w:p>
    <w:p w14:paraId="5667B0F6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  <w:proofErr w:type="gramStart"/>
      <w:r w:rsidRPr="00E33C8C">
        <w:rPr>
          <w:rFonts w:ascii="Verdana" w:eastAsia="맑은 고딕" w:hAnsi="Verdana"/>
        </w:rPr>
        <w:t>.then</w:t>
      </w:r>
      <w:proofErr w:type="gramEnd"/>
      <w:r w:rsidRPr="00E33C8C">
        <w:rPr>
          <w:rFonts w:ascii="Verdana" w:eastAsia="맑은 고딕" w:hAnsi="Verdana"/>
        </w:rPr>
        <w:t>(() =&gt; {</w:t>
      </w:r>
    </w:p>
    <w:p w14:paraId="62FCB9DD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        </w:t>
      </w: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선택된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파일들을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그래프용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폴더로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복사</w:t>
      </w:r>
    </w:p>
    <w:p w14:paraId="14732DBA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return </w:t>
      </w:r>
      <w:proofErr w:type="gramStart"/>
      <w:r w:rsidRPr="00E33C8C">
        <w:rPr>
          <w:rFonts w:ascii="Verdana" w:eastAsia="맑은 고딕" w:hAnsi="Verdana"/>
        </w:rPr>
        <w:t>fetch(</w:t>
      </w:r>
      <w:proofErr w:type="gramEnd"/>
      <w:r w:rsidRPr="00E33C8C">
        <w:rPr>
          <w:rFonts w:ascii="Verdana" w:eastAsia="맑은 고딕" w:hAnsi="Verdana"/>
        </w:rPr>
        <w:t>'copyFileForGraph.php', {</w:t>
      </w:r>
    </w:p>
    <w:p w14:paraId="21ADF544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    method: 'POST',</w:t>
      </w:r>
    </w:p>
    <w:p w14:paraId="29A6EA20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    headers: </w:t>
      </w:r>
      <w:proofErr w:type="gramStart"/>
      <w:r w:rsidRPr="00E33C8C">
        <w:rPr>
          <w:rFonts w:ascii="Verdana" w:eastAsia="맑은 고딕" w:hAnsi="Verdana"/>
        </w:rPr>
        <w:t>{ '</w:t>
      </w:r>
      <w:proofErr w:type="gramEnd"/>
      <w:r w:rsidRPr="00E33C8C">
        <w:rPr>
          <w:rFonts w:ascii="Verdana" w:eastAsia="맑은 고딕" w:hAnsi="Verdana"/>
        </w:rPr>
        <w:t>Content-Type': 'application/json' },</w:t>
      </w:r>
    </w:p>
    <w:p w14:paraId="03709EDA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    body: JSON.stringify</w:t>
      </w:r>
      <w:proofErr w:type="gramStart"/>
      <w:r w:rsidRPr="00E33C8C">
        <w:rPr>
          <w:rFonts w:ascii="Verdana" w:eastAsia="맑은 고딕" w:hAnsi="Verdana"/>
        </w:rPr>
        <w:t>({ ids</w:t>
      </w:r>
      <w:proofErr w:type="gramEnd"/>
      <w:r w:rsidRPr="00E33C8C">
        <w:rPr>
          <w:rFonts w:ascii="Verdana" w:eastAsia="맑은 고딕" w:hAnsi="Verdana"/>
        </w:rPr>
        <w:t>: selectedIds })</w:t>
      </w:r>
    </w:p>
    <w:p w14:paraId="128AC0C7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});</w:t>
      </w:r>
    </w:p>
    <w:p w14:paraId="701252E1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})</w:t>
      </w:r>
    </w:p>
    <w:p w14:paraId="0A02719C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  <w:proofErr w:type="gramStart"/>
      <w:r w:rsidRPr="00E33C8C">
        <w:rPr>
          <w:rFonts w:ascii="Verdana" w:eastAsia="맑은 고딕" w:hAnsi="Verdana"/>
        </w:rPr>
        <w:t>.then</w:t>
      </w:r>
      <w:proofErr w:type="gramEnd"/>
      <w:r w:rsidRPr="00E33C8C">
        <w:rPr>
          <w:rFonts w:ascii="Verdana" w:eastAsia="맑은 고딕" w:hAnsi="Verdana"/>
        </w:rPr>
        <w:t>(response =&gt; response.json())</w:t>
      </w:r>
    </w:p>
    <w:p w14:paraId="1ACD287E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</w:t>
      </w:r>
      <w:proofErr w:type="gramStart"/>
      <w:r w:rsidRPr="00E33C8C">
        <w:rPr>
          <w:rFonts w:ascii="Verdana" w:eastAsia="맑은 고딕" w:hAnsi="Verdana"/>
        </w:rPr>
        <w:t>.then</w:t>
      </w:r>
      <w:proofErr w:type="gramEnd"/>
      <w:r w:rsidRPr="00E33C8C">
        <w:rPr>
          <w:rFonts w:ascii="Verdana" w:eastAsia="맑은 고딕" w:hAnsi="Verdana"/>
        </w:rPr>
        <w:t>(data =&gt; {</w:t>
      </w:r>
    </w:p>
    <w:p w14:paraId="4B9733CD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if (</w:t>
      </w:r>
      <w:proofErr w:type="gramStart"/>
      <w:r w:rsidRPr="00E33C8C">
        <w:rPr>
          <w:rFonts w:ascii="Verdana" w:eastAsia="맑은 고딕" w:hAnsi="Verdana"/>
        </w:rPr>
        <w:t>data.success</w:t>
      </w:r>
      <w:proofErr w:type="gramEnd"/>
      <w:r w:rsidRPr="00E33C8C">
        <w:rPr>
          <w:rFonts w:ascii="Verdana" w:eastAsia="맑은 고딕" w:hAnsi="Verdana"/>
        </w:rPr>
        <w:t>) {</w:t>
      </w:r>
    </w:p>
    <w:p w14:paraId="02AB2B00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            </w:t>
      </w: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그래프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생성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또는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업데이트</w:t>
      </w:r>
    </w:p>
    <w:p w14:paraId="7B9D4536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    </w:t>
      </w:r>
      <w:proofErr w:type="gramStart"/>
      <w:r w:rsidRPr="00E33C8C">
        <w:rPr>
          <w:rFonts w:ascii="Verdana" w:eastAsia="맑은 고딕" w:hAnsi="Verdana"/>
        </w:rPr>
        <w:t>updateGraph(</w:t>
      </w:r>
      <w:proofErr w:type="gramEnd"/>
      <w:r w:rsidRPr="00E33C8C">
        <w:rPr>
          <w:rFonts w:ascii="Verdana" w:eastAsia="맑은 고딕" w:hAnsi="Verdana"/>
        </w:rPr>
        <w:t>data.files, data.coordinates);</w:t>
      </w:r>
    </w:p>
    <w:p w14:paraId="5B751AE2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    </w:t>
      </w:r>
    </w:p>
    <w:p w14:paraId="36954105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            </w:t>
      </w: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최대값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저장</w:t>
      </w:r>
      <w:r w:rsidRPr="00E33C8C">
        <w:rPr>
          <w:rFonts w:ascii="Verdana" w:eastAsia="맑은 고딕" w:hAnsi="Verdana" w:hint="eastAsia"/>
        </w:rPr>
        <w:t xml:space="preserve"> (</w:t>
      </w:r>
      <w:r w:rsidRPr="00E33C8C">
        <w:rPr>
          <w:rFonts w:ascii="Verdana" w:eastAsia="맑은 고딕" w:hAnsi="Verdana" w:hint="eastAsia"/>
        </w:rPr>
        <w:t>있는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경우</w:t>
      </w:r>
      <w:r w:rsidRPr="00E33C8C">
        <w:rPr>
          <w:rFonts w:ascii="Verdana" w:eastAsia="맑은 고딕" w:hAnsi="Verdana" w:hint="eastAsia"/>
        </w:rPr>
        <w:t>)</w:t>
      </w:r>
    </w:p>
    <w:p w14:paraId="16EC2C65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    if (</w:t>
      </w:r>
      <w:proofErr w:type="gramStart"/>
      <w:r w:rsidRPr="00E33C8C">
        <w:rPr>
          <w:rFonts w:ascii="Verdana" w:eastAsia="맑은 고딕" w:hAnsi="Verdana"/>
        </w:rPr>
        <w:t>data.maxValue</w:t>
      </w:r>
      <w:proofErr w:type="gramEnd"/>
      <w:r w:rsidRPr="00E33C8C">
        <w:rPr>
          <w:rFonts w:ascii="Verdana" w:eastAsia="맑은 고딕" w:hAnsi="Verdana"/>
        </w:rPr>
        <w:t>) {</w:t>
      </w:r>
    </w:p>
    <w:p w14:paraId="7D6FCE6B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        saveMaxValueToFile(</w:t>
      </w:r>
      <w:proofErr w:type="gramStart"/>
      <w:r w:rsidRPr="00E33C8C">
        <w:rPr>
          <w:rFonts w:ascii="Verdana" w:eastAsia="맑은 고딕" w:hAnsi="Verdana"/>
        </w:rPr>
        <w:t>data.maxValue</w:t>
      </w:r>
      <w:proofErr w:type="gramEnd"/>
      <w:r w:rsidRPr="00E33C8C">
        <w:rPr>
          <w:rFonts w:ascii="Verdana" w:eastAsia="맑은 고딕" w:hAnsi="Verdana"/>
        </w:rPr>
        <w:t>);</w:t>
      </w:r>
    </w:p>
    <w:p w14:paraId="454ED3C2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    }</w:t>
      </w:r>
    </w:p>
    <w:p w14:paraId="7C1EA119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} else {</w:t>
      </w:r>
    </w:p>
    <w:p w14:paraId="3E17444D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            alert('</w:t>
      </w:r>
      <w:r w:rsidRPr="00E33C8C">
        <w:rPr>
          <w:rFonts w:ascii="Verdana" w:eastAsia="맑은 고딕" w:hAnsi="Verdana" w:hint="eastAsia"/>
        </w:rPr>
        <w:t>파일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복사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중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오류가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발생했습니다</w:t>
      </w:r>
      <w:r w:rsidRPr="00E33C8C">
        <w:rPr>
          <w:rFonts w:ascii="Verdana" w:eastAsia="맑은 고딕" w:hAnsi="Verdana" w:hint="eastAsia"/>
        </w:rPr>
        <w:t xml:space="preserve">: ' + </w:t>
      </w:r>
      <w:proofErr w:type="gramStart"/>
      <w:r w:rsidRPr="00E33C8C">
        <w:rPr>
          <w:rFonts w:ascii="Verdana" w:eastAsia="맑은 고딕" w:hAnsi="Verdana" w:hint="eastAsia"/>
        </w:rPr>
        <w:t>data.message</w:t>
      </w:r>
      <w:proofErr w:type="gramEnd"/>
      <w:r w:rsidRPr="00E33C8C">
        <w:rPr>
          <w:rFonts w:ascii="Verdana" w:eastAsia="맑은 고딕" w:hAnsi="Verdana" w:hint="eastAsia"/>
        </w:rPr>
        <w:t>);</w:t>
      </w:r>
    </w:p>
    <w:p w14:paraId="1DA42081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    }</w:t>
      </w:r>
    </w:p>
    <w:p w14:paraId="3C7FC93C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 xml:space="preserve">        })</w:t>
      </w:r>
    </w:p>
    <w:p w14:paraId="0D57CA82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 w:hint="eastAsia"/>
        </w:rPr>
        <w:t xml:space="preserve">        </w:t>
      </w:r>
      <w:proofErr w:type="gramStart"/>
      <w:r w:rsidRPr="00E33C8C">
        <w:rPr>
          <w:rFonts w:ascii="Verdana" w:eastAsia="맑은 고딕" w:hAnsi="Verdana" w:hint="eastAsia"/>
        </w:rPr>
        <w:t>.catch</w:t>
      </w:r>
      <w:proofErr w:type="gramEnd"/>
      <w:r w:rsidRPr="00E33C8C">
        <w:rPr>
          <w:rFonts w:ascii="Verdana" w:eastAsia="맑은 고딕" w:hAnsi="Verdana" w:hint="eastAsia"/>
        </w:rPr>
        <w:t>(error =&gt; console.error('</w:t>
      </w:r>
      <w:r w:rsidRPr="00E33C8C">
        <w:rPr>
          <w:rFonts w:ascii="Verdana" w:eastAsia="맑은 고딕" w:hAnsi="Verdana" w:hint="eastAsia"/>
        </w:rPr>
        <w:t>그래프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데이터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처리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오류</w:t>
      </w:r>
      <w:r w:rsidRPr="00E33C8C">
        <w:rPr>
          <w:rFonts w:ascii="Verdana" w:eastAsia="맑은 고딕" w:hAnsi="Verdana" w:hint="eastAsia"/>
        </w:rPr>
        <w:t>:', error));</w:t>
      </w:r>
    </w:p>
    <w:p w14:paraId="7C008A2E" w14:textId="3BFEB503" w:rsidR="00E33C8C" w:rsidRDefault="00E33C8C" w:rsidP="00445ABA">
      <w:pPr>
        <w:jc w:val="left"/>
        <w:rPr>
          <w:rFonts w:ascii="Verdana" w:eastAsia="맑은 고딕" w:hAnsi="Verdana"/>
        </w:rPr>
      </w:pPr>
      <w:r w:rsidRPr="00E33C8C">
        <w:rPr>
          <w:rFonts w:ascii="Verdana" w:eastAsia="맑은 고딕" w:hAnsi="Verdana"/>
        </w:rPr>
        <w:t>}</w:t>
      </w:r>
    </w:p>
    <w:p w14:paraId="357318A5" w14:textId="3F193E3F" w:rsidR="00463CA6" w:rsidRDefault="00463CA6" w:rsidP="00445ABA">
      <w:pPr>
        <w:jc w:val="left"/>
        <w:rPr>
          <w:rFonts w:ascii="Verdana" w:eastAsia="맑은 고딕" w:hAnsi="Verdana"/>
        </w:rPr>
      </w:pPr>
    </w:p>
    <w:p w14:paraId="49B166FA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proofErr w:type="gramStart"/>
      <w:r w:rsidRPr="00463CA6">
        <w:rPr>
          <w:rFonts w:ascii="Verdana" w:eastAsia="맑은 고딕" w:hAnsi="Verdana"/>
        </w:rPr>
        <w:t xml:space="preserve">// </w:t>
      </w:r>
      <w:r w:rsidRPr="00463CA6">
        <w:rPr>
          <w:rFonts w:ascii="Verdana" w:eastAsia="맑은 고딕" w:hAnsi="Verdana"/>
        </w:rPr>
        <w:t>그래프</w:t>
      </w:r>
      <w:proofErr w:type="gramEnd"/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생성</w:t>
      </w:r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및</w:t>
      </w:r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데이터</w:t>
      </w:r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처리</w:t>
      </w:r>
    </w:p>
    <w:p w14:paraId="35C868DA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 xml:space="preserve">export async function </w:t>
      </w:r>
      <w:proofErr w:type="gramStart"/>
      <w:r w:rsidRPr="00463CA6">
        <w:rPr>
          <w:rFonts w:ascii="Verdana" w:eastAsia="맑은 고딕" w:hAnsi="Verdana"/>
        </w:rPr>
        <w:t>handleFileOperations(</w:t>
      </w:r>
      <w:proofErr w:type="gramEnd"/>
      <w:r w:rsidRPr="00463CA6">
        <w:rPr>
          <w:rFonts w:ascii="Verdana" w:eastAsia="맑은 고딕" w:hAnsi="Verdana"/>
        </w:rPr>
        <w:t>dataNos, colorInput, fuelcell_id) {</w:t>
      </w:r>
    </w:p>
    <w:p w14:paraId="646B397A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>    try {</w:t>
      </w:r>
    </w:p>
    <w:p w14:paraId="0088E5B3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>        for (const no of dataNos) {</w:t>
      </w:r>
    </w:p>
    <w:p w14:paraId="1EE0B87B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 xml:space="preserve">            await </w:t>
      </w:r>
      <w:proofErr w:type="gramStart"/>
      <w:r w:rsidRPr="00463CA6">
        <w:rPr>
          <w:rFonts w:ascii="Verdana" w:eastAsia="맑은 고딕" w:hAnsi="Verdana"/>
        </w:rPr>
        <w:t>copyFilesForGraph(</w:t>
      </w:r>
      <w:proofErr w:type="gramEnd"/>
      <w:r w:rsidRPr="00463CA6">
        <w:rPr>
          <w:rFonts w:ascii="Verdana" w:eastAsia="맑은 고딕" w:hAnsi="Verdana"/>
        </w:rPr>
        <w:t>no, colorInput, dateValue, fuelcell_id, powerplant_id);</w:t>
      </w:r>
    </w:p>
    <w:p w14:paraId="2E11FFDB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>        }</w:t>
      </w:r>
    </w:p>
    <w:p w14:paraId="03914A3E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 xml:space="preserve">        return </w:t>
      </w:r>
      <w:proofErr w:type="gramStart"/>
      <w:r w:rsidRPr="00463CA6">
        <w:rPr>
          <w:rFonts w:ascii="Verdana" w:eastAsia="맑은 고딕" w:hAnsi="Verdana"/>
        </w:rPr>
        <w:t>true;</w:t>
      </w:r>
      <w:proofErr w:type="gramEnd"/>
    </w:p>
    <w:p w14:paraId="77D9E7E7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>    } catch (error) {</w:t>
      </w:r>
    </w:p>
    <w:p w14:paraId="7DA27406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 xml:space="preserve">        </w:t>
      </w:r>
      <w:proofErr w:type="gramStart"/>
      <w:r w:rsidRPr="00463CA6">
        <w:rPr>
          <w:rFonts w:ascii="Verdana" w:eastAsia="맑은 고딕" w:hAnsi="Verdana"/>
        </w:rPr>
        <w:t>console.error</w:t>
      </w:r>
      <w:proofErr w:type="gramEnd"/>
      <w:r w:rsidRPr="00463CA6">
        <w:rPr>
          <w:rFonts w:ascii="Verdana" w:eastAsia="맑은 고딕" w:hAnsi="Verdana"/>
        </w:rPr>
        <w:t>('</w:t>
      </w:r>
      <w:r w:rsidRPr="00463CA6">
        <w:rPr>
          <w:rFonts w:ascii="Verdana" w:eastAsia="맑은 고딕" w:hAnsi="Verdana"/>
        </w:rPr>
        <w:t>파일</w:t>
      </w:r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처리</w:t>
      </w:r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오류</w:t>
      </w:r>
      <w:r w:rsidRPr="00463CA6">
        <w:rPr>
          <w:rFonts w:ascii="Verdana" w:eastAsia="맑은 고딕" w:hAnsi="Verdana"/>
        </w:rPr>
        <w:t>:', error);</w:t>
      </w:r>
    </w:p>
    <w:p w14:paraId="5C4A1060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 xml:space="preserve">        return </w:t>
      </w:r>
      <w:proofErr w:type="gramStart"/>
      <w:r w:rsidRPr="00463CA6">
        <w:rPr>
          <w:rFonts w:ascii="Verdana" w:eastAsia="맑은 고딕" w:hAnsi="Verdana"/>
        </w:rPr>
        <w:t>false;</w:t>
      </w:r>
      <w:proofErr w:type="gramEnd"/>
    </w:p>
    <w:p w14:paraId="20631901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>    }</w:t>
      </w:r>
    </w:p>
    <w:p w14:paraId="14C304F2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>}</w:t>
      </w:r>
    </w:p>
    <w:p w14:paraId="18A179A1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</w:p>
    <w:p w14:paraId="05C3D46F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proofErr w:type="gramStart"/>
      <w:r w:rsidRPr="00463CA6">
        <w:rPr>
          <w:rFonts w:ascii="Verdana" w:eastAsia="맑은 고딕" w:hAnsi="Verdana"/>
        </w:rPr>
        <w:t xml:space="preserve">// </w:t>
      </w:r>
      <w:r w:rsidRPr="00463CA6">
        <w:rPr>
          <w:rFonts w:ascii="Verdana" w:eastAsia="맑은 고딕" w:hAnsi="Verdana"/>
        </w:rPr>
        <w:t>날짜</w:t>
      </w:r>
      <w:proofErr w:type="gramEnd"/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셀</w:t>
      </w:r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클릭으로</w:t>
      </w:r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그래프</w:t>
      </w:r>
      <w:r w:rsidRPr="00463CA6">
        <w:rPr>
          <w:rFonts w:ascii="Verdana" w:eastAsia="맑은 고딕" w:hAnsi="Verdana"/>
        </w:rPr>
        <w:t xml:space="preserve"> </w:t>
      </w:r>
      <w:r w:rsidRPr="00463CA6">
        <w:rPr>
          <w:rFonts w:ascii="Verdana" w:eastAsia="맑은 고딕" w:hAnsi="Verdana"/>
        </w:rPr>
        <w:t>생성</w:t>
      </w:r>
    </w:p>
    <w:p w14:paraId="44B9499E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>export function generateGraphFromDateCell(dataNo) {</w:t>
      </w:r>
    </w:p>
    <w:p w14:paraId="1349FB15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>    const color = getGraphColor(dataNo</w:t>
      </w:r>
      <w:proofErr w:type="gramStart"/>
      <w:r w:rsidRPr="00463CA6">
        <w:rPr>
          <w:rFonts w:ascii="Verdana" w:eastAsia="맑은 고딕" w:hAnsi="Verdana"/>
        </w:rPr>
        <w:t>);</w:t>
      </w:r>
      <w:proofErr w:type="gramEnd"/>
    </w:p>
    <w:p w14:paraId="18320F73" w14:textId="77777777" w:rsidR="00463CA6" w:rsidRPr="00463CA6" w:rsidRDefault="00463CA6" w:rsidP="00445ABA">
      <w:pPr>
        <w:jc w:val="left"/>
        <w:rPr>
          <w:rFonts w:ascii="Verdana" w:eastAsia="맑은 고딕" w:hAnsi="Verdana"/>
        </w:rPr>
      </w:pPr>
      <w:r w:rsidRPr="00463CA6">
        <w:rPr>
          <w:rFonts w:ascii="Verdana" w:eastAsia="맑은 고딕" w:hAnsi="Verdana"/>
        </w:rPr>
        <w:t>    handleFileOperations([dataNo], color, currentFuelcell</w:t>
      </w:r>
      <w:proofErr w:type="gramStart"/>
      <w:r w:rsidRPr="00463CA6">
        <w:rPr>
          <w:rFonts w:ascii="Verdana" w:eastAsia="맑은 고딕" w:hAnsi="Verdana"/>
        </w:rPr>
        <w:t>);</w:t>
      </w:r>
      <w:proofErr w:type="gramEnd"/>
    </w:p>
    <w:p w14:paraId="3BC20650" w14:textId="30DAC61D" w:rsidR="00E33C8C" w:rsidRPr="00E33C8C" w:rsidRDefault="00463CA6" w:rsidP="00445ABA">
      <w:pPr>
        <w:shd w:val="clear" w:color="auto" w:fill="FFFFFF"/>
        <w:wordWrap/>
        <w:overflowPunct/>
        <w:autoSpaceDE/>
        <w:autoSpaceDN/>
        <w:adjustRightInd/>
        <w:spacing w:line="240" w:lineRule="atLeast"/>
        <w:jc w:val="left"/>
        <w:textAlignment w:val="auto"/>
        <w:rPr>
          <w:rFonts w:ascii="Verdana" w:eastAsia="맑은 고딕" w:hAnsi="Verdana"/>
        </w:rPr>
      </w:pPr>
      <w:r w:rsidRPr="00463CA6">
        <w:rPr>
          <w:rFonts w:ascii="Verdana" w:hAnsi="Verdana" w:cs="굴림"/>
          <w:color w:val="000000"/>
          <w:sz w:val="18"/>
          <w:szCs w:val="18"/>
        </w:rPr>
        <w:t>}</w:t>
      </w:r>
    </w:p>
    <w:p w14:paraId="79E99F31" w14:textId="44C0659A" w:rsidR="007A179C" w:rsidRDefault="00E33C8C" w:rsidP="00445ABA">
      <w:pPr>
        <w:pStyle w:val="3"/>
        <w:ind w:right="220"/>
      </w:pPr>
      <w:bookmarkStart w:id="33" w:name="_Toc193813753"/>
      <w:r>
        <w:rPr>
          <w:rFonts w:hint="eastAsia"/>
        </w:rPr>
        <w:t>북마크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33"/>
    </w:p>
    <w:p w14:paraId="2AD0102C" w14:textId="266A9C4F" w:rsidR="00E41390" w:rsidRPr="00946AB4" w:rsidRDefault="00E41390">
      <w:pPr>
        <w:numPr>
          <w:ilvl w:val="0"/>
          <w:numId w:val="35"/>
        </w:numPr>
        <w:wordWrap/>
        <w:overflowPunct/>
        <w:autoSpaceDE/>
        <w:autoSpaceDN/>
        <w:adjustRightInd/>
        <w:spacing w:before="30" w:after="30"/>
        <w:ind w:leftChars="273" w:left="961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굴림" w:hAnsi="굴림" w:cs="굴림"/>
          <w:b/>
          <w:bCs/>
          <w:szCs w:val="22"/>
        </w:rPr>
        <w:t>북마크 데이터 구조</w:t>
      </w:r>
    </w:p>
    <w:p w14:paraId="62FB59D7" w14:textId="0A4D0A51" w:rsidR="00946AB4" w:rsidRPr="002C174F" w:rsidRDefault="00946AB4" w:rsidP="002C174F">
      <w:pPr>
        <w:pStyle w:val="afff5"/>
        <w:numPr>
          <w:ilvl w:val="1"/>
          <w:numId w:val="35"/>
        </w:numPr>
        <w:wordWrap/>
        <w:autoSpaceDE/>
        <w:autoSpaceDN/>
        <w:spacing w:before="30" w:after="30"/>
        <w:ind w:leftChars="0"/>
        <w:jc w:val="left"/>
        <w:rPr>
          <w:rFonts w:ascii="굴림" w:hAnsi="굴림" w:cs="굴림"/>
        </w:rPr>
      </w:pPr>
      <w:r w:rsidRPr="002C174F">
        <w:rPr>
          <w:rFonts w:ascii="굴림" w:hAnsi="굴림" w:cs="굴림"/>
          <w:b/>
          <w:bCs/>
        </w:rPr>
        <w:t xml:space="preserve">bookmark </w:t>
      </w:r>
      <w:r w:rsidRPr="002C174F">
        <w:rPr>
          <w:rFonts w:ascii="굴림" w:hAnsi="굴림" w:cs="굴림" w:hint="eastAsia"/>
          <w:b/>
          <w:bCs/>
        </w:rPr>
        <w:t>테이블</w:t>
      </w:r>
    </w:p>
    <w:p w14:paraId="0B09213C" w14:textId="77777777" w:rsidR="00E41390" w:rsidRPr="007A179C" w:rsidRDefault="00E41390">
      <w:pPr>
        <w:numPr>
          <w:ilvl w:val="0"/>
          <w:numId w:val="36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Verdana" w:hAnsi="Verdana" w:cs="굴림"/>
          <w:szCs w:val="22"/>
        </w:rPr>
        <w:t>bookmark_id</w:t>
      </w:r>
      <w:r w:rsidRPr="007A179C">
        <w:rPr>
          <w:rFonts w:ascii="굴림" w:hAnsi="굴림" w:cs="굴림"/>
          <w:szCs w:val="22"/>
        </w:rPr>
        <w:t>: 북마크 고유 식별자</w:t>
      </w:r>
    </w:p>
    <w:p w14:paraId="784CA594" w14:textId="77777777" w:rsidR="00E41390" w:rsidRPr="007A179C" w:rsidRDefault="00E41390">
      <w:pPr>
        <w:numPr>
          <w:ilvl w:val="0"/>
          <w:numId w:val="37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Verdana" w:hAnsi="Verdana" w:cs="굴림"/>
          <w:szCs w:val="22"/>
        </w:rPr>
        <w:t>bookmark_name</w:t>
      </w:r>
      <w:r w:rsidRPr="007A179C">
        <w:rPr>
          <w:rFonts w:ascii="굴림" w:hAnsi="굴림" w:cs="굴림"/>
          <w:szCs w:val="22"/>
        </w:rPr>
        <w:t>: 북마크 이름</w:t>
      </w:r>
    </w:p>
    <w:p w14:paraId="2F79141B" w14:textId="77777777" w:rsidR="00E41390" w:rsidRPr="007A179C" w:rsidRDefault="00E41390">
      <w:pPr>
        <w:numPr>
          <w:ilvl w:val="0"/>
          <w:numId w:val="38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Verdana" w:hAnsi="Verdana" w:cs="굴림"/>
          <w:szCs w:val="22"/>
        </w:rPr>
        <w:t>color_code</w:t>
      </w:r>
      <w:r w:rsidRPr="007A179C">
        <w:rPr>
          <w:rFonts w:ascii="굴림" w:hAnsi="굴림" w:cs="굴림"/>
          <w:szCs w:val="22"/>
        </w:rPr>
        <w:t>: 북마크 색상 코드</w:t>
      </w:r>
      <w:r w:rsidRPr="00E41390">
        <w:rPr>
          <w:rFonts w:ascii="굴림" w:hAnsi="굴림" w:cs="굴림" w:hint="eastAsia"/>
          <w:szCs w:val="22"/>
        </w:rPr>
        <w:t>(사용 중단됨)</w:t>
      </w:r>
    </w:p>
    <w:p w14:paraId="530514AB" w14:textId="1B17FCC6" w:rsidR="00E41390" w:rsidRDefault="00E41390">
      <w:pPr>
        <w:numPr>
          <w:ilvl w:val="0"/>
          <w:numId w:val="39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Verdana" w:hAnsi="Verdana" w:cs="굴림"/>
          <w:szCs w:val="22"/>
        </w:rPr>
        <w:t>powerplant_id</w:t>
      </w:r>
      <w:r w:rsidRPr="007A179C">
        <w:rPr>
          <w:rFonts w:ascii="굴림" w:hAnsi="굴림" w:cs="굴림"/>
          <w:szCs w:val="22"/>
        </w:rPr>
        <w:t>, </w:t>
      </w:r>
      <w:r w:rsidRPr="007A179C">
        <w:rPr>
          <w:rFonts w:ascii="Verdana" w:hAnsi="Verdana" w:cs="굴림"/>
          <w:szCs w:val="22"/>
        </w:rPr>
        <w:t>fuelcell_id</w:t>
      </w:r>
      <w:r w:rsidRPr="007A179C">
        <w:rPr>
          <w:rFonts w:ascii="굴림" w:hAnsi="굴림" w:cs="굴림"/>
          <w:szCs w:val="22"/>
        </w:rPr>
        <w:t xml:space="preserve">: </w:t>
      </w:r>
      <w:r w:rsidRPr="00E41390">
        <w:rPr>
          <w:rFonts w:ascii="굴림" w:hAnsi="굴림" w:cs="굴림" w:hint="eastAsia"/>
          <w:szCs w:val="22"/>
        </w:rPr>
        <w:t>소속 정보</w:t>
      </w:r>
    </w:p>
    <w:p w14:paraId="0248E80A" w14:textId="11528955" w:rsidR="00946AB4" w:rsidRPr="002C174F" w:rsidRDefault="00946AB4" w:rsidP="002C174F">
      <w:pPr>
        <w:pStyle w:val="afff5"/>
        <w:numPr>
          <w:ilvl w:val="1"/>
          <w:numId w:val="35"/>
        </w:numPr>
        <w:wordWrap/>
        <w:autoSpaceDE/>
        <w:autoSpaceDN/>
        <w:spacing w:before="30" w:after="30"/>
        <w:ind w:leftChars="0"/>
        <w:jc w:val="left"/>
        <w:rPr>
          <w:rFonts w:ascii="굴림" w:hAnsi="굴림" w:cs="굴림"/>
        </w:rPr>
      </w:pPr>
      <w:r w:rsidRPr="002C174F">
        <w:rPr>
          <w:rFonts w:ascii="굴림" w:hAnsi="굴림" w:cs="굴림"/>
          <w:b/>
          <w:bCs/>
        </w:rPr>
        <w:t>bmk_sch 테이블</w:t>
      </w:r>
      <w:r w:rsidRPr="002C174F">
        <w:rPr>
          <w:rFonts w:ascii="굴림" w:hAnsi="굴림" w:cs="굴림"/>
        </w:rPr>
        <w:t>: 북마크와 검색 데이터를 연결하는 중간 테이블</w:t>
      </w:r>
      <w:r w:rsidRPr="002C174F">
        <w:rPr>
          <w:rFonts w:ascii="굴림" w:hAnsi="굴림" w:cs="굴림"/>
          <w:b/>
          <w:bCs/>
        </w:rPr>
        <w:t>(bmk_id, sch_id)</w:t>
      </w:r>
    </w:p>
    <w:p w14:paraId="04F6BB31" w14:textId="77777777" w:rsidR="00E41390" w:rsidRPr="007A179C" w:rsidRDefault="00E41390">
      <w:pPr>
        <w:numPr>
          <w:ilvl w:val="0"/>
          <w:numId w:val="40"/>
        </w:numPr>
        <w:wordWrap/>
        <w:overflowPunct/>
        <w:autoSpaceDE/>
        <w:autoSpaceDN/>
        <w:adjustRightInd/>
        <w:spacing w:before="30" w:after="30"/>
        <w:ind w:leftChars="273" w:left="961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굴림" w:hAnsi="굴림" w:cs="굴림"/>
          <w:b/>
          <w:bCs/>
          <w:szCs w:val="22"/>
        </w:rPr>
        <w:t>북마크 작동 방식</w:t>
      </w:r>
    </w:p>
    <w:p w14:paraId="447D30A8" w14:textId="77777777" w:rsidR="00946AB4" w:rsidRPr="00946AB4" w:rsidRDefault="00946AB4" w:rsidP="00946AB4">
      <w:pPr>
        <w:numPr>
          <w:ilvl w:val="0"/>
          <w:numId w:val="45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946AB4">
        <w:rPr>
          <w:rFonts w:ascii="굴림" w:hAnsi="굴림" w:cs="굴림" w:hint="eastAsia"/>
          <w:szCs w:val="22"/>
        </w:rPr>
        <w:t>검색 데이터 저장: 선택된 데이터 항목들을 북마크에 저장하여 나중에 쉽게 접근</w:t>
      </w:r>
    </w:p>
    <w:p w14:paraId="11C06CAF" w14:textId="77777777" w:rsidR="00946AB4" w:rsidRPr="00946AB4" w:rsidRDefault="00946AB4" w:rsidP="00946AB4">
      <w:pPr>
        <w:numPr>
          <w:ilvl w:val="0"/>
          <w:numId w:val="45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946AB4">
        <w:rPr>
          <w:rFonts w:ascii="굴림" w:hAnsi="굴림" w:cs="굴림" w:hint="eastAsia"/>
          <w:szCs w:val="22"/>
        </w:rPr>
        <w:t>빠른 데이터 접근: 저장된 북마크 클릭 시 해당 데이터 자동 검색 및 표시</w:t>
      </w:r>
    </w:p>
    <w:p w14:paraId="1E162C46" w14:textId="77777777" w:rsidR="00946AB4" w:rsidRPr="00946AB4" w:rsidRDefault="00946AB4" w:rsidP="00946AB4">
      <w:pPr>
        <w:numPr>
          <w:ilvl w:val="0"/>
          <w:numId w:val="45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946AB4">
        <w:rPr>
          <w:rFonts w:ascii="굴림" w:hAnsi="굴림" w:cs="굴림" w:hint="eastAsia"/>
          <w:szCs w:val="22"/>
        </w:rPr>
        <w:t>탭 기반 인터페이스: 북마크를 탭으로 표시하여 직관적인 접근성 제공</w:t>
      </w:r>
    </w:p>
    <w:p w14:paraId="53AD43D5" w14:textId="77777777" w:rsidR="00946AB4" w:rsidRPr="00946AB4" w:rsidRDefault="00946AB4" w:rsidP="00946AB4">
      <w:pPr>
        <w:numPr>
          <w:ilvl w:val="0"/>
          <w:numId w:val="45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946AB4">
        <w:rPr>
          <w:rFonts w:ascii="굴림" w:hAnsi="굴림" w:cs="굴림" w:hint="eastAsia"/>
          <w:szCs w:val="22"/>
        </w:rPr>
        <w:t>북마크 관리 모달: 북마크 추가, 수정, 삭제를 위한 관리 인터페이스</w:t>
      </w:r>
    </w:p>
    <w:p w14:paraId="48B43DF5" w14:textId="77777777" w:rsidR="00E41390" w:rsidRPr="007A179C" w:rsidRDefault="00E41390">
      <w:pPr>
        <w:numPr>
          <w:ilvl w:val="0"/>
          <w:numId w:val="44"/>
        </w:numPr>
        <w:wordWrap/>
        <w:overflowPunct/>
        <w:autoSpaceDE/>
        <w:autoSpaceDN/>
        <w:adjustRightInd/>
        <w:spacing w:before="30" w:after="30"/>
        <w:ind w:leftChars="273" w:left="961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굴림" w:hAnsi="굴림" w:cs="굴림"/>
          <w:b/>
          <w:bCs/>
          <w:szCs w:val="22"/>
        </w:rPr>
        <w:t>주의사항</w:t>
      </w:r>
    </w:p>
    <w:p w14:paraId="45B9AE14" w14:textId="77777777" w:rsidR="00E41390" w:rsidRPr="007A179C" w:rsidRDefault="00E41390">
      <w:pPr>
        <w:numPr>
          <w:ilvl w:val="0"/>
          <w:numId w:val="45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굴림" w:hAnsi="굴림" w:cs="굴림"/>
          <w:szCs w:val="22"/>
        </w:rPr>
        <w:t>북마크는 발전소/연료전지별로 독립적으로 관리</w:t>
      </w:r>
    </w:p>
    <w:p w14:paraId="7F581971" w14:textId="77777777" w:rsidR="00E41390" w:rsidRPr="007A179C" w:rsidRDefault="00E41390">
      <w:pPr>
        <w:numPr>
          <w:ilvl w:val="0"/>
          <w:numId w:val="46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굴림" w:hAnsi="굴림" w:cs="굴림"/>
          <w:szCs w:val="22"/>
        </w:rPr>
        <w:t>북마크 색상은 그래프 표시 시 해당 데이터의 색상으로 사용</w:t>
      </w:r>
    </w:p>
    <w:p w14:paraId="71D4FEA1" w14:textId="77777777" w:rsidR="00E41390" w:rsidRPr="007A179C" w:rsidRDefault="00E41390">
      <w:pPr>
        <w:numPr>
          <w:ilvl w:val="0"/>
          <w:numId w:val="47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굴림" w:hAnsi="굴림" w:cs="굴림"/>
          <w:szCs w:val="22"/>
        </w:rPr>
        <w:t>북마크 데이터 변경 시 자동으로 UI 업데이트</w:t>
      </w:r>
    </w:p>
    <w:p w14:paraId="13396CFD" w14:textId="77777777" w:rsidR="00E41390" w:rsidRPr="007A179C" w:rsidRDefault="00E41390">
      <w:pPr>
        <w:numPr>
          <w:ilvl w:val="0"/>
          <w:numId w:val="48"/>
        </w:numPr>
        <w:wordWrap/>
        <w:overflowPunct/>
        <w:autoSpaceDE/>
        <w:autoSpaceDN/>
        <w:adjustRightInd/>
        <w:spacing w:before="30" w:after="30"/>
        <w:ind w:leftChars="273" w:left="961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굴림" w:hAnsi="굴림" w:cs="굴림"/>
          <w:b/>
          <w:bCs/>
          <w:szCs w:val="22"/>
        </w:rPr>
        <w:t>관련 PHP 파일</w:t>
      </w:r>
    </w:p>
    <w:p w14:paraId="1D16DB30" w14:textId="77777777" w:rsidR="00E41390" w:rsidRPr="007A179C" w:rsidRDefault="00E41390">
      <w:pPr>
        <w:numPr>
          <w:ilvl w:val="0"/>
          <w:numId w:val="49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Verdana" w:hAnsi="Verdana" w:cs="굴림"/>
          <w:szCs w:val="22"/>
        </w:rPr>
        <w:t>get_bookmark.php</w:t>
      </w:r>
      <w:r w:rsidRPr="007A179C">
        <w:rPr>
          <w:rFonts w:ascii="굴림" w:hAnsi="굴림" w:cs="굴림"/>
          <w:szCs w:val="22"/>
        </w:rPr>
        <w:t>: 북마크 목록 조회</w:t>
      </w:r>
    </w:p>
    <w:p w14:paraId="10E37989" w14:textId="77777777" w:rsidR="00E41390" w:rsidRPr="007A179C" w:rsidRDefault="00E41390">
      <w:pPr>
        <w:numPr>
          <w:ilvl w:val="0"/>
          <w:numId w:val="50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Verdana" w:hAnsi="Verdana" w:cs="굴림"/>
          <w:szCs w:val="22"/>
        </w:rPr>
        <w:t>add_bookmark.php</w:t>
      </w:r>
      <w:r w:rsidRPr="007A179C">
        <w:rPr>
          <w:rFonts w:ascii="굴림" w:hAnsi="굴림" w:cs="굴림"/>
          <w:szCs w:val="22"/>
        </w:rPr>
        <w:t>: 북마크 추가</w:t>
      </w:r>
    </w:p>
    <w:p w14:paraId="01BA3FFC" w14:textId="77777777" w:rsidR="00E41390" w:rsidRPr="007A179C" w:rsidRDefault="00E41390">
      <w:pPr>
        <w:numPr>
          <w:ilvl w:val="0"/>
          <w:numId w:val="51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Verdana" w:hAnsi="Verdana" w:cs="굴림"/>
          <w:szCs w:val="22"/>
        </w:rPr>
        <w:t>update_bookmark.php</w:t>
      </w:r>
      <w:r w:rsidRPr="007A179C">
        <w:rPr>
          <w:rFonts w:ascii="굴림" w:hAnsi="굴림" w:cs="굴림"/>
          <w:szCs w:val="22"/>
        </w:rPr>
        <w:t>: 북마크 정보 수정</w:t>
      </w:r>
    </w:p>
    <w:p w14:paraId="61355766" w14:textId="77777777" w:rsidR="00E41390" w:rsidRPr="007A179C" w:rsidRDefault="00E41390">
      <w:pPr>
        <w:numPr>
          <w:ilvl w:val="0"/>
          <w:numId w:val="52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7A179C">
        <w:rPr>
          <w:rFonts w:ascii="Verdana" w:hAnsi="Verdana" w:cs="굴림"/>
          <w:szCs w:val="22"/>
        </w:rPr>
        <w:t>delete_bookmark.php</w:t>
      </w:r>
      <w:r w:rsidRPr="007A179C">
        <w:rPr>
          <w:rFonts w:ascii="굴림" w:hAnsi="굴림" w:cs="굴림"/>
          <w:szCs w:val="22"/>
        </w:rPr>
        <w:t>: 북마크 삭제</w:t>
      </w:r>
    </w:p>
    <w:p w14:paraId="5666CE61" w14:textId="39642571" w:rsidR="00E41390" w:rsidRPr="007A179C" w:rsidRDefault="00B6273A">
      <w:pPr>
        <w:numPr>
          <w:ilvl w:val="0"/>
          <w:numId w:val="53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>
        <w:rPr>
          <w:rFonts w:ascii="Verdana" w:hAnsi="Verdana" w:cs="굴림"/>
          <w:szCs w:val="22"/>
        </w:rPr>
        <w:t>save</w:t>
      </w:r>
      <w:r w:rsidR="00E41390" w:rsidRPr="007A179C">
        <w:rPr>
          <w:rFonts w:ascii="Verdana" w:hAnsi="Verdana" w:cs="굴림"/>
          <w:szCs w:val="22"/>
        </w:rPr>
        <w:t>_bookmark_data.php</w:t>
      </w:r>
      <w:r w:rsidR="00E41390" w:rsidRPr="007A179C">
        <w:rPr>
          <w:rFonts w:ascii="굴림" w:hAnsi="굴림" w:cs="굴림"/>
          <w:szCs w:val="22"/>
        </w:rPr>
        <w:t>: 북마크 데이터 등록</w:t>
      </w:r>
    </w:p>
    <w:p w14:paraId="24069007" w14:textId="77777777" w:rsidR="00E41390" w:rsidRPr="00E41390" w:rsidRDefault="00E41390" w:rsidP="00445ABA">
      <w:pPr>
        <w:jc w:val="left"/>
      </w:pPr>
    </w:p>
    <w:p w14:paraId="62EF824A" w14:textId="77777777" w:rsidR="00E33C8C" w:rsidRPr="00E33C8C" w:rsidRDefault="00E33C8C" w:rsidP="00445ABA">
      <w:pPr>
        <w:jc w:val="left"/>
        <w:rPr>
          <w:rFonts w:ascii="Verdana" w:eastAsia="맑은 고딕" w:hAnsi="Verdana"/>
        </w:rPr>
      </w:pPr>
      <w:proofErr w:type="gramStart"/>
      <w:r w:rsidRPr="00E33C8C">
        <w:rPr>
          <w:rFonts w:ascii="Verdana" w:eastAsia="맑은 고딕" w:hAnsi="Verdana" w:hint="eastAsia"/>
        </w:rPr>
        <w:t xml:space="preserve">// </w:t>
      </w:r>
      <w:r w:rsidRPr="00E33C8C">
        <w:rPr>
          <w:rFonts w:ascii="Verdana" w:eastAsia="맑은 고딕" w:hAnsi="Verdana" w:hint="eastAsia"/>
        </w:rPr>
        <w:t>북마크</w:t>
      </w:r>
      <w:proofErr w:type="gramEnd"/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탭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로드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및</w:t>
      </w:r>
      <w:r w:rsidRPr="00E33C8C">
        <w:rPr>
          <w:rFonts w:ascii="Verdana" w:eastAsia="맑은 고딕" w:hAnsi="Verdana" w:hint="eastAsia"/>
        </w:rPr>
        <w:t xml:space="preserve"> </w:t>
      </w:r>
      <w:r w:rsidRPr="00E33C8C">
        <w:rPr>
          <w:rFonts w:ascii="Verdana" w:eastAsia="맑은 고딕" w:hAnsi="Verdana" w:hint="eastAsia"/>
        </w:rPr>
        <w:t>관리</w:t>
      </w:r>
    </w:p>
    <w:p w14:paraId="78C6269D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bookmarkStart w:id="34" w:name="_Toc193813754"/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탭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가져오기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및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표시</w:t>
      </w:r>
    </w:p>
    <w:p w14:paraId="64C452D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function </w:t>
      </w:r>
      <w:proofErr w:type="gramStart"/>
      <w:r w:rsidRPr="00CF2F96">
        <w:rPr>
          <w:rFonts w:ascii="Verdana" w:eastAsia="맑은 고딕" w:hAnsi="Verdana"/>
        </w:rPr>
        <w:t>getBookmarkTabs(</w:t>
      </w:r>
      <w:proofErr w:type="gramEnd"/>
      <w:r w:rsidRPr="00CF2F96">
        <w:rPr>
          <w:rFonts w:ascii="Verdana" w:eastAsia="맑은 고딕" w:hAnsi="Verdana"/>
        </w:rPr>
        <w:t>) {</w:t>
      </w:r>
    </w:p>
    <w:p w14:paraId="5AAADB0B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currentConfig = </w:t>
      </w:r>
      <w:proofErr w:type="gramStart"/>
      <w:r w:rsidRPr="00CF2F96">
        <w:rPr>
          <w:rFonts w:ascii="Verdana" w:eastAsia="맑은 고딕" w:hAnsi="Verdana"/>
        </w:rPr>
        <w:t>getCurrentConfig(</w:t>
      </w:r>
      <w:proofErr w:type="gramEnd"/>
      <w:r w:rsidRPr="00CF2F96">
        <w:rPr>
          <w:rFonts w:ascii="Verdana" w:eastAsia="맑은 고딕" w:hAnsi="Verdana"/>
        </w:rPr>
        <w:t>);</w:t>
      </w:r>
    </w:p>
    <w:p w14:paraId="67A22623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</w:t>
      </w:r>
      <w:proofErr w:type="gramStart"/>
      <w:r w:rsidRPr="00CF2F96">
        <w:rPr>
          <w:rFonts w:ascii="Verdana" w:eastAsia="맑은 고딕" w:hAnsi="Verdana"/>
        </w:rPr>
        <w:t>{ powerplant</w:t>
      </w:r>
      <w:proofErr w:type="gramEnd"/>
      <w:r w:rsidRPr="00CF2F96">
        <w:rPr>
          <w:rFonts w:ascii="Verdana" w:eastAsia="맑은 고딕" w:hAnsi="Verdana"/>
        </w:rPr>
        <w:t>_id, fuelcell_id } = currentConfig;</w:t>
      </w:r>
    </w:p>
    <w:p w14:paraId="529DF131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</w:p>
    <w:p w14:paraId="103AD4E6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</w:t>
      </w: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목록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가져오기</w:t>
      </w:r>
      <w:r w:rsidRPr="00CF2F96">
        <w:rPr>
          <w:rFonts w:ascii="Verdana" w:eastAsia="맑은 고딕" w:hAnsi="Verdana" w:hint="eastAsia"/>
        </w:rPr>
        <w:t xml:space="preserve"> - </w:t>
      </w:r>
      <w:r w:rsidRPr="00CF2F96">
        <w:rPr>
          <w:rFonts w:ascii="Verdana" w:eastAsia="맑은 고딕" w:hAnsi="Verdana" w:hint="eastAsia"/>
        </w:rPr>
        <w:t>모든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북마크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가져오기</w:t>
      </w:r>
      <w:r w:rsidRPr="00CF2F96">
        <w:rPr>
          <w:rFonts w:ascii="Verdana" w:eastAsia="맑은 고딕" w:hAnsi="Verdana" w:hint="eastAsia"/>
        </w:rPr>
        <w:t xml:space="preserve"> (</w:t>
      </w:r>
      <w:r w:rsidRPr="00CF2F96">
        <w:rPr>
          <w:rFonts w:ascii="Verdana" w:eastAsia="맑은 고딕" w:hAnsi="Verdana" w:hint="eastAsia"/>
        </w:rPr>
        <w:t>파라미터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없이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호출</w:t>
      </w:r>
      <w:r w:rsidRPr="00CF2F96">
        <w:rPr>
          <w:rFonts w:ascii="Verdana" w:eastAsia="맑은 고딕" w:hAnsi="Verdana" w:hint="eastAsia"/>
        </w:rPr>
        <w:t>)</w:t>
      </w:r>
    </w:p>
    <w:p w14:paraId="3C0624D7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fetch('js/stack/get_bookmark.php')</w:t>
      </w:r>
    </w:p>
    <w:p w14:paraId="52C0292A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</w:t>
      </w:r>
      <w:proofErr w:type="gramStart"/>
      <w:r w:rsidRPr="00CF2F96">
        <w:rPr>
          <w:rFonts w:ascii="Verdana" w:eastAsia="맑은 고딕" w:hAnsi="Verdana"/>
        </w:rPr>
        <w:t>.then</w:t>
      </w:r>
      <w:proofErr w:type="gramEnd"/>
      <w:r w:rsidRPr="00CF2F96">
        <w:rPr>
          <w:rFonts w:ascii="Verdana" w:eastAsia="맑은 고딕" w:hAnsi="Verdana"/>
        </w:rPr>
        <w:t>(response =&gt; response.json())</w:t>
      </w:r>
    </w:p>
    <w:p w14:paraId="30F82107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</w:t>
      </w:r>
      <w:proofErr w:type="gramStart"/>
      <w:r w:rsidRPr="00CF2F96">
        <w:rPr>
          <w:rFonts w:ascii="Verdana" w:eastAsia="맑은 고딕" w:hAnsi="Verdana"/>
        </w:rPr>
        <w:t>.then</w:t>
      </w:r>
      <w:proofErr w:type="gramEnd"/>
      <w:r w:rsidRPr="00CF2F96">
        <w:rPr>
          <w:rFonts w:ascii="Verdana" w:eastAsia="맑은 고딕" w:hAnsi="Verdana"/>
        </w:rPr>
        <w:t>(data =&gt; {</w:t>
      </w:r>
    </w:p>
    <w:p w14:paraId="3A17CB2E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lastRenderedPageBreak/>
        <w:t xml:space="preserve">      </w:t>
      </w: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탭</w:t>
      </w:r>
      <w:r w:rsidRPr="00CF2F96">
        <w:rPr>
          <w:rFonts w:ascii="Verdana" w:eastAsia="맑은 고딕" w:hAnsi="Verdana" w:hint="eastAsia"/>
        </w:rPr>
        <w:t xml:space="preserve"> UI </w:t>
      </w:r>
      <w:r w:rsidRPr="00CF2F96">
        <w:rPr>
          <w:rFonts w:ascii="Verdana" w:eastAsia="맑은 고딕" w:hAnsi="Verdana" w:hint="eastAsia"/>
        </w:rPr>
        <w:t>생성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및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이벤트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핸들러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등록</w:t>
      </w:r>
    </w:p>
    <w:p w14:paraId="3DDA820C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var bookmarkList = </w:t>
      </w:r>
      <w:proofErr w:type="gramStart"/>
      <w:r w:rsidRPr="00CF2F96">
        <w:rPr>
          <w:rFonts w:ascii="Verdana" w:eastAsia="맑은 고딕" w:hAnsi="Verdana"/>
        </w:rPr>
        <w:t>document.getElementById</w:t>
      </w:r>
      <w:proofErr w:type="gramEnd"/>
      <w:r w:rsidRPr="00CF2F96">
        <w:rPr>
          <w:rFonts w:ascii="Verdana" w:eastAsia="맑은 고딕" w:hAnsi="Verdana"/>
        </w:rPr>
        <w:t>("bookmark-tab").querySelector("ul");</w:t>
      </w:r>
    </w:p>
    <w:p w14:paraId="02BBD424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    bookmarkList.innerHTML = ""</w:t>
      </w:r>
      <w:proofErr w:type="gramStart"/>
      <w:r w:rsidRPr="00CF2F96">
        <w:rPr>
          <w:rFonts w:ascii="Verdana" w:eastAsia="맑은 고딕" w:hAnsi="Verdana" w:hint="eastAsia"/>
        </w:rPr>
        <w:t>; /</w:t>
      </w:r>
      <w:proofErr w:type="gramEnd"/>
      <w:r w:rsidRPr="00CF2F96">
        <w:rPr>
          <w:rFonts w:ascii="Verdana" w:eastAsia="맑은 고딕" w:hAnsi="Verdana" w:hint="eastAsia"/>
        </w:rPr>
        <w:t xml:space="preserve">/ </w:t>
      </w:r>
      <w:r w:rsidRPr="00CF2F96">
        <w:rPr>
          <w:rFonts w:ascii="Verdana" w:eastAsia="맑은 고딕" w:hAnsi="Verdana" w:hint="eastAsia"/>
        </w:rPr>
        <w:t>기존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목록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초기화</w:t>
      </w:r>
    </w:p>
    <w:p w14:paraId="7AC60B04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</w:p>
    <w:p w14:paraId="1AA1A386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    </w:t>
      </w:r>
      <w:proofErr w:type="gramStart"/>
      <w:r w:rsidRPr="00CF2F96">
        <w:rPr>
          <w:rFonts w:ascii="Verdana" w:eastAsia="맑은 고딕" w:hAnsi="Verdana" w:hint="eastAsia"/>
        </w:rPr>
        <w:t>// "</w:t>
      </w:r>
      <w:proofErr w:type="gramEnd"/>
      <w:r w:rsidRPr="00CF2F96">
        <w:rPr>
          <w:rFonts w:ascii="Verdana" w:eastAsia="맑은 고딕" w:hAnsi="Verdana" w:hint="eastAsia"/>
        </w:rPr>
        <w:t>전체항목</w:t>
      </w:r>
      <w:r w:rsidRPr="00CF2F96">
        <w:rPr>
          <w:rFonts w:ascii="Verdana" w:eastAsia="맑은 고딕" w:hAnsi="Verdana" w:hint="eastAsia"/>
        </w:rPr>
        <w:t xml:space="preserve">" </w:t>
      </w:r>
      <w:r w:rsidRPr="00CF2F96">
        <w:rPr>
          <w:rFonts w:ascii="Verdana" w:eastAsia="맑은 고딕" w:hAnsi="Verdana" w:hint="eastAsia"/>
        </w:rPr>
        <w:t>탭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추가</w:t>
      </w:r>
    </w:p>
    <w:p w14:paraId="460B1B07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var allItemsTab = </w:t>
      </w:r>
      <w:proofErr w:type="gramStart"/>
      <w:r w:rsidRPr="00CF2F96">
        <w:rPr>
          <w:rFonts w:ascii="Verdana" w:eastAsia="맑은 고딕" w:hAnsi="Verdana"/>
        </w:rPr>
        <w:t>document.createElement</w:t>
      </w:r>
      <w:proofErr w:type="gramEnd"/>
      <w:r w:rsidRPr="00CF2F96">
        <w:rPr>
          <w:rFonts w:ascii="Verdana" w:eastAsia="맑은 고딕" w:hAnsi="Verdana"/>
        </w:rPr>
        <w:t>("li");</w:t>
      </w:r>
    </w:p>
    <w:p w14:paraId="3318C318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allItemsTab.classList.add("tab-item"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58014A9B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    allItemsTab.innerHTML = `&lt;a class="all-item-tab"&gt;</w:t>
      </w:r>
      <w:r w:rsidRPr="00CF2F96">
        <w:rPr>
          <w:rFonts w:ascii="Verdana" w:eastAsia="맑은 고딕" w:hAnsi="Verdana" w:hint="eastAsia"/>
        </w:rPr>
        <w:t>전체항목</w:t>
      </w:r>
      <w:r w:rsidRPr="00CF2F96">
        <w:rPr>
          <w:rFonts w:ascii="Verdana" w:eastAsia="맑은 고딕" w:hAnsi="Verdana" w:hint="eastAsia"/>
        </w:rPr>
        <w:t>&lt;/a&gt;`;</w:t>
      </w:r>
    </w:p>
    <w:p w14:paraId="449802CF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bookmarkList.appendChild(allItemsTab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16B0ABA0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</w:p>
    <w:p w14:paraId="12B4C63C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    </w:t>
      </w: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탭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추가</w:t>
      </w:r>
    </w:p>
    <w:p w14:paraId="3C25AC9C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</w:t>
      </w:r>
      <w:proofErr w:type="gramStart"/>
      <w:r w:rsidRPr="00CF2F96">
        <w:rPr>
          <w:rFonts w:ascii="Verdana" w:eastAsia="맑은 고딕" w:hAnsi="Verdana"/>
        </w:rPr>
        <w:t>data.forEach</w:t>
      </w:r>
      <w:proofErr w:type="gramEnd"/>
      <w:r w:rsidRPr="00CF2F96">
        <w:rPr>
          <w:rFonts w:ascii="Verdana" w:eastAsia="맑은 고딕" w:hAnsi="Verdana"/>
        </w:rPr>
        <w:t>(bookmark =&gt; {</w:t>
      </w:r>
    </w:p>
    <w:p w14:paraId="0C5BBB1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  var newTabItem = </w:t>
      </w:r>
      <w:proofErr w:type="gramStart"/>
      <w:r w:rsidRPr="00CF2F96">
        <w:rPr>
          <w:rFonts w:ascii="Verdana" w:eastAsia="맑은 고딕" w:hAnsi="Verdana"/>
        </w:rPr>
        <w:t>document.createElement</w:t>
      </w:r>
      <w:proofErr w:type="gramEnd"/>
      <w:r w:rsidRPr="00CF2F96">
        <w:rPr>
          <w:rFonts w:ascii="Verdana" w:eastAsia="맑은 고딕" w:hAnsi="Verdana"/>
        </w:rPr>
        <w:t>("li");</w:t>
      </w:r>
    </w:p>
    <w:p w14:paraId="3624E960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  newTabItem.classList.add("tab-item"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4119CC0F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  newTabItem.innerHTML = `&lt;a data-bookmark-id="${bookmark.id}" class="bookmark-tab"&gt;${</w:t>
      </w:r>
      <w:proofErr w:type="gramStart"/>
      <w:r w:rsidRPr="00CF2F96">
        <w:rPr>
          <w:rFonts w:ascii="Verdana" w:eastAsia="맑은 고딕" w:hAnsi="Verdana"/>
        </w:rPr>
        <w:t>bookmark.name}&lt;</w:t>
      </w:r>
      <w:proofErr w:type="gramEnd"/>
      <w:r w:rsidRPr="00CF2F96">
        <w:rPr>
          <w:rFonts w:ascii="Verdana" w:eastAsia="맑은 고딕" w:hAnsi="Verdana"/>
        </w:rPr>
        <w:t>/a&gt;`;</w:t>
      </w:r>
    </w:p>
    <w:p w14:paraId="15B64088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  bookmarkList.appendChild(newTabItem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0BD65629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});</w:t>
      </w:r>
    </w:p>
    <w:p w14:paraId="38B41193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</w:p>
    <w:p w14:paraId="6F131475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    </w:t>
      </w: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관리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버튼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추가</w:t>
      </w:r>
    </w:p>
    <w:p w14:paraId="4A04C77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const stackDataMngHead = </w:t>
      </w:r>
      <w:proofErr w:type="gramStart"/>
      <w:r w:rsidRPr="00CF2F96">
        <w:rPr>
          <w:rFonts w:ascii="Verdana" w:eastAsia="맑은 고딕" w:hAnsi="Verdana"/>
        </w:rPr>
        <w:t>document.getElementById</w:t>
      </w:r>
      <w:proofErr w:type="gramEnd"/>
      <w:r w:rsidRPr="00CF2F96">
        <w:rPr>
          <w:rFonts w:ascii="Verdana" w:eastAsia="맑은 고딕" w:hAnsi="Verdana"/>
        </w:rPr>
        <w:t>('stack-data-mng-head');</w:t>
      </w:r>
    </w:p>
    <w:p w14:paraId="3464D68E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if (stackDataMngHead) {</w:t>
      </w:r>
    </w:p>
    <w:p w14:paraId="1B87D384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  const plusButton = </w:t>
      </w:r>
      <w:proofErr w:type="gramStart"/>
      <w:r w:rsidRPr="00CF2F96">
        <w:rPr>
          <w:rFonts w:ascii="Verdana" w:eastAsia="맑은 고딕" w:hAnsi="Verdana"/>
        </w:rPr>
        <w:t>document.createElement</w:t>
      </w:r>
      <w:proofErr w:type="gramEnd"/>
      <w:r w:rsidRPr="00CF2F96">
        <w:rPr>
          <w:rFonts w:ascii="Verdana" w:eastAsia="맑은 고딕" w:hAnsi="Verdana"/>
        </w:rPr>
        <w:t>("div");</w:t>
      </w:r>
    </w:p>
    <w:p w14:paraId="44CA1ED5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  plusButton.classList.add("bmk-list-mng-plus-btn"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190DADD8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      plusButton.innerHTML = '&lt;a class="plus" title="</w:t>
      </w:r>
      <w:r w:rsidRPr="00CF2F96">
        <w:rPr>
          <w:rFonts w:ascii="Verdana" w:eastAsia="맑은 고딕" w:hAnsi="Verdana" w:hint="eastAsia"/>
        </w:rPr>
        <w:t>항목관리</w:t>
      </w:r>
      <w:r w:rsidRPr="00CF2F96">
        <w:rPr>
          <w:rFonts w:ascii="Verdana" w:eastAsia="맑은 고딕" w:hAnsi="Verdana" w:hint="eastAsia"/>
        </w:rPr>
        <w:t>"&gt;+&lt;/a&gt;';</w:t>
      </w:r>
    </w:p>
    <w:p w14:paraId="3CD2F07D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  stackDataMngHead.appendChild(plusButton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0360CE05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}</w:t>
      </w:r>
    </w:p>
    <w:p w14:paraId="33CC4ACB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});</w:t>
      </w:r>
    </w:p>
    <w:p w14:paraId="3F5E1155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>}</w:t>
      </w:r>
    </w:p>
    <w:p w14:paraId="16CBBD94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</w:p>
    <w:p w14:paraId="2134861F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데이터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필터링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및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표시</w:t>
      </w:r>
    </w:p>
    <w:p w14:paraId="770A254E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function </w:t>
      </w:r>
      <w:proofErr w:type="gramStart"/>
      <w:r w:rsidRPr="00CF2F96">
        <w:rPr>
          <w:rFonts w:ascii="Verdana" w:eastAsia="맑은 고딕" w:hAnsi="Verdana"/>
        </w:rPr>
        <w:t>filterDataByBookmark(</w:t>
      </w:r>
      <w:proofErr w:type="gramEnd"/>
      <w:r w:rsidRPr="00CF2F96">
        <w:rPr>
          <w:rFonts w:ascii="Verdana" w:eastAsia="맑은 고딕" w:hAnsi="Verdana"/>
        </w:rPr>
        <w:t>bookmarkId, page = 1) {</w:t>
      </w:r>
    </w:p>
    <w:p w14:paraId="5B461D91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</w:t>
      </w: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현재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발전소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및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연료전지</w:t>
      </w:r>
      <w:r w:rsidRPr="00CF2F96">
        <w:rPr>
          <w:rFonts w:ascii="Verdana" w:eastAsia="맑은 고딕" w:hAnsi="Verdana" w:hint="eastAsia"/>
        </w:rPr>
        <w:t xml:space="preserve"> ID </w:t>
      </w:r>
      <w:r w:rsidRPr="00CF2F96">
        <w:rPr>
          <w:rFonts w:ascii="Verdana" w:eastAsia="맑은 고딕" w:hAnsi="Verdana" w:hint="eastAsia"/>
        </w:rPr>
        <w:t>가져오기</w:t>
      </w:r>
    </w:p>
    <w:p w14:paraId="2BE923CF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currentConfig = </w:t>
      </w:r>
      <w:proofErr w:type="gramStart"/>
      <w:r w:rsidRPr="00CF2F96">
        <w:rPr>
          <w:rFonts w:ascii="Verdana" w:eastAsia="맑은 고딕" w:hAnsi="Verdana"/>
        </w:rPr>
        <w:t>getCurrentConfig(</w:t>
      </w:r>
      <w:proofErr w:type="gramEnd"/>
      <w:r w:rsidRPr="00CF2F96">
        <w:rPr>
          <w:rFonts w:ascii="Verdana" w:eastAsia="맑은 고딕" w:hAnsi="Verdana"/>
        </w:rPr>
        <w:t>);</w:t>
      </w:r>
    </w:p>
    <w:p w14:paraId="2A0F97C3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powerplant_id = currentConfig.powerplant_id || 'SE01</w:t>
      </w:r>
      <w:proofErr w:type="gramStart"/>
      <w:r w:rsidRPr="00CF2F96">
        <w:rPr>
          <w:rFonts w:ascii="Verdana" w:eastAsia="맑은 고딕" w:hAnsi="Verdana"/>
        </w:rPr>
        <w:t>';</w:t>
      </w:r>
      <w:proofErr w:type="gramEnd"/>
    </w:p>
    <w:p w14:paraId="333DEC55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fuelcell_id = currentConfig.fuelcell_id || 'F001</w:t>
      </w:r>
      <w:proofErr w:type="gramStart"/>
      <w:r w:rsidRPr="00CF2F96">
        <w:rPr>
          <w:rFonts w:ascii="Verdana" w:eastAsia="맑은 고딕" w:hAnsi="Verdana"/>
        </w:rPr>
        <w:t>';</w:t>
      </w:r>
      <w:proofErr w:type="gramEnd"/>
    </w:p>
    <w:p w14:paraId="69A04035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</w:p>
    <w:p w14:paraId="43CC2E76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</w:t>
      </w: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검색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조건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파라미터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생성</w:t>
      </w:r>
    </w:p>
    <w:p w14:paraId="0B1F2C5A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searchParams = new </w:t>
      </w:r>
      <w:proofErr w:type="gramStart"/>
      <w:r w:rsidRPr="00CF2F96">
        <w:rPr>
          <w:rFonts w:ascii="Verdana" w:eastAsia="맑은 고딕" w:hAnsi="Verdana"/>
        </w:rPr>
        <w:t>URLSearchParams(</w:t>
      </w:r>
      <w:proofErr w:type="gramEnd"/>
      <w:r w:rsidRPr="00CF2F96">
        <w:rPr>
          <w:rFonts w:ascii="Verdana" w:eastAsia="맑은 고딕" w:hAnsi="Verdana"/>
        </w:rPr>
        <w:t>);</w:t>
      </w:r>
    </w:p>
    <w:p w14:paraId="45F5371C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searchParams.append('bookmarkId', bookmarkId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6B5012C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searchParams.append('page', page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79ED1B74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searchParams.append('perPage', 100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18433624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searchParams.append('type', type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6580C670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searchParams.append('powerplant_id', powerplant_id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18499BD8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lastRenderedPageBreak/>
        <w:t xml:space="preserve">  searchParams.append('fuelcell_id', fuelcell_id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5AEC692F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</w:p>
    <w:p w14:paraId="3A8C275C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</w:t>
      </w: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데이터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요청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및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표시</w:t>
      </w:r>
    </w:p>
    <w:p w14:paraId="2DCED4DB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fetch(`</w:t>
      </w:r>
      <w:proofErr w:type="gramStart"/>
      <w:r w:rsidRPr="00CF2F96">
        <w:rPr>
          <w:rFonts w:ascii="Verdana" w:eastAsia="맑은 고딕" w:hAnsi="Verdana"/>
        </w:rPr>
        <w:t>js/stack/stack_search.php?$</w:t>
      </w:r>
      <w:proofErr w:type="gramEnd"/>
      <w:r w:rsidRPr="00CF2F96">
        <w:rPr>
          <w:rFonts w:ascii="Verdana" w:eastAsia="맑은 고딕" w:hAnsi="Verdana"/>
        </w:rPr>
        <w:t>{searchParams.toString()}`)</w:t>
      </w:r>
    </w:p>
    <w:p w14:paraId="72C8A6A1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</w:t>
      </w:r>
      <w:proofErr w:type="gramStart"/>
      <w:r w:rsidRPr="00CF2F96">
        <w:rPr>
          <w:rFonts w:ascii="Verdana" w:eastAsia="맑은 고딕" w:hAnsi="Verdana"/>
        </w:rPr>
        <w:t>.then</w:t>
      </w:r>
      <w:proofErr w:type="gramEnd"/>
      <w:r w:rsidRPr="00CF2F96">
        <w:rPr>
          <w:rFonts w:ascii="Verdana" w:eastAsia="맑은 고딕" w:hAnsi="Verdana"/>
        </w:rPr>
        <w:t>(response =&gt; response.json())</w:t>
      </w:r>
    </w:p>
    <w:p w14:paraId="16AD5CDC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</w:t>
      </w:r>
      <w:proofErr w:type="gramStart"/>
      <w:r w:rsidRPr="00CF2F96">
        <w:rPr>
          <w:rFonts w:ascii="Verdana" w:eastAsia="맑은 고딕" w:hAnsi="Verdana"/>
        </w:rPr>
        <w:t>.then</w:t>
      </w:r>
      <w:proofErr w:type="gramEnd"/>
      <w:r w:rsidRPr="00CF2F96">
        <w:rPr>
          <w:rFonts w:ascii="Verdana" w:eastAsia="맑은 고딕" w:hAnsi="Verdana"/>
        </w:rPr>
        <w:t>(data =&gt; {</w:t>
      </w:r>
    </w:p>
    <w:p w14:paraId="13D02CD5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</w:t>
      </w:r>
      <w:proofErr w:type="gramStart"/>
      <w:r w:rsidRPr="00CF2F96">
        <w:rPr>
          <w:rFonts w:ascii="Verdana" w:eastAsia="맑은 고딕" w:hAnsi="Verdana"/>
        </w:rPr>
        <w:t>displayResults(</w:t>
      </w:r>
      <w:proofErr w:type="gramEnd"/>
      <w:r w:rsidRPr="00CF2F96">
        <w:rPr>
          <w:rFonts w:ascii="Verdana" w:eastAsia="맑은 고딕" w:hAnsi="Verdana"/>
        </w:rPr>
        <w:t>data.data, page, data.totalRows, type);</w:t>
      </w:r>
    </w:p>
    <w:p w14:paraId="345490BE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</w:t>
      </w:r>
      <w:proofErr w:type="gramStart"/>
      <w:r w:rsidRPr="00CF2F96">
        <w:rPr>
          <w:rFonts w:ascii="Verdana" w:eastAsia="맑은 고딕" w:hAnsi="Verdana"/>
        </w:rPr>
        <w:t>displayPagination(</w:t>
      </w:r>
      <w:proofErr w:type="gramEnd"/>
      <w:r w:rsidRPr="00CF2F96">
        <w:rPr>
          <w:rFonts w:ascii="Verdana" w:eastAsia="맑은 고딕" w:hAnsi="Verdana"/>
        </w:rPr>
        <w:t>data.totalRows, page, bookmarkId);</w:t>
      </w:r>
    </w:p>
    <w:p w14:paraId="2B4186B1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</w:t>
      </w:r>
      <w:proofErr w:type="gramStart"/>
      <w:r w:rsidRPr="00CF2F96">
        <w:rPr>
          <w:rFonts w:ascii="Verdana" w:eastAsia="맑은 고딕" w:hAnsi="Verdana"/>
        </w:rPr>
        <w:t>updateCheckboxesAfterSearch(</w:t>
      </w:r>
      <w:proofErr w:type="gramEnd"/>
      <w:r w:rsidRPr="00CF2F96">
        <w:rPr>
          <w:rFonts w:ascii="Verdana" w:eastAsia="맑은 고딕" w:hAnsi="Verdana"/>
        </w:rPr>
        <w:t>);</w:t>
      </w:r>
    </w:p>
    <w:p w14:paraId="0BD8FA9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});</w:t>
      </w:r>
    </w:p>
    <w:p w14:paraId="1E120E82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>}</w:t>
      </w:r>
    </w:p>
    <w:p w14:paraId="35C345AD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</w:p>
    <w:p w14:paraId="1F54DD62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추가</w:t>
      </w:r>
    </w:p>
    <w:p w14:paraId="15BDC2C9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>function addBookmark(bookmarkName) {</w:t>
      </w:r>
    </w:p>
    <w:p w14:paraId="2BE645C1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</w:t>
      </w:r>
      <w:proofErr w:type="gramStart"/>
      <w:r w:rsidRPr="00CF2F96">
        <w:rPr>
          <w:rFonts w:ascii="Verdana" w:eastAsia="맑은 고딕" w:hAnsi="Verdana" w:hint="eastAsia"/>
        </w:rPr>
        <w:t>// URL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파라미터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및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현재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설정에서</w:t>
      </w:r>
      <w:r w:rsidRPr="00CF2F96">
        <w:rPr>
          <w:rFonts w:ascii="Verdana" w:eastAsia="맑은 고딕" w:hAnsi="Verdana" w:hint="eastAsia"/>
        </w:rPr>
        <w:t xml:space="preserve"> ID </w:t>
      </w:r>
      <w:r w:rsidRPr="00CF2F96">
        <w:rPr>
          <w:rFonts w:ascii="Verdana" w:eastAsia="맑은 고딕" w:hAnsi="Verdana" w:hint="eastAsia"/>
        </w:rPr>
        <w:t>값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가져오기</w:t>
      </w:r>
    </w:p>
    <w:p w14:paraId="3C0EC173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urlParams = new URLSearchParams(</w:t>
      </w:r>
      <w:proofErr w:type="gramStart"/>
      <w:r w:rsidRPr="00CF2F96">
        <w:rPr>
          <w:rFonts w:ascii="Verdana" w:eastAsia="맑은 고딕" w:hAnsi="Verdana"/>
        </w:rPr>
        <w:t>window.location</w:t>
      </w:r>
      <w:proofErr w:type="gramEnd"/>
      <w:r w:rsidRPr="00CF2F96">
        <w:rPr>
          <w:rFonts w:ascii="Verdana" w:eastAsia="맑은 고딕" w:hAnsi="Verdana"/>
        </w:rPr>
        <w:t>.search);</w:t>
      </w:r>
    </w:p>
    <w:p w14:paraId="1D20256E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currentConfig = </w:t>
      </w:r>
      <w:proofErr w:type="gramStart"/>
      <w:r w:rsidRPr="00CF2F96">
        <w:rPr>
          <w:rFonts w:ascii="Verdana" w:eastAsia="맑은 고딕" w:hAnsi="Verdana"/>
        </w:rPr>
        <w:t>getCurrentConfig(</w:t>
      </w:r>
      <w:proofErr w:type="gramEnd"/>
      <w:r w:rsidRPr="00CF2F96">
        <w:rPr>
          <w:rFonts w:ascii="Verdana" w:eastAsia="맑은 고딕" w:hAnsi="Verdana"/>
        </w:rPr>
        <w:t>);</w:t>
      </w:r>
    </w:p>
    <w:p w14:paraId="7548BFD4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</w:p>
    <w:p w14:paraId="02F4242D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powerplant_id = urlParams.get('plant') || currentConfig.powerplant_id || 'SE01</w:t>
      </w:r>
      <w:proofErr w:type="gramStart"/>
      <w:r w:rsidRPr="00CF2F96">
        <w:rPr>
          <w:rFonts w:ascii="Verdana" w:eastAsia="맑은 고딕" w:hAnsi="Verdana"/>
        </w:rPr>
        <w:t>';</w:t>
      </w:r>
      <w:proofErr w:type="gramEnd"/>
    </w:p>
    <w:p w14:paraId="6B1C8512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group_id = urlParams.get('group') || currentConfig.group_id || 'GR01</w:t>
      </w:r>
      <w:proofErr w:type="gramStart"/>
      <w:r w:rsidRPr="00CF2F96">
        <w:rPr>
          <w:rFonts w:ascii="Verdana" w:eastAsia="맑은 고딕" w:hAnsi="Verdana"/>
        </w:rPr>
        <w:t>';</w:t>
      </w:r>
      <w:proofErr w:type="gramEnd"/>
    </w:p>
    <w:p w14:paraId="402A029F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fuelcell_id = urlParams.get('fuelcell') || currentConfig.fuelcell_id || 'F001</w:t>
      </w:r>
      <w:proofErr w:type="gramStart"/>
      <w:r w:rsidRPr="00CF2F96">
        <w:rPr>
          <w:rFonts w:ascii="Verdana" w:eastAsia="맑은 고딕" w:hAnsi="Verdana"/>
        </w:rPr>
        <w:t>';</w:t>
      </w:r>
      <w:proofErr w:type="gramEnd"/>
    </w:p>
    <w:p w14:paraId="26B35AB7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</w:p>
    <w:p w14:paraId="49ABE6DC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</w:t>
      </w: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추가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요청</w:t>
      </w:r>
    </w:p>
    <w:p w14:paraId="62C47198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formData = new </w:t>
      </w:r>
      <w:proofErr w:type="gramStart"/>
      <w:r w:rsidRPr="00CF2F96">
        <w:rPr>
          <w:rFonts w:ascii="Verdana" w:eastAsia="맑은 고딕" w:hAnsi="Verdana"/>
        </w:rPr>
        <w:t>FormData(</w:t>
      </w:r>
      <w:proofErr w:type="gramEnd"/>
      <w:r w:rsidRPr="00CF2F96">
        <w:rPr>
          <w:rFonts w:ascii="Verdana" w:eastAsia="맑은 고딕" w:hAnsi="Verdana"/>
        </w:rPr>
        <w:t>);</w:t>
      </w:r>
    </w:p>
    <w:p w14:paraId="2546AEBC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formData.append('name', bookmarkName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23AA25F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formData.append('powerplant_id', powerplant_id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517F02AB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formData.append('group_id', group_id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10962BB9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formData.append('fuelcell_id', fuelcell_id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6C180443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</w:p>
    <w:p w14:paraId="7068770C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  <w:proofErr w:type="gramStart"/>
      <w:r w:rsidRPr="00CF2F96">
        <w:rPr>
          <w:rFonts w:ascii="Verdana" w:eastAsia="맑은 고딕" w:hAnsi="Verdana"/>
        </w:rPr>
        <w:t>fetch(</w:t>
      </w:r>
      <w:proofErr w:type="gramEnd"/>
      <w:r w:rsidRPr="00CF2F96">
        <w:rPr>
          <w:rFonts w:ascii="Verdana" w:eastAsia="맑은 고딕" w:hAnsi="Verdana"/>
        </w:rPr>
        <w:t>'js/stack/add_bookmark.php', {</w:t>
      </w:r>
    </w:p>
    <w:p w14:paraId="72ABF92C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method: 'POST',</w:t>
      </w:r>
    </w:p>
    <w:p w14:paraId="4A8309E4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body: formData</w:t>
      </w:r>
    </w:p>
    <w:p w14:paraId="201F41E0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})</w:t>
      </w:r>
    </w:p>
    <w:p w14:paraId="6A2F043E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  <w:proofErr w:type="gramStart"/>
      <w:r w:rsidRPr="00CF2F96">
        <w:rPr>
          <w:rFonts w:ascii="Verdana" w:eastAsia="맑은 고딕" w:hAnsi="Verdana"/>
        </w:rPr>
        <w:t>.then</w:t>
      </w:r>
      <w:proofErr w:type="gramEnd"/>
      <w:r w:rsidRPr="00CF2F96">
        <w:rPr>
          <w:rFonts w:ascii="Verdana" w:eastAsia="맑은 고딕" w:hAnsi="Verdana"/>
        </w:rPr>
        <w:t>(response =&gt; response.json())</w:t>
      </w:r>
    </w:p>
    <w:p w14:paraId="28C29E82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  <w:proofErr w:type="gramStart"/>
      <w:r w:rsidRPr="00CF2F96">
        <w:rPr>
          <w:rFonts w:ascii="Verdana" w:eastAsia="맑은 고딕" w:hAnsi="Verdana"/>
        </w:rPr>
        <w:t>.then</w:t>
      </w:r>
      <w:proofErr w:type="gramEnd"/>
      <w:r w:rsidRPr="00CF2F96">
        <w:rPr>
          <w:rFonts w:ascii="Verdana" w:eastAsia="맑은 고딕" w:hAnsi="Verdana"/>
        </w:rPr>
        <w:t>(data =&gt; {</w:t>
      </w:r>
    </w:p>
    <w:p w14:paraId="4D47AEDA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if (</w:t>
      </w:r>
      <w:proofErr w:type="gramStart"/>
      <w:r w:rsidRPr="00CF2F96">
        <w:rPr>
          <w:rFonts w:ascii="Verdana" w:eastAsia="맑은 고딕" w:hAnsi="Verdana"/>
        </w:rPr>
        <w:t>data.success</w:t>
      </w:r>
      <w:proofErr w:type="gramEnd"/>
      <w:r w:rsidRPr="00CF2F96">
        <w:rPr>
          <w:rFonts w:ascii="Verdana" w:eastAsia="맑은 고딕" w:hAnsi="Verdana"/>
        </w:rPr>
        <w:t>) {</w:t>
      </w:r>
    </w:p>
    <w:p w14:paraId="520BC1ED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r w:rsidRPr="00CF2F96">
        <w:rPr>
          <w:rFonts w:ascii="Verdana" w:eastAsia="맑은 고딕" w:hAnsi="Verdana" w:hint="eastAsia"/>
        </w:rPr>
        <w:t xml:space="preserve">      </w:t>
      </w: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리스트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새로고침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및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선택된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데이터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등록</w:t>
      </w:r>
    </w:p>
    <w:p w14:paraId="281B8E0C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</w:t>
      </w:r>
      <w:proofErr w:type="gramStart"/>
      <w:r w:rsidRPr="00CF2F96">
        <w:rPr>
          <w:rFonts w:ascii="Verdana" w:eastAsia="맑은 고딕" w:hAnsi="Verdana"/>
        </w:rPr>
        <w:t>getBookmarkTabs(</w:t>
      </w:r>
      <w:proofErr w:type="gramEnd"/>
      <w:r w:rsidRPr="00CF2F96">
        <w:rPr>
          <w:rFonts w:ascii="Verdana" w:eastAsia="맑은 고딕" w:hAnsi="Verdana"/>
        </w:rPr>
        <w:t>);</w:t>
      </w:r>
    </w:p>
    <w:p w14:paraId="442519E2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</w:t>
      </w:r>
      <w:proofErr w:type="gramStart"/>
      <w:r w:rsidRPr="00CF2F96">
        <w:rPr>
          <w:rFonts w:ascii="Verdana" w:eastAsia="맑은 고딕" w:hAnsi="Verdana"/>
        </w:rPr>
        <w:t>getTabList(</w:t>
      </w:r>
      <w:proofErr w:type="gramEnd"/>
      <w:r w:rsidRPr="00CF2F96">
        <w:rPr>
          <w:rFonts w:ascii="Verdana" w:eastAsia="맑은 고딕" w:hAnsi="Verdana"/>
        </w:rPr>
        <w:t>);</w:t>
      </w:r>
    </w:p>
    <w:p w14:paraId="5E5EBD6E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</w:t>
      </w:r>
    </w:p>
    <w:p w14:paraId="739605FE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const checkedBoxes = </w:t>
      </w:r>
      <w:proofErr w:type="gramStart"/>
      <w:r w:rsidRPr="00CF2F96">
        <w:rPr>
          <w:rFonts w:ascii="Verdana" w:eastAsia="맑은 고딕" w:hAnsi="Verdana"/>
        </w:rPr>
        <w:t>document.querySelectorAll</w:t>
      </w:r>
      <w:proofErr w:type="gramEnd"/>
      <w:r w:rsidRPr="00CF2F96">
        <w:rPr>
          <w:rFonts w:ascii="Verdana" w:eastAsia="맑은 고딕" w:hAnsi="Verdana"/>
        </w:rPr>
        <w:t>('input[name="data-checkbox"]:checked');</w:t>
      </w:r>
    </w:p>
    <w:p w14:paraId="5D70C3BA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if (checkedBoxes.length &gt; 0) {</w:t>
      </w:r>
    </w:p>
    <w:p w14:paraId="4A11AA7C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  </w:t>
      </w:r>
      <w:proofErr w:type="gramStart"/>
      <w:r w:rsidRPr="00CF2F96">
        <w:rPr>
          <w:rFonts w:ascii="Verdana" w:eastAsia="맑은 고딕" w:hAnsi="Verdana"/>
        </w:rPr>
        <w:t>registerBookmarkData(</w:t>
      </w:r>
      <w:proofErr w:type="gramEnd"/>
      <w:r w:rsidRPr="00CF2F96">
        <w:rPr>
          <w:rFonts w:ascii="Verdana" w:eastAsia="맑은 고딕" w:hAnsi="Verdana"/>
        </w:rPr>
        <w:t>data.bookmarkId, checkedBoxes);</w:t>
      </w:r>
    </w:p>
    <w:p w14:paraId="22C630D0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  }</w:t>
      </w:r>
    </w:p>
    <w:p w14:paraId="284B6645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}</w:t>
      </w:r>
    </w:p>
    <w:p w14:paraId="6F9F1C3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lastRenderedPageBreak/>
        <w:t xml:space="preserve">  });</w:t>
      </w:r>
    </w:p>
    <w:p w14:paraId="460A37D5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>}</w:t>
      </w:r>
    </w:p>
    <w:p w14:paraId="110CB5BB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</w:p>
    <w:p w14:paraId="2FA4881F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데이터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등록</w:t>
      </w:r>
    </w:p>
    <w:p w14:paraId="5606E82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function </w:t>
      </w:r>
      <w:proofErr w:type="gramStart"/>
      <w:r w:rsidRPr="00CF2F96">
        <w:rPr>
          <w:rFonts w:ascii="Verdana" w:eastAsia="맑은 고딕" w:hAnsi="Verdana"/>
        </w:rPr>
        <w:t>registerBookmarkData(</w:t>
      </w:r>
      <w:proofErr w:type="gramEnd"/>
      <w:r w:rsidRPr="00CF2F96">
        <w:rPr>
          <w:rFonts w:ascii="Verdana" w:eastAsia="맑은 고딕" w:hAnsi="Verdana"/>
        </w:rPr>
        <w:t>bookmarkId, checkboxes) {</w:t>
      </w:r>
    </w:p>
    <w:p w14:paraId="6204E04E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  <w:proofErr w:type="gramStart"/>
      <w:r w:rsidRPr="00CF2F96">
        <w:rPr>
          <w:rFonts w:ascii="Verdana" w:eastAsia="맑은 고딕" w:hAnsi="Verdana"/>
        </w:rPr>
        <w:t>checkboxes.forEach</w:t>
      </w:r>
      <w:proofErr w:type="gramEnd"/>
      <w:r w:rsidRPr="00CF2F96">
        <w:rPr>
          <w:rFonts w:ascii="Verdana" w:eastAsia="맑은 고딕" w:hAnsi="Verdana"/>
        </w:rPr>
        <w:t>(checkbox =&gt; {</w:t>
      </w:r>
    </w:p>
    <w:p w14:paraId="701DFCC1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const no = </w:t>
      </w:r>
      <w:proofErr w:type="gramStart"/>
      <w:r w:rsidRPr="00CF2F96">
        <w:rPr>
          <w:rFonts w:ascii="Verdana" w:eastAsia="맑은 고딕" w:hAnsi="Verdana"/>
        </w:rPr>
        <w:t>checkbox.getAttribute</w:t>
      </w:r>
      <w:proofErr w:type="gramEnd"/>
      <w:r w:rsidRPr="00CF2F96">
        <w:rPr>
          <w:rFonts w:ascii="Verdana" w:eastAsia="맑은 고딕" w:hAnsi="Verdana"/>
        </w:rPr>
        <w:t>("data-no");</w:t>
      </w:r>
    </w:p>
    <w:p w14:paraId="497671F2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</w:t>
      </w:r>
      <w:proofErr w:type="gramStart"/>
      <w:r w:rsidRPr="00CF2F96">
        <w:rPr>
          <w:rFonts w:ascii="Verdana" w:eastAsia="맑은 고딕" w:hAnsi="Verdana"/>
        </w:rPr>
        <w:t>saveBookmarkData(</w:t>
      </w:r>
      <w:proofErr w:type="gramEnd"/>
      <w:r w:rsidRPr="00CF2F96">
        <w:rPr>
          <w:rFonts w:ascii="Verdana" w:eastAsia="맑은 고딕" w:hAnsi="Verdana"/>
        </w:rPr>
        <w:t>no, bookmarkId);</w:t>
      </w:r>
    </w:p>
    <w:p w14:paraId="5FFE383D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});</w:t>
      </w:r>
    </w:p>
    <w:p w14:paraId="36C06882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>}</w:t>
      </w:r>
    </w:p>
    <w:p w14:paraId="0E760FBB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</w:p>
    <w:p w14:paraId="62463DDE" w14:textId="77777777" w:rsidR="00CF2F96" w:rsidRPr="00CF2F96" w:rsidRDefault="00CF2F96" w:rsidP="00CF2F96">
      <w:pPr>
        <w:jc w:val="left"/>
        <w:rPr>
          <w:rFonts w:ascii="Verdana" w:eastAsia="맑은 고딕" w:hAnsi="Verdana" w:hint="eastAsia"/>
        </w:rPr>
      </w:pPr>
      <w:proofErr w:type="gramStart"/>
      <w:r w:rsidRPr="00CF2F96">
        <w:rPr>
          <w:rFonts w:ascii="Verdana" w:eastAsia="맑은 고딕" w:hAnsi="Verdana" w:hint="eastAsia"/>
        </w:rPr>
        <w:t xml:space="preserve">// </w:t>
      </w:r>
      <w:r w:rsidRPr="00CF2F96">
        <w:rPr>
          <w:rFonts w:ascii="Verdana" w:eastAsia="맑은 고딕" w:hAnsi="Verdana" w:hint="eastAsia"/>
        </w:rPr>
        <w:t>북마크</w:t>
      </w:r>
      <w:proofErr w:type="gramEnd"/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데이터</w:t>
      </w:r>
      <w:r w:rsidRPr="00CF2F96">
        <w:rPr>
          <w:rFonts w:ascii="Verdana" w:eastAsia="맑은 고딕" w:hAnsi="Verdana" w:hint="eastAsia"/>
        </w:rPr>
        <w:t xml:space="preserve"> </w:t>
      </w:r>
      <w:r w:rsidRPr="00CF2F96">
        <w:rPr>
          <w:rFonts w:ascii="Verdana" w:eastAsia="맑은 고딕" w:hAnsi="Verdana" w:hint="eastAsia"/>
        </w:rPr>
        <w:t>저장</w:t>
      </w:r>
    </w:p>
    <w:p w14:paraId="3BC04BAF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function </w:t>
      </w:r>
      <w:proofErr w:type="gramStart"/>
      <w:r w:rsidRPr="00CF2F96">
        <w:rPr>
          <w:rFonts w:ascii="Verdana" w:eastAsia="맑은 고딕" w:hAnsi="Verdana"/>
        </w:rPr>
        <w:t>saveBookmarkData(</w:t>
      </w:r>
      <w:proofErr w:type="gramEnd"/>
      <w:r w:rsidRPr="00CF2F96">
        <w:rPr>
          <w:rFonts w:ascii="Verdana" w:eastAsia="맑은 고딕" w:hAnsi="Verdana"/>
        </w:rPr>
        <w:t>dataNo, bookmarkId) {</w:t>
      </w:r>
    </w:p>
    <w:p w14:paraId="5B2450D7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const formData = new </w:t>
      </w:r>
      <w:proofErr w:type="gramStart"/>
      <w:r w:rsidRPr="00CF2F96">
        <w:rPr>
          <w:rFonts w:ascii="Verdana" w:eastAsia="맑은 고딕" w:hAnsi="Verdana"/>
        </w:rPr>
        <w:t>FormData(</w:t>
      </w:r>
      <w:proofErr w:type="gramEnd"/>
      <w:r w:rsidRPr="00CF2F96">
        <w:rPr>
          <w:rFonts w:ascii="Verdana" w:eastAsia="맑은 고딕" w:hAnsi="Verdana"/>
        </w:rPr>
        <w:t>);</w:t>
      </w:r>
    </w:p>
    <w:p w14:paraId="1B3E20E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formData.append('sch_id', dataNo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3980D466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formData.append('bmk_id', bookmarkId</w:t>
      </w:r>
      <w:proofErr w:type="gramStart"/>
      <w:r w:rsidRPr="00CF2F96">
        <w:rPr>
          <w:rFonts w:ascii="Verdana" w:eastAsia="맑은 고딕" w:hAnsi="Verdana"/>
        </w:rPr>
        <w:t>);</w:t>
      </w:r>
      <w:proofErr w:type="gramEnd"/>
    </w:p>
    <w:p w14:paraId="1E61136A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</w:t>
      </w:r>
    </w:p>
    <w:p w14:paraId="0D32927E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return </w:t>
      </w:r>
      <w:proofErr w:type="gramStart"/>
      <w:r w:rsidRPr="00CF2F96">
        <w:rPr>
          <w:rFonts w:ascii="Verdana" w:eastAsia="맑은 고딕" w:hAnsi="Verdana"/>
        </w:rPr>
        <w:t>fetch(</w:t>
      </w:r>
      <w:proofErr w:type="gramEnd"/>
      <w:r w:rsidRPr="00CF2F96">
        <w:rPr>
          <w:rFonts w:ascii="Verdana" w:eastAsia="맑은 고딕" w:hAnsi="Verdana"/>
        </w:rPr>
        <w:t>'js/stack/save_bookmark_data.php', {</w:t>
      </w:r>
    </w:p>
    <w:p w14:paraId="682A9C1A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method: 'POST',</w:t>
      </w:r>
    </w:p>
    <w:p w14:paraId="45B3715A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  body: formData</w:t>
      </w:r>
    </w:p>
    <w:p w14:paraId="101076B8" w14:textId="77777777" w:rsidR="00CF2F96" w:rsidRPr="00CF2F96" w:rsidRDefault="00CF2F96" w:rsidP="00CF2F96">
      <w:pPr>
        <w:jc w:val="left"/>
        <w:rPr>
          <w:rFonts w:ascii="Verdana" w:eastAsia="맑은 고딕" w:hAnsi="Verdana"/>
        </w:rPr>
      </w:pPr>
      <w:r w:rsidRPr="00CF2F96">
        <w:rPr>
          <w:rFonts w:ascii="Verdana" w:eastAsia="맑은 고딕" w:hAnsi="Verdana"/>
        </w:rPr>
        <w:t xml:space="preserve">  })</w:t>
      </w:r>
    </w:p>
    <w:p w14:paraId="62A72F55" w14:textId="3AB1F106" w:rsidR="00CF2F96" w:rsidRDefault="00CF2F96" w:rsidP="009C4AC8">
      <w:pPr>
        <w:ind w:firstLine="220"/>
        <w:jc w:val="left"/>
        <w:rPr>
          <w:rFonts w:ascii="Verdana" w:eastAsia="맑은 고딕" w:hAnsi="Verdana"/>
        </w:rPr>
      </w:pPr>
      <w:proofErr w:type="gramStart"/>
      <w:r w:rsidRPr="00CF2F96">
        <w:rPr>
          <w:rFonts w:ascii="Verdana" w:eastAsia="맑은 고딕" w:hAnsi="Verdana"/>
        </w:rPr>
        <w:t>.then</w:t>
      </w:r>
      <w:proofErr w:type="gramEnd"/>
      <w:r w:rsidRPr="00CF2F96">
        <w:rPr>
          <w:rFonts w:ascii="Verdana" w:eastAsia="맑은 고딕" w:hAnsi="Verdana"/>
        </w:rPr>
        <w:t>(response =&gt; response.json());</w:t>
      </w:r>
    </w:p>
    <w:p w14:paraId="0CF1FE35" w14:textId="79E2EB86" w:rsidR="009C4AC8" w:rsidRPr="009C4AC8" w:rsidRDefault="009C4AC8" w:rsidP="009C4AC8">
      <w:pPr>
        <w:ind w:firstLine="220"/>
        <w:jc w:val="left"/>
        <w:rPr>
          <w:rFonts w:ascii="Verdana" w:eastAsia="맑은 고딕" w:hAnsi="Verdana" w:hint="eastAsia"/>
        </w:rPr>
      </w:pPr>
      <w:r>
        <w:rPr>
          <w:rFonts w:ascii="Verdana" w:eastAsia="맑은 고딕" w:hAnsi="Verdana"/>
        </w:rPr>
        <w:t>}</w:t>
      </w:r>
    </w:p>
    <w:p w14:paraId="2E9C9371" w14:textId="2D5C5C95" w:rsidR="00E33C8C" w:rsidRDefault="003D679C" w:rsidP="00CF2F96">
      <w:pPr>
        <w:pStyle w:val="20"/>
      </w:pPr>
      <w:r>
        <w:rPr>
          <w:rFonts w:hint="eastAsia"/>
        </w:rPr>
        <w:t>유닛컨트롤</w:t>
      </w:r>
      <w:r>
        <w:rPr>
          <w:rFonts w:hint="eastAsia"/>
        </w:rPr>
        <w:t>(</w:t>
      </w:r>
      <w:r>
        <w:t>unitContro</w:t>
      </w:r>
      <w:r w:rsidR="009A3981">
        <w:t>l</w:t>
      </w:r>
      <w:r>
        <w:t>.js)</w:t>
      </w:r>
      <w:bookmarkEnd w:id="34"/>
    </w:p>
    <w:p w14:paraId="10E04CDD" w14:textId="45E58635" w:rsidR="003D679C" w:rsidRDefault="003D679C" w:rsidP="00445ABA">
      <w:pPr>
        <w:pStyle w:val="a2"/>
        <w:ind w:left="812"/>
        <w:jc w:val="left"/>
      </w:pP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장비의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모니터링하고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모드를</w:t>
      </w:r>
      <w:r>
        <w:rPr>
          <w:rFonts w:hint="eastAsia"/>
        </w:rPr>
        <w:t xml:space="preserve"> </w:t>
      </w:r>
      <w:r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</w:p>
    <w:p w14:paraId="619522FE" w14:textId="77777777" w:rsidR="001D2850" w:rsidRPr="004C6D73" w:rsidRDefault="001D2850" w:rsidP="002C174F">
      <w:pPr>
        <w:numPr>
          <w:ilvl w:val="0"/>
          <w:numId w:val="35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4C6D73">
        <w:rPr>
          <w:rFonts w:ascii="굴림" w:hAnsi="굴림" w:cs="굴림"/>
          <w:szCs w:val="22"/>
        </w:rPr>
        <w:t>실시간 모니터링: Redis를 통한 Gateway 상태와 파일 업로드 상태 모니터링</w:t>
      </w:r>
    </w:p>
    <w:p w14:paraId="316C4A08" w14:textId="77777777" w:rsidR="001D2850" w:rsidRPr="004C6D73" w:rsidRDefault="001D2850" w:rsidP="002C174F">
      <w:pPr>
        <w:numPr>
          <w:ilvl w:val="0"/>
          <w:numId w:val="35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4C6D73">
        <w:rPr>
          <w:rFonts w:ascii="굴림" w:hAnsi="굴림" w:cs="굴림"/>
          <w:szCs w:val="22"/>
        </w:rPr>
        <w:t>진단 명령어 제어: 다양한 진단 모드(RUN, PULSE 등) 지원 및 상태에 따른 UI 제어</w:t>
      </w:r>
    </w:p>
    <w:p w14:paraId="2260F3FE" w14:textId="77777777" w:rsidR="001D2850" w:rsidRPr="004C6D73" w:rsidRDefault="001D2850" w:rsidP="002C174F">
      <w:pPr>
        <w:numPr>
          <w:ilvl w:val="0"/>
          <w:numId w:val="35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4C6D73">
        <w:rPr>
          <w:rFonts w:ascii="굴림" w:hAnsi="굴림" w:cs="굴림"/>
          <w:szCs w:val="22"/>
        </w:rPr>
        <w:t>자동 데이터 갱신: 2초 간격으로 상태 정보 자동 갱신</w:t>
      </w:r>
    </w:p>
    <w:p w14:paraId="115A81A3" w14:textId="5AF3C2CC" w:rsidR="001D2850" w:rsidRPr="004C6D73" w:rsidRDefault="001D2850" w:rsidP="002C174F">
      <w:pPr>
        <w:numPr>
          <w:ilvl w:val="0"/>
          <w:numId w:val="35"/>
        </w:numPr>
        <w:wordWrap/>
        <w:overflowPunct/>
        <w:autoSpaceDE/>
        <w:autoSpaceDN/>
        <w:adjustRightInd/>
        <w:spacing w:before="30" w:after="30"/>
        <w:ind w:leftChars="436" w:left="1319"/>
        <w:jc w:val="left"/>
        <w:textAlignment w:val="auto"/>
        <w:rPr>
          <w:rFonts w:ascii="굴림" w:hAnsi="굴림" w:cs="굴림"/>
          <w:szCs w:val="22"/>
        </w:rPr>
      </w:pPr>
      <w:r w:rsidRPr="004C6D73">
        <w:rPr>
          <w:rFonts w:ascii="굴림" w:hAnsi="굴림" w:cs="굴림"/>
          <w:szCs w:val="22"/>
        </w:rPr>
        <w:t>연료전지 변경 대응: 연료전지 변경 시 자동으로 모니터링 설정 업데이</w:t>
      </w:r>
      <w:r w:rsidR="00D24635" w:rsidRPr="004C6D73">
        <w:rPr>
          <w:rFonts w:ascii="굴림" w:hAnsi="굴림" w:cs="굴림" w:hint="eastAsia"/>
          <w:szCs w:val="22"/>
        </w:rPr>
        <w:t>트</w:t>
      </w:r>
    </w:p>
    <w:p w14:paraId="74FCE82D" w14:textId="5822441E" w:rsidR="003D679C" w:rsidRDefault="003D679C" w:rsidP="00445ABA">
      <w:pPr>
        <w:pStyle w:val="3"/>
        <w:ind w:right="220"/>
      </w:pPr>
      <w:bookmarkStart w:id="35" w:name="_Toc193813755"/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bookmarkEnd w:id="35"/>
    </w:p>
    <w:p w14:paraId="5BDC5AB1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>class UnitControl {</w:t>
      </w:r>
    </w:p>
    <w:p w14:paraId="2F900D1F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</w:t>
      </w:r>
      <w:proofErr w:type="gramStart"/>
      <w:r w:rsidRPr="00492749">
        <w:rPr>
          <w:rFonts w:ascii="Verdana" w:eastAsia="맑은 고딕" w:hAnsi="Verdana"/>
        </w:rPr>
        <w:t>constructor(</w:t>
      </w:r>
      <w:proofErr w:type="gramEnd"/>
      <w:r w:rsidRPr="00492749">
        <w:rPr>
          <w:rFonts w:ascii="Verdana" w:eastAsia="맑은 고딕" w:hAnsi="Verdana"/>
        </w:rPr>
        <w:t>) {</w:t>
      </w:r>
    </w:p>
    <w:p w14:paraId="4454296A" w14:textId="6C8C4F4B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 w:hint="eastAsia"/>
        </w:rPr>
        <w:t xml:space="preserve">    </w:t>
      </w:r>
      <w:proofErr w:type="gramStart"/>
      <w:r w:rsidRPr="00492749">
        <w:rPr>
          <w:rFonts w:ascii="Verdana" w:eastAsia="맑은 고딕" w:hAnsi="Verdana" w:hint="eastAsia"/>
        </w:rPr>
        <w:t>this.redisKey</w:t>
      </w:r>
      <w:proofErr w:type="gramEnd"/>
      <w:r w:rsidRPr="00492749">
        <w:rPr>
          <w:rFonts w:ascii="Verdana" w:eastAsia="맑은 고딕" w:hAnsi="Verdana" w:hint="eastAsia"/>
        </w:rPr>
        <w:t xml:space="preserve"> = null;      // Gateway </w:t>
      </w:r>
      <w:r w:rsidRPr="00492749">
        <w:rPr>
          <w:rFonts w:ascii="Verdana" w:eastAsia="맑은 고딕" w:hAnsi="Verdana" w:hint="eastAsia"/>
        </w:rPr>
        <w:t>상태용</w:t>
      </w:r>
      <w:r w:rsidRPr="00492749">
        <w:rPr>
          <w:rFonts w:ascii="Verdana" w:eastAsia="맑은 고딕" w:hAnsi="Verdana" w:hint="eastAsia"/>
        </w:rPr>
        <w:t xml:space="preserve"> </w:t>
      </w:r>
    </w:p>
    <w:p w14:paraId="6BC5A876" w14:textId="5DCAE31C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 w:hint="eastAsia"/>
        </w:rPr>
        <w:t xml:space="preserve">    </w:t>
      </w:r>
      <w:proofErr w:type="gramStart"/>
      <w:r w:rsidRPr="00492749">
        <w:rPr>
          <w:rFonts w:ascii="Verdana" w:eastAsia="맑은 고딕" w:hAnsi="Verdana" w:hint="eastAsia"/>
        </w:rPr>
        <w:t>this.refreshKey</w:t>
      </w:r>
      <w:proofErr w:type="gramEnd"/>
      <w:r w:rsidRPr="00492749">
        <w:rPr>
          <w:rFonts w:ascii="Verdana" w:eastAsia="맑은 고딕" w:hAnsi="Verdana" w:hint="eastAsia"/>
        </w:rPr>
        <w:t xml:space="preserve"> = null;    // </w:t>
      </w:r>
      <w:r w:rsidRPr="00492749">
        <w:rPr>
          <w:rFonts w:ascii="Verdana" w:eastAsia="맑은 고딕" w:hAnsi="Verdana" w:hint="eastAsia"/>
        </w:rPr>
        <w:t>데이터</w:t>
      </w:r>
      <w:r w:rsidRPr="00492749">
        <w:rPr>
          <w:rFonts w:ascii="Verdana" w:eastAsia="맑은 고딕" w:hAnsi="Verdana" w:hint="eastAsia"/>
        </w:rPr>
        <w:t xml:space="preserve"> </w:t>
      </w:r>
      <w:r w:rsidRPr="00492749">
        <w:rPr>
          <w:rFonts w:ascii="Verdana" w:eastAsia="맑은 고딕" w:hAnsi="Verdana" w:hint="eastAsia"/>
        </w:rPr>
        <w:t>리프레시</w:t>
      </w:r>
      <w:r w:rsidRPr="00492749">
        <w:rPr>
          <w:rFonts w:ascii="Verdana" w:eastAsia="맑은 고딕" w:hAnsi="Verdana" w:hint="eastAsia"/>
        </w:rPr>
        <w:t xml:space="preserve"> </w:t>
      </w:r>
      <w:r w:rsidRPr="00492749">
        <w:rPr>
          <w:rFonts w:ascii="Verdana" w:eastAsia="맑은 고딕" w:hAnsi="Verdana" w:hint="eastAsia"/>
        </w:rPr>
        <w:t>제어용</w:t>
      </w:r>
      <w:r w:rsidRPr="00492749">
        <w:rPr>
          <w:rFonts w:ascii="Verdana" w:eastAsia="맑은 고딕" w:hAnsi="Verdana" w:hint="eastAsia"/>
        </w:rPr>
        <w:t xml:space="preserve"> </w:t>
      </w:r>
    </w:p>
    <w:p w14:paraId="18DCB8B8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</w:t>
      </w:r>
      <w:proofErr w:type="gramStart"/>
      <w:r w:rsidRPr="00492749">
        <w:rPr>
          <w:rFonts w:ascii="Verdana" w:eastAsia="맑은 고딕" w:hAnsi="Verdana"/>
        </w:rPr>
        <w:t>this.lastRefreshTime</w:t>
      </w:r>
      <w:proofErr w:type="gramEnd"/>
      <w:r w:rsidRPr="00492749">
        <w:rPr>
          <w:rFonts w:ascii="Verdana" w:eastAsia="맑은 고딕" w:hAnsi="Verdana"/>
        </w:rPr>
        <w:t xml:space="preserve"> = null;</w:t>
      </w:r>
    </w:p>
    <w:p w14:paraId="66A73C70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</w:t>
      </w:r>
      <w:proofErr w:type="gramStart"/>
      <w:r w:rsidRPr="00492749">
        <w:rPr>
          <w:rFonts w:ascii="Verdana" w:eastAsia="맑은 고딕" w:hAnsi="Verdana"/>
        </w:rPr>
        <w:t>this.consoleSection</w:t>
      </w:r>
      <w:proofErr w:type="gramEnd"/>
      <w:r w:rsidRPr="00492749">
        <w:rPr>
          <w:rFonts w:ascii="Verdana" w:eastAsia="맑은 고딕" w:hAnsi="Verdana"/>
        </w:rPr>
        <w:t xml:space="preserve"> = document.querySelector(".console-section");</w:t>
      </w:r>
    </w:p>
    <w:p w14:paraId="38C68D79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}</w:t>
      </w:r>
    </w:p>
    <w:p w14:paraId="342E2D4E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</w:p>
    <w:p w14:paraId="6A8CD4B6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async </w:t>
      </w:r>
      <w:proofErr w:type="gramStart"/>
      <w:r w:rsidRPr="00492749">
        <w:rPr>
          <w:rFonts w:ascii="Verdana" w:eastAsia="맑은 고딕" w:hAnsi="Verdana"/>
        </w:rPr>
        <w:t>initialize(</w:t>
      </w:r>
      <w:proofErr w:type="gramEnd"/>
      <w:r w:rsidRPr="00492749">
        <w:rPr>
          <w:rFonts w:ascii="Verdana" w:eastAsia="맑은 고딕" w:hAnsi="Verdana"/>
        </w:rPr>
        <w:t>) {</w:t>
      </w:r>
    </w:p>
    <w:p w14:paraId="37C93FFB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try {</w:t>
      </w:r>
    </w:p>
    <w:p w14:paraId="3EA84F4F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 w:hint="eastAsia"/>
        </w:rPr>
        <w:t xml:space="preserve">      </w:t>
      </w:r>
      <w:proofErr w:type="gramStart"/>
      <w:r w:rsidRPr="00492749">
        <w:rPr>
          <w:rFonts w:ascii="Verdana" w:eastAsia="맑은 고딕" w:hAnsi="Verdana" w:hint="eastAsia"/>
        </w:rPr>
        <w:t>// 1</w:t>
      </w:r>
      <w:proofErr w:type="gramEnd"/>
      <w:r w:rsidRPr="00492749">
        <w:rPr>
          <w:rFonts w:ascii="Verdana" w:eastAsia="맑은 고딕" w:hAnsi="Verdana" w:hint="eastAsia"/>
        </w:rPr>
        <w:t xml:space="preserve">. fuelcellConfig </w:t>
      </w:r>
      <w:r w:rsidRPr="00492749">
        <w:rPr>
          <w:rFonts w:ascii="Verdana" w:eastAsia="맑은 고딕" w:hAnsi="Verdana" w:hint="eastAsia"/>
        </w:rPr>
        <w:t>로딩</w:t>
      </w:r>
      <w:r w:rsidRPr="00492749">
        <w:rPr>
          <w:rFonts w:ascii="Verdana" w:eastAsia="맑은 고딕" w:hAnsi="Verdana" w:hint="eastAsia"/>
        </w:rPr>
        <w:t xml:space="preserve"> </w:t>
      </w:r>
      <w:r w:rsidRPr="00492749">
        <w:rPr>
          <w:rFonts w:ascii="Verdana" w:eastAsia="맑은 고딕" w:hAnsi="Verdana" w:hint="eastAsia"/>
        </w:rPr>
        <w:t>대기</w:t>
      </w:r>
    </w:p>
    <w:p w14:paraId="59F75C58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lastRenderedPageBreak/>
        <w:t xml:space="preserve">      if </w:t>
      </w:r>
      <w:proofErr w:type="gramStart"/>
      <w:r w:rsidRPr="00492749">
        <w:rPr>
          <w:rFonts w:ascii="Verdana" w:eastAsia="맑은 고딕" w:hAnsi="Verdana"/>
        </w:rPr>
        <w:t>(!window</w:t>
      </w:r>
      <w:proofErr w:type="gramEnd"/>
      <w:r w:rsidRPr="00492749">
        <w:rPr>
          <w:rFonts w:ascii="Verdana" w:eastAsia="맑은 고딕" w:hAnsi="Verdana"/>
        </w:rPr>
        <w:t>.isFuelcellConfigLoaded) {</w:t>
      </w:r>
    </w:p>
    <w:p w14:paraId="019E8339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    await new Promise((resolve) =&gt; {</w:t>
      </w:r>
    </w:p>
    <w:p w14:paraId="391CE0B9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      </w:t>
      </w:r>
      <w:proofErr w:type="gramStart"/>
      <w:r w:rsidRPr="00492749">
        <w:rPr>
          <w:rFonts w:ascii="Verdana" w:eastAsia="맑은 고딕" w:hAnsi="Verdana"/>
        </w:rPr>
        <w:t>document.addEventListener</w:t>
      </w:r>
      <w:proofErr w:type="gramEnd"/>
      <w:r w:rsidRPr="00492749">
        <w:rPr>
          <w:rFonts w:ascii="Verdana" w:eastAsia="맑은 고딕" w:hAnsi="Verdana"/>
        </w:rPr>
        <w:t>('fuelcellConfigLoaded', resolve, { once: true });</w:t>
      </w:r>
    </w:p>
    <w:p w14:paraId="23E5E9D5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    });</w:t>
      </w:r>
    </w:p>
    <w:p w14:paraId="46486067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  }</w:t>
      </w:r>
    </w:p>
    <w:p w14:paraId="61A728F5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</w:p>
    <w:p w14:paraId="64DB1B2A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 w:hint="eastAsia"/>
        </w:rPr>
        <w:t xml:space="preserve">      </w:t>
      </w:r>
      <w:proofErr w:type="gramStart"/>
      <w:r w:rsidRPr="00492749">
        <w:rPr>
          <w:rFonts w:ascii="Verdana" w:eastAsia="맑은 고딕" w:hAnsi="Verdana" w:hint="eastAsia"/>
        </w:rPr>
        <w:t>// 2</w:t>
      </w:r>
      <w:proofErr w:type="gramEnd"/>
      <w:r w:rsidRPr="00492749">
        <w:rPr>
          <w:rFonts w:ascii="Verdana" w:eastAsia="맑은 고딕" w:hAnsi="Verdana" w:hint="eastAsia"/>
        </w:rPr>
        <w:t xml:space="preserve">. Redis </w:t>
      </w:r>
      <w:r w:rsidRPr="00492749">
        <w:rPr>
          <w:rFonts w:ascii="Verdana" w:eastAsia="맑은 고딕" w:hAnsi="Verdana" w:hint="eastAsia"/>
        </w:rPr>
        <w:t>키</w:t>
      </w:r>
      <w:r w:rsidRPr="00492749">
        <w:rPr>
          <w:rFonts w:ascii="Verdana" w:eastAsia="맑은 고딕" w:hAnsi="Verdana" w:hint="eastAsia"/>
        </w:rPr>
        <w:t xml:space="preserve"> </w:t>
      </w:r>
      <w:r w:rsidRPr="00492749">
        <w:rPr>
          <w:rFonts w:ascii="Verdana" w:eastAsia="맑은 고딕" w:hAnsi="Verdana" w:hint="eastAsia"/>
        </w:rPr>
        <w:t>설정</w:t>
      </w:r>
      <w:r w:rsidRPr="00492749">
        <w:rPr>
          <w:rFonts w:ascii="Verdana" w:eastAsia="맑은 고딕" w:hAnsi="Verdana" w:hint="eastAsia"/>
        </w:rPr>
        <w:t xml:space="preserve"> </w:t>
      </w:r>
      <w:r w:rsidRPr="00492749">
        <w:rPr>
          <w:rFonts w:ascii="Verdana" w:eastAsia="맑은 고딕" w:hAnsi="Verdana" w:hint="eastAsia"/>
        </w:rPr>
        <w:t>및</w:t>
      </w:r>
      <w:r w:rsidRPr="00492749">
        <w:rPr>
          <w:rFonts w:ascii="Verdana" w:eastAsia="맑은 고딕" w:hAnsi="Verdana" w:hint="eastAsia"/>
        </w:rPr>
        <w:t xml:space="preserve"> </w:t>
      </w:r>
      <w:r w:rsidRPr="00492749">
        <w:rPr>
          <w:rFonts w:ascii="Verdana" w:eastAsia="맑은 고딕" w:hAnsi="Verdana" w:hint="eastAsia"/>
        </w:rPr>
        <w:t>초기화</w:t>
      </w:r>
    </w:p>
    <w:p w14:paraId="44AE0422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  await </w:t>
      </w:r>
      <w:proofErr w:type="gramStart"/>
      <w:r w:rsidRPr="00492749">
        <w:rPr>
          <w:rFonts w:ascii="Verdana" w:eastAsia="맑은 고딕" w:hAnsi="Verdana"/>
        </w:rPr>
        <w:t>this.updateRedisKey</w:t>
      </w:r>
      <w:proofErr w:type="gramEnd"/>
      <w:r w:rsidRPr="00492749">
        <w:rPr>
          <w:rFonts w:ascii="Verdana" w:eastAsia="맑은 고딕" w:hAnsi="Verdana"/>
        </w:rPr>
        <w:t>();</w:t>
      </w:r>
    </w:p>
    <w:p w14:paraId="62E15914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  await </w:t>
      </w:r>
      <w:proofErr w:type="gramStart"/>
      <w:r w:rsidRPr="00492749">
        <w:rPr>
          <w:rFonts w:ascii="Verdana" w:eastAsia="맑은 고딕" w:hAnsi="Verdana"/>
        </w:rPr>
        <w:t>this.loadAndDisplayRedisData</w:t>
      </w:r>
      <w:proofErr w:type="gramEnd"/>
      <w:r w:rsidRPr="00492749">
        <w:rPr>
          <w:rFonts w:ascii="Verdana" w:eastAsia="맑은 고딕" w:hAnsi="Verdana"/>
        </w:rPr>
        <w:t>();</w:t>
      </w:r>
    </w:p>
    <w:p w14:paraId="7A232E1A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  </w:t>
      </w:r>
      <w:proofErr w:type="gramStart"/>
      <w:r w:rsidRPr="00492749">
        <w:rPr>
          <w:rFonts w:ascii="Verdana" w:eastAsia="맑은 고딕" w:hAnsi="Verdana"/>
        </w:rPr>
        <w:t>this.startPeriodicRefresh</w:t>
      </w:r>
      <w:proofErr w:type="gramEnd"/>
      <w:r w:rsidRPr="00492749">
        <w:rPr>
          <w:rFonts w:ascii="Verdana" w:eastAsia="맑은 고딕" w:hAnsi="Verdana"/>
        </w:rPr>
        <w:t>();</w:t>
      </w:r>
    </w:p>
    <w:p w14:paraId="32AC937B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  </w:t>
      </w:r>
      <w:proofErr w:type="gramStart"/>
      <w:r w:rsidRPr="00492749">
        <w:rPr>
          <w:rFonts w:ascii="Verdana" w:eastAsia="맑은 고딕" w:hAnsi="Verdana"/>
        </w:rPr>
        <w:t>this.listenForFuelcellChanges</w:t>
      </w:r>
      <w:proofErr w:type="gramEnd"/>
      <w:r w:rsidRPr="00492749">
        <w:rPr>
          <w:rFonts w:ascii="Verdana" w:eastAsia="맑은 고딕" w:hAnsi="Verdana"/>
        </w:rPr>
        <w:t>();</w:t>
      </w:r>
    </w:p>
    <w:p w14:paraId="21A2AF3A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} catch (error) {</w:t>
      </w:r>
    </w:p>
    <w:p w14:paraId="7928F9DE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 w:hint="eastAsia"/>
        </w:rPr>
        <w:t xml:space="preserve">      </w:t>
      </w:r>
      <w:proofErr w:type="gramStart"/>
      <w:r w:rsidRPr="00492749">
        <w:rPr>
          <w:rFonts w:ascii="Verdana" w:eastAsia="맑은 고딕" w:hAnsi="Verdana" w:hint="eastAsia"/>
        </w:rPr>
        <w:t>console.error</w:t>
      </w:r>
      <w:proofErr w:type="gramEnd"/>
      <w:r w:rsidRPr="00492749">
        <w:rPr>
          <w:rFonts w:ascii="Verdana" w:eastAsia="맑은 고딕" w:hAnsi="Verdana" w:hint="eastAsia"/>
        </w:rPr>
        <w:t>('</w:t>
      </w:r>
      <w:r w:rsidRPr="00492749">
        <w:rPr>
          <w:rFonts w:ascii="Verdana" w:eastAsia="맑은 고딕" w:hAnsi="Verdana" w:hint="eastAsia"/>
        </w:rPr>
        <w:t>초기화</w:t>
      </w:r>
      <w:r w:rsidRPr="00492749">
        <w:rPr>
          <w:rFonts w:ascii="Verdana" w:eastAsia="맑은 고딕" w:hAnsi="Verdana" w:hint="eastAsia"/>
        </w:rPr>
        <w:t xml:space="preserve"> </w:t>
      </w:r>
      <w:r w:rsidRPr="00492749">
        <w:rPr>
          <w:rFonts w:ascii="Verdana" w:eastAsia="맑은 고딕" w:hAnsi="Verdana" w:hint="eastAsia"/>
        </w:rPr>
        <w:t>중</w:t>
      </w:r>
      <w:r w:rsidRPr="00492749">
        <w:rPr>
          <w:rFonts w:ascii="Verdana" w:eastAsia="맑은 고딕" w:hAnsi="Verdana" w:hint="eastAsia"/>
        </w:rPr>
        <w:t xml:space="preserve"> </w:t>
      </w:r>
      <w:r w:rsidRPr="00492749">
        <w:rPr>
          <w:rFonts w:ascii="Verdana" w:eastAsia="맑은 고딕" w:hAnsi="Verdana" w:hint="eastAsia"/>
        </w:rPr>
        <w:t>오류</w:t>
      </w:r>
      <w:r w:rsidRPr="00492749">
        <w:rPr>
          <w:rFonts w:ascii="Verdana" w:eastAsia="맑은 고딕" w:hAnsi="Verdana" w:hint="eastAsia"/>
        </w:rPr>
        <w:t>:', error);</w:t>
      </w:r>
    </w:p>
    <w:p w14:paraId="3406A386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  </w:t>
      </w:r>
      <w:proofErr w:type="gramStart"/>
      <w:r w:rsidRPr="00492749">
        <w:rPr>
          <w:rFonts w:ascii="Verdana" w:eastAsia="맑은 고딕" w:hAnsi="Verdana"/>
        </w:rPr>
        <w:t>this.resetDisplayData</w:t>
      </w:r>
      <w:proofErr w:type="gramEnd"/>
      <w:r w:rsidRPr="00492749">
        <w:rPr>
          <w:rFonts w:ascii="Verdana" w:eastAsia="맑은 고딕" w:hAnsi="Verdana"/>
        </w:rPr>
        <w:t>();</w:t>
      </w:r>
    </w:p>
    <w:p w14:paraId="7DBC187A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  }</w:t>
      </w:r>
    </w:p>
    <w:p w14:paraId="3404077E" w14:textId="77777777" w:rsidR="00492749" w:rsidRPr="00492749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 xml:space="preserve">  }</w:t>
      </w:r>
    </w:p>
    <w:p w14:paraId="15E0E671" w14:textId="77777777" w:rsidR="00346813" w:rsidRDefault="00492749" w:rsidP="00445ABA">
      <w:pPr>
        <w:jc w:val="left"/>
        <w:rPr>
          <w:rFonts w:ascii="Verdana" w:eastAsia="맑은 고딕" w:hAnsi="Verdana"/>
        </w:rPr>
      </w:pPr>
      <w:r w:rsidRPr="00492749">
        <w:rPr>
          <w:rFonts w:ascii="Verdana" w:eastAsia="맑은 고딕" w:hAnsi="Verdana"/>
        </w:rPr>
        <w:t>}</w:t>
      </w:r>
    </w:p>
    <w:p w14:paraId="7DCE7BD7" w14:textId="6A9D8862" w:rsidR="00CF2F96" w:rsidRDefault="00CF2F96" w:rsidP="00445ABA">
      <w:pPr>
        <w:jc w:val="left"/>
        <w:rPr>
          <w:rFonts w:ascii="Verdana" w:eastAsia="맑은 고딕" w:hAnsi="Verdana"/>
        </w:rPr>
      </w:pPr>
    </w:p>
    <w:p w14:paraId="3705D27F" w14:textId="3A0A5332" w:rsidR="003D679C" w:rsidRDefault="00346813" w:rsidP="00445ABA">
      <w:pPr>
        <w:pStyle w:val="3"/>
        <w:ind w:right="220"/>
      </w:pPr>
      <w:bookmarkStart w:id="36" w:name="_Toc193813756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bookmarkEnd w:id="36"/>
    </w:p>
    <w:p w14:paraId="6B1964B9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>class UnitControl {</w:t>
      </w:r>
    </w:p>
    <w:p w14:paraId="4839EB2B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async </w:t>
      </w:r>
      <w:proofErr w:type="gramStart"/>
      <w:r w:rsidRPr="00346813">
        <w:rPr>
          <w:rFonts w:ascii="Verdana" w:eastAsia="맑은 고딕" w:hAnsi="Verdana"/>
        </w:rPr>
        <w:t>loadAndDisplayRedisData(</w:t>
      </w:r>
      <w:proofErr w:type="gramEnd"/>
      <w:r w:rsidRPr="00346813">
        <w:rPr>
          <w:rFonts w:ascii="Verdana" w:eastAsia="맑은 고딕" w:hAnsi="Verdana"/>
        </w:rPr>
        <w:t>) {</w:t>
      </w:r>
    </w:p>
    <w:p w14:paraId="70FFA211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try {</w:t>
      </w:r>
    </w:p>
    <w:p w14:paraId="19F9510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 w:hint="eastAsia"/>
        </w:rPr>
        <w:t xml:space="preserve">      </w:t>
      </w:r>
      <w:proofErr w:type="gramStart"/>
      <w:r w:rsidRPr="00346813">
        <w:rPr>
          <w:rFonts w:ascii="Verdana" w:eastAsia="맑은 고딕" w:hAnsi="Verdana" w:hint="eastAsia"/>
        </w:rPr>
        <w:t>// 1</w:t>
      </w:r>
      <w:proofErr w:type="gramEnd"/>
      <w:r w:rsidRPr="00346813">
        <w:rPr>
          <w:rFonts w:ascii="Verdana" w:eastAsia="맑은 고딕" w:hAnsi="Verdana" w:hint="eastAsia"/>
        </w:rPr>
        <w:t xml:space="preserve">. </w:t>
      </w:r>
      <w:r w:rsidRPr="00346813">
        <w:rPr>
          <w:rFonts w:ascii="Verdana" w:eastAsia="맑은 고딕" w:hAnsi="Verdana" w:hint="eastAsia"/>
        </w:rPr>
        <w:t>리프레시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키를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통한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업로드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상태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확인</w:t>
      </w:r>
    </w:p>
    <w:p w14:paraId="0CA62DEC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const refreshResponse = await fetch(`unitControl_redis.php?key=${</w:t>
      </w:r>
      <w:proofErr w:type="gramStart"/>
      <w:r w:rsidRPr="00346813">
        <w:rPr>
          <w:rFonts w:ascii="Verdana" w:eastAsia="맑은 고딕" w:hAnsi="Verdana"/>
        </w:rPr>
        <w:t>this.refreshKey</w:t>
      </w:r>
      <w:proofErr w:type="gramEnd"/>
      <w:r w:rsidRPr="00346813">
        <w:rPr>
          <w:rFonts w:ascii="Verdana" w:eastAsia="맑은 고딕" w:hAnsi="Verdana"/>
        </w:rPr>
        <w:t>}`);</w:t>
      </w:r>
    </w:p>
    <w:p w14:paraId="5E3C68EF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const refreshResult = await refreshResponse.json(</w:t>
      </w:r>
      <w:proofErr w:type="gramStart"/>
      <w:r w:rsidRPr="00346813">
        <w:rPr>
          <w:rFonts w:ascii="Verdana" w:eastAsia="맑은 고딕" w:hAnsi="Verdana"/>
        </w:rPr>
        <w:t>);</w:t>
      </w:r>
      <w:proofErr w:type="gramEnd"/>
    </w:p>
    <w:p w14:paraId="4E928D7D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</w:t>
      </w:r>
    </w:p>
    <w:p w14:paraId="674AC721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if (refreshResult.data) {</w:t>
      </w:r>
    </w:p>
    <w:p w14:paraId="3AC62B35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const uploadedTime = </w:t>
      </w:r>
      <w:proofErr w:type="gramStart"/>
      <w:r w:rsidRPr="00346813">
        <w:rPr>
          <w:rFonts w:ascii="Verdana" w:eastAsia="맑은 고딕" w:hAnsi="Verdana"/>
        </w:rPr>
        <w:t>this.parseTimeString</w:t>
      </w:r>
      <w:proofErr w:type="gramEnd"/>
      <w:r w:rsidRPr="00346813">
        <w:rPr>
          <w:rFonts w:ascii="Verdana" w:eastAsia="맑은 고딕" w:hAnsi="Verdana"/>
        </w:rPr>
        <w:t>(refreshResult.data);</w:t>
      </w:r>
    </w:p>
    <w:p w14:paraId="5F747182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if (uploadedTime &gt; </w:t>
      </w:r>
      <w:proofErr w:type="gramStart"/>
      <w:r w:rsidRPr="00346813">
        <w:rPr>
          <w:rFonts w:ascii="Verdana" w:eastAsia="맑은 고딕" w:hAnsi="Verdana"/>
        </w:rPr>
        <w:t>this.lastRefreshTime</w:t>
      </w:r>
      <w:proofErr w:type="gramEnd"/>
      <w:r w:rsidRPr="00346813">
        <w:rPr>
          <w:rFonts w:ascii="Verdana" w:eastAsia="맑은 고딕" w:hAnsi="Verdana"/>
        </w:rPr>
        <w:t>) {</w:t>
      </w:r>
    </w:p>
    <w:p w14:paraId="11337F9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  </w:t>
      </w:r>
      <w:proofErr w:type="gramStart"/>
      <w:r w:rsidRPr="00346813">
        <w:rPr>
          <w:rFonts w:ascii="Verdana" w:eastAsia="맑은 고딕" w:hAnsi="Verdana"/>
        </w:rPr>
        <w:t>this.lastRefreshTime</w:t>
      </w:r>
      <w:proofErr w:type="gramEnd"/>
      <w:r w:rsidRPr="00346813">
        <w:rPr>
          <w:rFonts w:ascii="Verdana" w:eastAsia="맑은 고딕" w:hAnsi="Verdana"/>
        </w:rPr>
        <w:t xml:space="preserve"> = uploadedTime;</w:t>
      </w:r>
    </w:p>
    <w:p w14:paraId="7FB284E4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  </w:t>
      </w:r>
      <w:proofErr w:type="gramStart"/>
      <w:r w:rsidRPr="00346813">
        <w:rPr>
          <w:rFonts w:ascii="Verdana" w:eastAsia="맑은 고딕" w:hAnsi="Verdana"/>
        </w:rPr>
        <w:t>document.dispatchEvent</w:t>
      </w:r>
      <w:proofErr w:type="gramEnd"/>
      <w:r w:rsidRPr="00346813">
        <w:rPr>
          <w:rFonts w:ascii="Verdana" w:eastAsia="맑은 고딕" w:hAnsi="Verdana"/>
        </w:rPr>
        <w:t>(new CustomEvent('fileUploadSuccess'));</w:t>
      </w:r>
    </w:p>
    <w:p w14:paraId="7EA11224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}</w:t>
      </w:r>
    </w:p>
    <w:p w14:paraId="0441DDE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}</w:t>
      </w:r>
    </w:p>
    <w:p w14:paraId="6DEA8CE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</w:p>
    <w:p w14:paraId="5A2C7DA4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 w:hint="eastAsia"/>
        </w:rPr>
        <w:t xml:space="preserve">      </w:t>
      </w:r>
      <w:proofErr w:type="gramStart"/>
      <w:r w:rsidRPr="00346813">
        <w:rPr>
          <w:rFonts w:ascii="Verdana" w:eastAsia="맑은 고딕" w:hAnsi="Verdana" w:hint="eastAsia"/>
        </w:rPr>
        <w:t>// 2</w:t>
      </w:r>
      <w:proofErr w:type="gramEnd"/>
      <w:r w:rsidRPr="00346813">
        <w:rPr>
          <w:rFonts w:ascii="Verdana" w:eastAsia="맑은 고딕" w:hAnsi="Verdana" w:hint="eastAsia"/>
        </w:rPr>
        <w:t xml:space="preserve">. Gateway </w:t>
      </w:r>
      <w:r w:rsidRPr="00346813">
        <w:rPr>
          <w:rFonts w:ascii="Verdana" w:eastAsia="맑은 고딕" w:hAnsi="Verdana" w:hint="eastAsia"/>
        </w:rPr>
        <w:t>상태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정보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업데이트</w:t>
      </w:r>
    </w:p>
    <w:p w14:paraId="77DCE301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const statusResponse = await fetch(`unitControl_redis.php?key=${</w:t>
      </w:r>
      <w:proofErr w:type="gramStart"/>
      <w:r w:rsidRPr="00346813">
        <w:rPr>
          <w:rFonts w:ascii="Verdana" w:eastAsia="맑은 고딕" w:hAnsi="Verdana"/>
        </w:rPr>
        <w:t>this.redisKey</w:t>
      </w:r>
      <w:proofErr w:type="gramEnd"/>
      <w:r w:rsidRPr="00346813">
        <w:rPr>
          <w:rFonts w:ascii="Verdana" w:eastAsia="맑은 고딕" w:hAnsi="Verdana"/>
        </w:rPr>
        <w:t>}`);</w:t>
      </w:r>
    </w:p>
    <w:p w14:paraId="6FFD82D0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const data = JSON.parse(statusResult.data</w:t>
      </w:r>
      <w:proofErr w:type="gramStart"/>
      <w:r w:rsidRPr="00346813">
        <w:rPr>
          <w:rFonts w:ascii="Verdana" w:eastAsia="맑은 고딕" w:hAnsi="Verdana"/>
        </w:rPr>
        <w:t>);</w:t>
      </w:r>
      <w:proofErr w:type="gramEnd"/>
    </w:p>
    <w:p w14:paraId="6B9063AA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</w:p>
    <w:p w14:paraId="1D4C6593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 w:hint="eastAsia"/>
        </w:rPr>
        <w:t xml:space="preserve">      </w:t>
      </w:r>
      <w:proofErr w:type="gramStart"/>
      <w:r w:rsidRPr="00346813">
        <w:rPr>
          <w:rFonts w:ascii="Verdana" w:eastAsia="맑은 고딕" w:hAnsi="Verdana" w:hint="eastAsia"/>
        </w:rPr>
        <w:t>// 3</w:t>
      </w:r>
      <w:proofErr w:type="gramEnd"/>
      <w:r w:rsidRPr="00346813">
        <w:rPr>
          <w:rFonts w:ascii="Verdana" w:eastAsia="맑은 고딕" w:hAnsi="Verdana" w:hint="eastAsia"/>
        </w:rPr>
        <w:t xml:space="preserve">. PROGRESS </w:t>
      </w:r>
      <w:r w:rsidRPr="00346813">
        <w:rPr>
          <w:rFonts w:ascii="Verdana" w:eastAsia="맑은 고딕" w:hAnsi="Verdana" w:hint="eastAsia"/>
        </w:rPr>
        <w:t>데이터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업데이트</w:t>
      </w:r>
    </w:p>
    <w:p w14:paraId="16E172C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if (</w:t>
      </w:r>
      <w:proofErr w:type="gramStart"/>
      <w:r w:rsidRPr="00346813">
        <w:rPr>
          <w:rFonts w:ascii="Verdana" w:eastAsia="맑은 고딕" w:hAnsi="Verdana"/>
        </w:rPr>
        <w:t>data.PROGRESS</w:t>
      </w:r>
      <w:proofErr w:type="gramEnd"/>
      <w:r w:rsidRPr="00346813">
        <w:rPr>
          <w:rFonts w:ascii="Verdana" w:eastAsia="맑은 고딕" w:hAnsi="Verdana"/>
        </w:rPr>
        <w:t>) {</w:t>
      </w:r>
    </w:p>
    <w:p w14:paraId="61FCDC83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</w:t>
      </w:r>
      <w:proofErr w:type="gramStart"/>
      <w:r w:rsidRPr="00346813">
        <w:rPr>
          <w:rFonts w:ascii="Verdana" w:eastAsia="맑은 고딕" w:hAnsi="Verdana"/>
        </w:rPr>
        <w:t>document.getElementById</w:t>
      </w:r>
      <w:proofErr w:type="gramEnd"/>
      <w:r w:rsidRPr="00346813">
        <w:rPr>
          <w:rFonts w:ascii="Verdana" w:eastAsia="맑은 고딕" w:hAnsi="Verdana"/>
        </w:rPr>
        <w:t xml:space="preserve">('progree-step').innerHTML = </w:t>
      </w:r>
    </w:p>
    <w:p w14:paraId="3CA46B7A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  `${</w:t>
      </w:r>
      <w:proofErr w:type="gramStart"/>
      <w:r w:rsidRPr="00346813">
        <w:rPr>
          <w:rFonts w:ascii="Verdana" w:eastAsia="맑은 고딕" w:hAnsi="Verdana"/>
        </w:rPr>
        <w:t>data.PROGRESS.STEP</w:t>
      </w:r>
      <w:proofErr w:type="gramEnd"/>
      <w:r w:rsidRPr="00346813">
        <w:rPr>
          <w:rFonts w:ascii="Verdana" w:eastAsia="맑은 고딕" w:hAnsi="Verdana"/>
        </w:rPr>
        <w:t>}&lt;sup&gt;step&lt;/sup&gt;`;</w:t>
      </w:r>
    </w:p>
    <w:p w14:paraId="0ABBF1A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</w:t>
      </w:r>
    </w:p>
    <w:p w14:paraId="67324E5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const unitValue = </w:t>
      </w:r>
      <w:proofErr w:type="gramStart"/>
      <w:r w:rsidRPr="00346813">
        <w:rPr>
          <w:rFonts w:ascii="Verdana" w:eastAsia="맑은 고딕" w:hAnsi="Verdana"/>
        </w:rPr>
        <w:t>data.PROGRESS.UNIT</w:t>
      </w:r>
      <w:proofErr w:type="gramEnd"/>
      <w:r w:rsidRPr="00346813">
        <w:rPr>
          <w:rFonts w:ascii="Verdana" w:eastAsia="맑은 고딕" w:hAnsi="Verdana"/>
        </w:rPr>
        <w:t xml:space="preserve"> || '0';</w:t>
      </w:r>
    </w:p>
    <w:p w14:paraId="0FF41BB4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lastRenderedPageBreak/>
        <w:t xml:space="preserve">        const totalValue = </w:t>
      </w:r>
      <w:proofErr w:type="gramStart"/>
      <w:r w:rsidRPr="00346813">
        <w:rPr>
          <w:rFonts w:ascii="Verdana" w:eastAsia="맑은 고딕" w:hAnsi="Verdana"/>
        </w:rPr>
        <w:t>data.PROGRESS.TOTAL</w:t>
      </w:r>
      <w:proofErr w:type="gramEnd"/>
      <w:r w:rsidRPr="00346813">
        <w:rPr>
          <w:rFonts w:ascii="Verdana" w:eastAsia="맑은 고딕" w:hAnsi="Verdana"/>
        </w:rPr>
        <w:t xml:space="preserve"> || '0';</w:t>
      </w:r>
    </w:p>
    <w:p w14:paraId="22D76F6E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</w:t>
      </w:r>
      <w:proofErr w:type="gramStart"/>
      <w:r w:rsidRPr="00346813">
        <w:rPr>
          <w:rFonts w:ascii="Verdana" w:eastAsia="맑은 고딕" w:hAnsi="Verdana"/>
        </w:rPr>
        <w:t>this.updateProgressBars</w:t>
      </w:r>
      <w:proofErr w:type="gramEnd"/>
      <w:r w:rsidRPr="00346813">
        <w:rPr>
          <w:rFonts w:ascii="Verdana" w:eastAsia="맑은 고딕" w:hAnsi="Verdana"/>
        </w:rPr>
        <w:t>(unitValue, totalValue);</w:t>
      </w:r>
    </w:p>
    <w:p w14:paraId="3DDA9ACA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}</w:t>
      </w:r>
    </w:p>
    <w:p w14:paraId="06710A55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</w:p>
    <w:p w14:paraId="39A6154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 w:hint="eastAsia"/>
        </w:rPr>
        <w:t xml:space="preserve">      </w:t>
      </w:r>
      <w:proofErr w:type="gramStart"/>
      <w:r w:rsidRPr="00346813">
        <w:rPr>
          <w:rFonts w:ascii="Verdana" w:eastAsia="맑은 고딕" w:hAnsi="Verdana" w:hint="eastAsia"/>
        </w:rPr>
        <w:t>// 4</w:t>
      </w:r>
      <w:proofErr w:type="gramEnd"/>
      <w:r w:rsidRPr="00346813">
        <w:rPr>
          <w:rFonts w:ascii="Verdana" w:eastAsia="맑은 고딕" w:hAnsi="Verdana" w:hint="eastAsia"/>
        </w:rPr>
        <w:t xml:space="preserve">. STATUS </w:t>
      </w:r>
      <w:r w:rsidRPr="00346813">
        <w:rPr>
          <w:rFonts w:ascii="Verdana" w:eastAsia="맑은 고딕" w:hAnsi="Verdana" w:hint="eastAsia"/>
        </w:rPr>
        <w:t>데이터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업데이트</w:t>
      </w:r>
    </w:p>
    <w:p w14:paraId="338B19B0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const status = </w:t>
      </w:r>
      <w:proofErr w:type="gramStart"/>
      <w:r w:rsidRPr="00346813">
        <w:rPr>
          <w:rFonts w:ascii="Verdana" w:eastAsia="맑은 고딕" w:hAnsi="Verdana"/>
        </w:rPr>
        <w:t>data.STATUS</w:t>
      </w:r>
      <w:proofErr w:type="gramEnd"/>
      <w:r w:rsidRPr="00346813">
        <w:rPr>
          <w:rFonts w:ascii="Verdana" w:eastAsia="맑은 고딕" w:hAnsi="Verdana"/>
        </w:rPr>
        <w:t>;</w:t>
      </w:r>
    </w:p>
    <w:p w14:paraId="7A65470E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</w:t>
      </w:r>
      <w:proofErr w:type="gramStart"/>
      <w:r w:rsidRPr="00346813">
        <w:rPr>
          <w:rFonts w:ascii="Verdana" w:eastAsia="맑은 고딕" w:hAnsi="Verdana"/>
        </w:rPr>
        <w:t>this.updateStatusDisplay</w:t>
      </w:r>
      <w:proofErr w:type="gramEnd"/>
      <w:r w:rsidRPr="00346813">
        <w:rPr>
          <w:rFonts w:ascii="Verdana" w:eastAsia="맑은 고딕" w:hAnsi="Verdana"/>
        </w:rPr>
        <w:t>(status);</w:t>
      </w:r>
    </w:p>
    <w:p w14:paraId="1A63E74A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} catch (error) {</w:t>
      </w:r>
    </w:p>
    <w:p w14:paraId="05ACB77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</w:t>
      </w:r>
      <w:proofErr w:type="gramStart"/>
      <w:r w:rsidRPr="00346813">
        <w:rPr>
          <w:rFonts w:ascii="Verdana" w:eastAsia="맑은 고딕" w:hAnsi="Verdana"/>
        </w:rPr>
        <w:t>this.resetDisplayData</w:t>
      </w:r>
      <w:proofErr w:type="gramEnd"/>
      <w:r w:rsidRPr="00346813">
        <w:rPr>
          <w:rFonts w:ascii="Verdana" w:eastAsia="맑은 고딕" w:hAnsi="Verdana"/>
        </w:rPr>
        <w:t>();</w:t>
      </w:r>
    </w:p>
    <w:p w14:paraId="4E06D879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 w:hint="eastAsia"/>
        </w:rPr>
        <w:t xml:space="preserve">      this.consoleSection.innerHTML = `&lt;pre&gt;</w:t>
      </w:r>
      <w:r w:rsidRPr="00346813">
        <w:rPr>
          <w:rFonts w:ascii="Verdana" w:eastAsia="맑은 고딕" w:hAnsi="Verdana" w:hint="eastAsia"/>
        </w:rPr>
        <w:t>통신이</w:t>
      </w:r>
      <w:r w:rsidRPr="00346813">
        <w:rPr>
          <w:rFonts w:ascii="Verdana" w:eastAsia="맑은 고딕" w:hAnsi="Verdana" w:hint="eastAsia"/>
        </w:rPr>
        <w:t xml:space="preserve"> </w:t>
      </w:r>
      <w:proofErr w:type="gramStart"/>
      <w:r w:rsidRPr="00346813">
        <w:rPr>
          <w:rFonts w:ascii="Verdana" w:eastAsia="맑은 고딕" w:hAnsi="Verdana" w:hint="eastAsia"/>
        </w:rPr>
        <w:t>끊겼습니다</w:t>
      </w:r>
      <w:r w:rsidRPr="00346813">
        <w:rPr>
          <w:rFonts w:ascii="Verdana" w:eastAsia="맑은 고딕" w:hAnsi="Verdana" w:hint="eastAsia"/>
        </w:rPr>
        <w:t>.&lt;</w:t>
      </w:r>
      <w:proofErr w:type="gramEnd"/>
      <w:r w:rsidRPr="00346813">
        <w:rPr>
          <w:rFonts w:ascii="Verdana" w:eastAsia="맑은 고딕" w:hAnsi="Verdana" w:hint="eastAsia"/>
        </w:rPr>
        <w:t>/pre&gt;`;</w:t>
      </w:r>
    </w:p>
    <w:p w14:paraId="77AB730B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}</w:t>
      </w:r>
    </w:p>
    <w:p w14:paraId="07696C14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}</w:t>
      </w:r>
    </w:p>
    <w:p w14:paraId="1123C876" w14:textId="7263F123" w:rsidR="003D679C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>}</w:t>
      </w:r>
    </w:p>
    <w:p w14:paraId="0F27C6E1" w14:textId="0AB8422B" w:rsidR="003D679C" w:rsidRDefault="00346813" w:rsidP="00445ABA">
      <w:pPr>
        <w:pStyle w:val="3"/>
        <w:ind w:right="220"/>
      </w:pPr>
      <w:bookmarkStart w:id="37" w:name="_Toc193813757"/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명령어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37"/>
    </w:p>
    <w:p w14:paraId="09EDC49E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>class StartButtonHandler {</w:t>
      </w:r>
    </w:p>
    <w:p w14:paraId="019C9DA5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</w:t>
      </w:r>
      <w:proofErr w:type="gramStart"/>
      <w:r w:rsidRPr="00346813">
        <w:rPr>
          <w:rFonts w:ascii="Verdana" w:eastAsia="맑은 고딕" w:hAnsi="Verdana"/>
        </w:rPr>
        <w:t>constructor(</w:t>
      </w:r>
      <w:proofErr w:type="gramEnd"/>
      <w:r w:rsidRPr="00346813">
        <w:rPr>
          <w:rFonts w:ascii="Verdana" w:eastAsia="맑은 고딕" w:hAnsi="Verdana"/>
        </w:rPr>
        <w:t>) {</w:t>
      </w:r>
    </w:p>
    <w:p w14:paraId="705877EA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</w:t>
      </w:r>
      <w:proofErr w:type="gramStart"/>
      <w:r w:rsidRPr="00346813">
        <w:rPr>
          <w:rFonts w:ascii="Verdana" w:eastAsia="맑은 고딕" w:hAnsi="Verdana"/>
        </w:rPr>
        <w:t>this.startButton</w:t>
      </w:r>
      <w:proofErr w:type="gramEnd"/>
      <w:r w:rsidRPr="00346813">
        <w:rPr>
          <w:rFonts w:ascii="Verdana" w:eastAsia="맑은 고딕" w:hAnsi="Verdana"/>
        </w:rPr>
        <w:t xml:space="preserve"> = document.getElementById('start');</w:t>
      </w:r>
    </w:p>
    <w:p w14:paraId="0CFD35F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</w:t>
      </w:r>
      <w:proofErr w:type="gramStart"/>
      <w:r w:rsidRPr="00346813">
        <w:rPr>
          <w:rFonts w:ascii="Verdana" w:eastAsia="맑은 고딕" w:hAnsi="Verdana"/>
        </w:rPr>
        <w:t>this.cmdSelect</w:t>
      </w:r>
      <w:proofErr w:type="gramEnd"/>
      <w:r w:rsidRPr="00346813">
        <w:rPr>
          <w:rFonts w:ascii="Verdana" w:eastAsia="맑은 고딕" w:hAnsi="Verdana"/>
        </w:rPr>
        <w:t xml:space="preserve"> = document.getElementById('cmd');</w:t>
      </w:r>
    </w:p>
    <w:p w14:paraId="690BD73C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</w:t>
      </w:r>
      <w:proofErr w:type="gramStart"/>
      <w:r w:rsidRPr="00346813">
        <w:rPr>
          <w:rFonts w:ascii="Verdana" w:eastAsia="맑은 고딕" w:hAnsi="Verdana"/>
        </w:rPr>
        <w:t>this.isRunning</w:t>
      </w:r>
      <w:proofErr w:type="gramEnd"/>
      <w:r w:rsidRPr="00346813">
        <w:rPr>
          <w:rFonts w:ascii="Verdana" w:eastAsia="맑은 고딕" w:hAnsi="Verdana"/>
        </w:rPr>
        <w:t xml:space="preserve"> = false;</w:t>
      </w:r>
    </w:p>
    <w:p w14:paraId="064D13D5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</w:t>
      </w:r>
      <w:proofErr w:type="gramStart"/>
      <w:r w:rsidRPr="00346813">
        <w:rPr>
          <w:rFonts w:ascii="Verdana" w:eastAsia="맑은 고딕" w:hAnsi="Verdana"/>
        </w:rPr>
        <w:t>this.lastCommand</w:t>
      </w:r>
      <w:proofErr w:type="gramEnd"/>
      <w:r w:rsidRPr="00346813">
        <w:rPr>
          <w:rFonts w:ascii="Verdana" w:eastAsia="맑은 고딕" w:hAnsi="Verdana"/>
        </w:rPr>
        <w:t xml:space="preserve"> = null;</w:t>
      </w:r>
    </w:p>
    <w:p w14:paraId="55FE8F98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</w:t>
      </w:r>
      <w:proofErr w:type="gramStart"/>
      <w:r w:rsidRPr="00346813">
        <w:rPr>
          <w:rFonts w:ascii="Verdana" w:eastAsia="맑은 고딕" w:hAnsi="Verdana"/>
        </w:rPr>
        <w:t>this.allCommands</w:t>
      </w:r>
      <w:proofErr w:type="gramEnd"/>
      <w:r w:rsidRPr="00346813">
        <w:rPr>
          <w:rFonts w:ascii="Verdana" w:eastAsia="맑은 고딕" w:hAnsi="Verdana"/>
        </w:rPr>
        <w:t xml:space="preserve"> = ['connect', 'help', 'run', 'stop', 'dac_range', 'pulse', 'disconnect'];</w:t>
      </w:r>
    </w:p>
    <w:p w14:paraId="21D7A36C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</w:p>
    <w:p w14:paraId="68A51A9B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 w:hint="eastAsia"/>
        </w:rPr>
        <w:t xml:space="preserve">    </w:t>
      </w:r>
      <w:proofErr w:type="gramStart"/>
      <w:r w:rsidRPr="00346813">
        <w:rPr>
          <w:rFonts w:ascii="Verdana" w:eastAsia="맑은 고딕" w:hAnsi="Verdana" w:hint="eastAsia"/>
        </w:rPr>
        <w:t xml:space="preserve">// </w:t>
      </w:r>
      <w:r w:rsidRPr="00346813">
        <w:rPr>
          <w:rFonts w:ascii="Verdana" w:eastAsia="맑은 고딕" w:hAnsi="Verdana" w:hint="eastAsia"/>
        </w:rPr>
        <w:t>명령어</w:t>
      </w:r>
      <w:proofErr w:type="gramEnd"/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정보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매핑</w:t>
      </w:r>
    </w:p>
    <w:p w14:paraId="20FAAB3D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</w:t>
      </w:r>
      <w:proofErr w:type="gramStart"/>
      <w:r w:rsidRPr="00346813">
        <w:rPr>
          <w:rFonts w:ascii="Verdana" w:eastAsia="맑은 고딕" w:hAnsi="Verdana"/>
        </w:rPr>
        <w:t>this.cmdInfo</w:t>
      </w:r>
      <w:proofErr w:type="gramEnd"/>
      <w:r w:rsidRPr="00346813">
        <w:rPr>
          <w:rFonts w:ascii="Verdana" w:eastAsia="맑은 고딕" w:hAnsi="Verdana"/>
        </w:rPr>
        <w:t xml:space="preserve"> = {</w:t>
      </w:r>
    </w:p>
    <w:p w14:paraId="4B88117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'run': {</w:t>
      </w:r>
    </w:p>
    <w:p w14:paraId="3E12AE9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desc: 'The RUN command starts a scanning of impedance measurements...',</w:t>
      </w:r>
    </w:p>
    <w:p w14:paraId="6DC09EB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val1Unit: 'Hz',</w:t>
      </w:r>
    </w:p>
    <w:p w14:paraId="11958D61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val2Unit: 'Hz'</w:t>
      </w:r>
    </w:p>
    <w:p w14:paraId="315D6D0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},</w:t>
      </w:r>
    </w:p>
    <w:p w14:paraId="682C4E2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'pulse': {</w:t>
      </w:r>
    </w:p>
    <w:p w14:paraId="06BF193F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desc: 'The pulse command performs a measurement of transient responses...',</w:t>
      </w:r>
    </w:p>
    <w:p w14:paraId="6C3828A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val1Unit: 'Hz',</w:t>
      </w:r>
    </w:p>
    <w:p w14:paraId="417C734C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val2Unit: 'mV'</w:t>
      </w:r>
    </w:p>
    <w:p w14:paraId="5E600259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},</w:t>
      </w:r>
    </w:p>
    <w:p w14:paraId="24470513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 w:hint="eastAsia"/>
        </w:rPr>
        <w:t xml:space="preserve">      // ... </w:t>
      </w:r>
      <w:r w:rsidRPr="00346813">
        <w:rPr>
          <w:rFonts w:ascii="Verdana" w:eastAsia="맑은 고딕" w:hAnsi="Verdana" w:hint="eastAsia"/>
        </w:rPr>
        <w:t>기타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명령어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정보</w:t>
      </w:r>
    </w:p>
    <w:p w14:paraId="539A5D3A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};</w:t>
      </w:r>
    </w:p>
    <w:p w14:paraId="63F7642B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</w:p>
    <w:p w14:paraId="24CAA741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</w:t>
      </w:r>
      <w:proofErr w:type="gramStart"/>
      <w:r w:rsidRPr="00346813">
        <w:rPr>
          <w:rFonts w:ascii="Verdana" w:eastAsia="맑은 고딕" w:hAnsi="Verdana"/>
        </w:rPr>
        <w:t>this.initializeOptions</w:t>
      </w:r>
      <w:proofErr w:type="gramEnd"/>
      <w:r w:rsidRPr="00346813">
        <w:rPr>
          <w:rFonts w:ascii="Verdana" w:eastAsia="맑은 고딕" w:hAnsi="Verdana"/>
        </w:rPr>
        <w:t>();</w:t>
      </w:r>
    </w:p>
    <w:p w14:paraId="0D7F3618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}</w:t>
      </w:r>
    </w:p>
    <w:p w14:paraId="644AE32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</w:p>
    <w:p w14:paraId="27F91DFF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async </w:t>
      </w:r>
      <w:proofErr w:type="gramStart"/>
      <w:r w:rsidRPr="00346813">
        <w:rPr>
          <w:rFonts w:ascii="Verdana" w:eastAsia="맑은 고딕" w:hAnsi="Verdana"/>
        </w:rPr>
        <w:t>handleStartButtonClick(</w:t>
      </w:r>
      <w:proofErr w:type="gramEnd"/>
      <w:r w:rsidRPr="00346813">
        <w:rPr>
          <w:rFonts w:ascii="Verdana" w:eastAsia="맑은 고딕" w:hAnsi="Verdana"/>
        </w:rPr>
        <w:t>) {</w:t>
      </w:r>
    </w:p>
    <w:p w14:paraId="1B007669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const cmd = </w:t>
      </w:r>
      <w:proofErr w:type="gramStart"/>
      <w:r w:rsidRPr="00346813">
        <w:rPr>
          <w:rFonts w:ascii="Verdana" w:eastAsia="맑은 고딕" w:hAnsi="Verdana"/>
        </w:rPr>
        <w:t>this.cmdSelect.value</w:t>
      </w:r>
      <w:proofErr w:type="gramEnd"/>
      <w:r w:rsidRPr="00346813">
        <w:rPr>
          <w:rFonts w:ascii="Verdana" w:eastAsia="맑은 고딕" w:hAnsi="Verdana"/>
        </w:rPr>
        <w:t>;</w:t>
      </w:r>
    </w:p>
    <w:p w14:paraId="7BCB6B83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 w:hint="eastAsia"/>
        </w:rPr>
        <w:t xml:space="preserve">    if </w:t>
      </w:r>
      <w:proofErr w:type="gramStart"/>
      <w:r w:rsidRPr="00346813">
        <w:rPr>
          <w:rFonts w:ascii="Verdana" w:eastAsia="맑은 고딕" w:hAnsi="Verdana" w:hint="eastAsia"/>
        </w:rPr>
        <w:t>(!confirm</w:t>
      </w:r>
      <w:proofErr w:type="gramEnd"/>
      <w:r w:rsidRPr="00346813">
        <w:rPr>
          <w:rFonts w:ascii="Verdana" w:eastAsia="맑은 고딕" w:hAnsi="Verdana" w:hint="eastAsia"/>
        </w:rPr>
        <w:t>("</w:t>
      </w:r>
      <w:r w:rsidRPr="00346813">
        <w:rPr>
          <w:rFonts w:ascii="Verdana" w:eastAsia="맑은 고딕" w:hAnsi="Verdana" w:hint="eastAsia"/>
        </w:rPr>
        <w:t>시작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하시겠습니까</w:t>
      </w:r>
      <w:r w:rsidRPr="00346813">
        <w:rPr>
          <w:rFonts w:ascii="Verdana" w:eastAsia="맑은 고딕" w:hAnsi="Verdana" w:hint="eastAsia"/>
        </w:rPr>
        <w:t>?")) return;</w:t>
      </w:r>
    </w:p>
    <w:p w14:paraId="45E88AD5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</w:p>
    <w:p w14:paraId="0522EC2B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const config = </w:t>
      </w:r>
      <w:proofErr w:type="gramStart"/>
      <w:r w:rsidRPr="00346813">
        <w:rPr>
          <w:rFonts w:ascii="Verdana" w:eastAsia="맑은 고딕" w:hAnsi="Verdana"/>
        </w:rPr>
        <w:t>getCurrentConfig(</w:t>
      </w:r>
      <w:proofErr w:type="gramEnd"/>
      <w:r w:rsidRPr="00346813">
        <w:rPr>
          <w:rFonts w:ascii="Verdana" w:eastAsia="맑은 고딕" w:hAnsi="Verdana"/>
        </w:rPr>
        <w:t>);</w:t>
      </w:r>
    </w:p>
    <w:p w14:paraId="27CAD87B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lastRenderedPageBreak/>
        <w:t xml:space="preserve">    const data = {</w:t>
      </w:r>
    </w:p>
    <w:p w14:paraId="2BDFBCA1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powerplant_id: </w:t>
      </w:r>
      <w:proofErr w:type="gramStart"/>
      <w:r w:rsidRPr="00346813">
        <w:rPr>
          <w:rFonts w:ascii="Verdana" w:eastAsia="맑은 고딕" w:hAnsi="Verdana"/>
        </w:rPr>
        <w:t>config.powerplant</w:t>
      </w:r>
      <w:proofErr w:type="gramEnd"/>
      <w:r w:rsidRPr="00346813">
        <w:rPr>
          <w:rFonts w:ascii="Verdana" w:eastAsia="맑은 고딕" w:hAnsi="Verdana"/>
        </w:rPr>
        <w:t>_id,</w:t>
      </w:r>
    </w:p>
    <w:p w14:paraId="41542D14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fuelcell_id: </w:t>
      </w:r>
      <w:proofErr w:type="gramStart"/>
      <w:r w:rsidRPr="00346813">
        <w:rPr>
          <w:rFonts w:ascii="Verdana" w:eastAsia="맑은 고딕" w:hAnsi="Verdana"/>
        </w:rPr>
        <w:t>config.fuelcell</w:t>
      </w:r>
      <w:proofErr w:type="gramEnd"/>
      <w:r w:rsidRPr="00346813">
        <w:rPr>
          <w:rFonts w:ascii="Verdana" w:eastAsia="맑은 고딕" w:hAnsi="Verdana"/>
        </w:rPr>
        <w:t>_id,</w:t>
      </w:r>
    </w:p>
    <w:p w14:paraId="555221C5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cmd: cmd,</w:t>
      </w:r>
    </w:p>
    <w:p w14:paraId="4AE663AC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val1: </w:t>
      </w:r>
      <w:proofErr w:type="gramStart"/>
      <w:r w:rsidRPr="00346813">
        <w:rPr>
          <w:rFonts w:ascii="Verdana" w:eastAsia="맑은 고딕" w:hAnsi="Verdana"/>
        </w:rPr>
        <w:t>this.val1Input.value</w:t>
      </w:r>
      <w:proofErr w:type="gramEnd"/>
      <w:r w:rsidRPr="00346813">
        <w:rPr>
          <w:rFonts w:ascii="Verdana" w:eastAsia="맑은 고딕" w:hAnsi="Verdana"/>
        </w:rPr>
        <w:t>,</w:t>
      </w:r>
    </w:p>
    <w:p w14:paraId="038AA6EA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val2: </w:t>
      </w:r>
      <w:proofErr w:type="gramStart"/>
      <w:r w:rsidRPr="00346813">
        <w:rPr>
          <w:rFonts w:ascii="Verdana" w:eastAsia="맑은 고딕" w:hAnsi="Verdana"/>
        </w:rPr>
        <w:t>this.val2Input.value</w:t>
      </w:r>
      <w:proofErr w:type="gramEnd"/>
      <w:r w:rsidRPr="00346813">
        <w:rPr>
          <w:rFonts w:ascii="Verdana" w:eastAsia="맑은 고딕" w:hAnsi="Verdana"/>
        </w:rPr>
        <w:t>,</w:t>
      </w:r>
    </w:p>
    <w:p w14:paraId="793201EC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bigo: </w:t>
      </w:r>
      <w:proofErr w:type="gramStart"/>
      <w:r w:rsidRPr="00346813">
        <w:rPr>
          <w:rFonts w:ascii="Verdana" w:eastAsia="맑은 고딕" w:hAnsi="Verdana"/>
        </w:rPr>
        <w:t>this.bigoInput.value</w:t>
      </w:r>
      <w:proofErr w:type="gramEnd"/>
      <w:r w:rsidRPr="00346813">
        <w:rPr>
          <w:rFonts w:ascii="Verdana" w:eastAsia="맑은 고딕" w:hAnsi="Verdana"/>
        </w:rPr>
        <w:t>,</w:t>
      </w:r>
    </w:p>
    <w:p w14:paraId="0E80AD4E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merr: </w:t>
      </w:r>
      <w:proofErr w:type="gramStart"/>
      <w:r w:rsidRPr="00346813">
        <w:rPr>
          <w:rFonts w:ascii="Verdana" w:eastAsia="맑은 고딕" w:hAnsi="Verdana"/>
        </w:rPr>
        <w:t>this.merrInput.value</w:t>
      </w:r>
      <w:proofErr w:type="gramEnd"/>
    </w:p>
    <w:p w14:paraId="79853278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};</w:t>
      </w:r>
    </w:p>
    <w:p w14:paraId="05EE1B1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</w:p>
    <w:p w14:paraId="1A91C747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await </w:t>
      </w:r>
      <w:proofErr w:type="gramStart"/>
      <w:r w:rsidRPr="00346813">
        <w:rPr>
          <w:rFonts w:ascii="Verdana" w:eastAsia="맑은 고딕" w:hAnsi="Verdana"/>
        </w:rPr>
        <w:t>this.sendCommand</w:t>
      </w:r>
      <w:proofErr w:type="gramEnd"/>
      <w:r w:rsidRPr="00346813">
        <w:rPr>
          <w:rFonts w:ascii="Verdana" w:eastAsia="맑은 고딕" w:hAnsi="Verdana"/>
        </w:rPr>
        <w:t>(data);</w:t>
      </w:r>
    </w:p>
    <w:p w14:paraId="6596AFAE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}</w:t>
      </w:r>
    </w:p>
    <w:p w14:paraId="24724FAE" w14:textId="77777777" w:rsidR="00374304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>}</w:t>
      </w:r>
    </w:p>
    <w:p w14:paraId="2D4C7FC2" w14:textId="77777777" w:rsidR="00EC440F" w:rsidRDefault="00EC440F" w:rsidP="00445ABA">
      <w:pPr>
        <w:jc w:val="left"/>
        <w:rPr>
          <w:rFonts w:ascii="Verdana" w:eastAsia="맑은 고딕" w:hAnsi="Verdana"/>
        </w:rPr>
      </w:pPr>
    </w:p>
    <w:p w14:paraId="20F63E30" w14:textId="32750191" w:rsidR="00374304" w:rsidRDefault="00346813" w:rsidP="00445ABA">
      <w:pPr>
        <w:pStyle w:val="3"/>
        <w:ind w:right="220"/>
      </w:pPr>
      <w:bookmarkStart w:id="38" w:name="_Toc193813758"/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연동</w:t>
      </w:r>
      <w:bookmarkEnd w:id="38"/>
    </w:p>
    <w:p w14:paraId="6BFA7DD3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proofErr w:type="gramStart"/>
      <w:r w:rsidRPr="00346813">
        <w:rPr>
          <w:rFonts w:ascii="Verdana" w:eastAsia="맑은 고딕" w:hAnsi="Verdana"/>
        </w:rPr>
        <w:t>document.addEventListener</w:t>
      </w:r>
      <w:proofErr w:type="gramEnd"/>
      <w:r w:rsidRPr="00346813">
        <w:rPr>
          <w:rFonts w:ascii="Verdana" w:eastAsia="맑은 고딕" w:hAnsi="Verdana"/>
        </w:rPr>
        <w:t>('DOMContentLoaded', async () =&gt; {</w:t>
      </w:r>
    </w:p>
    <w:p w14:paraId="03BA029D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try {</w:t>
      </w:r>
    </w:p>
    <w:p w14:paraId="1202F75C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const startButtonHandler = new </w:t>
      </w:r>
      <w:proofErr w:type="gramStart"/>
      <w:r w:rsidRPr="00346813">
        <w:rPr>
          <w:rFonts w:ascii="Verdana" w:eastAsia="맑은 고딕" w:hAnsi="Verdana"/>
        </w:rPr>
        <w:t>StartButtonHandler(</w:t>
      </w:r>
      <w:proofErr w:type="gramEnd"/>
      <w:r w:rsidRPr="00346813">
        <w:rPr>
          <w:rFonts w:ascii="Verdana" w:eastAsia="맑은 고딕" w:hAnsi="Verdana"/>
        </w:rPr>
        <w:t>);</w:t>
      </w:r>
    </w:p>
    <w:p w14:paraId="16D8525A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const unitControl = new </w:t>
      </w:r>
      <w:proofErr w:type="gramStart"/>
      <w:r w:rsidRPr="00346813">
        <w:rPr>
          <w:rFonts w:ascii="Verdana" w:eastAsia="맑은 고딕" w:hAnsi="Verdana"/>
        </w:rPr>
        <w:t>UnitControl(</w:t>
      </w:r>
      <w:proofErr w:type="gramEnd"/>
      <w:r w:rsidRPr="00346813">
        <w:rPr>
          <w:rFonts w:ascii="Verdana" w:eastAsia="맑은 고딕" w:hAnsi="Verdana"/>
        </w:rPr>
        <w:t>);</w:t>
      </w:r>
    </w:p>
    <w:p w14:paraId="03DBF694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</w:p>
    <w:p w14:paraId="288F41DE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if (</w:t>
      </w:r>
      <w:proofErr w:type="gramStart"/>
      <w:r w:rsidRPr="00346813">
        <w:rPr>
          <w:rFonts w:ascii="Verdana" w:eastAsia="맑은 고딕" w:hAnsi="Verdana"/>
        </w:rPr>
        <w:t>window.isFuelcellConfigLoaded</w:t>
      </w:r>
      <w:proofErr w:type="gramEnd"/>
      <w:r w:rsidRPr="00346813">
        <w:rPr>
          <w:rFonts w:ascii="Verdana" w:eastAsia="맑은 고딕" w:hAnsi="Verdana"/>
        </w:rPr>
        <w:t>) {</w:t>
      </w:r>
    </w:p>
    <w:p w14:paraId="1ADE9AAC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await unitControl.initialize(</w:t>
      </w:r>
      <w:proofErr w:type="gramStart"/>
      <w:r w:rsidRPr="00346813">
        <w:rPr>
          <w:rFonts w:ascii="Verdana" w:eastAsia="맑은 고딕" w:hAnsi="Verdana"/>
        </w:rPr>
        <w:t>);</w:t>
      </w:r>
      <w:proofErr w:type="gramEnd"/>
    </w:p>
    <w:p w14:paraId="68E074B9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} else {</w:t>
      </w:r>
    </w:p>
    <w:p w14:paraId="05EADEE9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</w:t>
      </w:r>
      <w:proofErr w:type="gramStart"/>
      <w:r w:rsidRPr="00346813">
        <w:rPr>
          <w:rFonts w:ascii="Verdana" w:eastAsia="맑은 고딕" w:hAnsi="Verdana"/>
        </w:rPr>
        <w:t>document.addEventListener</w:t>
      </w:r>
      <w:proofErr w:type="gramEnd"/>
      <w:r w:rsidRPr="00346813">
        <w:rPr>
          <w:rFonts w:ascii="Verdana" w:eastAsia="맑은 고딕" w:hAnsi="Verdana"/>
        </w:rPr>
        <w:t>('fuelcellConfigLoaded', async () =&gt; {</w:t>
      </w:r>
    </w:p>
    <w:p w14:paraId="1E76543B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  await unitControl.initialize(</w:t>
      </w:r>
      <w:proofErr w:type="gramStart"/>
      <w:r w:rsidRPr="00346813">
        <w:rPr>
          <w:rFonts w:ascii="Verdana" w:eastAsia="맑은 고딕" w:hAnsi="Verdana"/>
        </w:rPr>
        <w:t>);</w:t>
      </w:r>
      <w:proofErr w:type="gramEnd"/>
    </w:p>
    <w:p w14:paraId="3C8A2F21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  }, </w:t>
      </w:r>
      <w:proofErr w:type="gramStart"/>
      <w:r w:rsidRPr="00346813">
        <w:rPr>
          <w:rFonts w:ascii="Verdana" w:eastAsia="맑은 고딕" w:hAnsi="Verdana"/>
        </w:rPr>
        <w:t>{ once</w:t>
      </w:r>
      <w:proofErr w:type="gramEnd"/>
      <w:r w:rsidRPr="00346813">
        <w:rPr>
          <w:rFonts w:ascii="Verdana" w:eastAsia="맑은 고딕" w:hAnsi="Verdana"/>
        </w:rPr>
        <w:t>: true });</w:t>
      </w:r>
    </w:p>
    <w:p w14:paraId="1C3EDAB5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  }</w:t>
      </w:r>
    </w:p>
    <w:p w14:paraId="325923CD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} catch (error) {</w:t>
      </w:r>
    </w:p>
    <w:p w14:paraId="20BF4558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 w:hint="eastAsia"/>
        </w:rPr>
        <w:t xml:space="preserve">    </w:t>
      </w:r>
      <w:proofErr w:type="gramStart"/>
      <w:r w:rsidRPr="00346813">
        <w:rPr>
          <w:rFonts w:ascii="Verdana" w:eastAsia="맑은 고딕" w:hAnsi="Verdana" w:hint="eastAsia"/>
        </w:rPr>
        <w:t>console.error</w:t>
      </w:r>
      <w:proofErr w:type="gramEnd"/>
      <w:r w:rsidRPr="00346813">
        <w:rPr>
          <w:rFonts w:ascii="Verdana" w:eastAsia="맑은 고딕" w:hAnsi="Verdana" w:hint="eastAsia"/>
        </w:rPr>
        <w:t>('</w:t>
      </w:r>
      <w:r w:rsidRPr="00346813">
        <w:rPr>
          <w:rFonts w:ascii="Verdana" w:eastAsia="맑은 고딕" w:hAnsi="Verdana" w:hint="eastAsia"/>
        </w:rPr>
        <w:t>페이지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초기화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중</w:t>
      </w:r>
      <w:r w:rsidRPr="00346813">
        <w:rPr>
          <w:rFonts w:ascii="Verdana" w:eastAsia="맑은 고딕" w:hAnsi="Verdana" w:hint="eastAsia"/>
        </w:rPr>
        <w:t xml:space="preserve"> </w:t>
      </w:r>
      <w:r w:rsidRPr="00346813">
        <w:rPr>
          <w:rFonts w:ascii="Verdana" w:eastAsia="맑은 고딕" w:hAnsi="Verdana" w:hint="eastAsia"/>
        </w:rPr>
        <w:t>오류</w:t>
      </w:r>
      <w:r w:rsidRPr="00346813">
        <w:rPr>
          <w:rFonts w:ascii="Verdana" w:eastAsia="맑은 고딕" w:hAnsi="Verdana" w:hint="eastAsia"/>
        </w:rPr>
        <w:t>:', error);</w:t>
      </w:r>
    </w:p>
    <w:p w14:paraId="64D3FA96" w14:textId="77777777" w:rsidR="00346813" w:rsidRPr="00346813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 xml:space="preserve">  }</w:t>
      </w:r>
    </w:p>
    <w:p w14:paraId="4773517F" w14:textId="0C18CA73" w:rsidR="00374304" w:rsidRDefault="00346813" w:rsidP="00445ABA">
      <w:pPr>
        <w:jc w:val="left"/>
        <w:rPr>
          <w:rFonts w:ascii="Verdana" w:eastAsia="맑은 고딕" w:hAnsi="Verdana"/>
        </w:rPr>
      </w:pPr>
      <w:r w:rsidRPr="00346813">
        <w:rPr>
          <w:rFonts w:ascii="Verdana" w:eastAsia="맑은 고딕" w:hAnsi="Verdana"/>
        </w:rPr>
        <w:t>});</w:t>
      </w:r>
    </w:p>
    <w:p w14:paraId="2E1B4677" w14:textId="676B0EE8" w:rsidR="001E69A1" w:rsidRDefault="001E69A1" w:rsidP="00445ABA">
      <w:pPr>
        <w:jc w:val="left"/>
        <w:rPr>
          <w:rFonts w:ascii="Verdana" w:eastAsia="맑은 고딕" w:hAnsi="Verdana"/>
        </w:rPr>
      </w:pPr>
    </w:p>
    <w:p w14:paraId="4FECD73B" w14:textId="77777777" w:rsidR="001E69A1" w:rsidRPr="001E69A1" w:rsidRDefault="001E69A1" w:rsidP="00445ABA">
      <w:pPr>
        <w:pStyle w:val="20"/>
        <w:numPr>
          <w:ilvl w:val="0"/>
          <w:numId w:val="0"/>
        </w:numPr>
        <w:ind w:left="720"/>
        <w:jc w:val="left"/>
      </w:pPr>
    </w:p>
    <w:sectPr w:rsidR="001E69A1" w:rsidRPr="001E69A1" w:rsidSect="0012615A">
      <w:pgSz w:w="11907" w:h="16834" w:code="9"/>
      <w:pgMar w:top="1622" w:right="1106" w:bottom="1985" w:left="998" w:header="1134" w:footer="1134" w:gutter="0"/>
      <w:cols w:space="720"/>
      <w:noEndnote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4273D" w14:textId="77777777" w:rsidR="00D27BFA" w:rsidRDefault="00D27BFA" w:rsidP="00BF78B0">
      <w:r>
        <w:separator/>
      </w:r>
    </w:p>
  </w:endnote>
  <w:endnote w:type="continuationSeparator" w:id="0">
    <w:p w14:paraId="1DD20FA7" w14:textId="77777777" w:rsidR="00D27BFA" w:rsidRDefault="00D27BFA" w:rsidP="00BF7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CB05362-4B9A-48F5-845C-E0D167428DCC}"/>
    <w:embedBold r:id="rId2" w:fontKey="{7D38A254-2C72-4770-B168-C64DA79DB27B}"/>
    <w:embedItalic r:id="rId3" w:fontKey="{7CA80B6A-4C61-4AFA-9CEE-66972A1AC222}"/>
    <w:embedBoldItalic r:id="rId4" w:fontKey="{2F246A8B-FD24-4883-A05B-D2D6366B9EB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5" w:subsetted="1" w:fontKey="{EF6BB31F-9442-4768-A2AC-9E7DEA097E51}"/>
    <w:embedBold r:id="rId6" w:subsetted="1" w:fontKey="{E71E46F2-6C49-4A53-BBE6-51E7438A477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신명조체">
    <w:altName w:val="궁서"/>
    <w:charset w:val="81"/>
    <w:family w:val="roman"/>
    <w:pitch w:val="variable"/>
    <w:sig w:usb0="00000001" w:usb1="09060000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  <w:embedRegular r:id="rId7" w:subsetted="1" w:fontKey="{2653F035-11E1-4D39-A678-0F96201EB89E}"/>
    <w:embedBold r:id="rId8" w:subsetted="1" w:fontKey="{A5A2C2BA-FBC0-4B6D-9F67-0E05405F66B5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코딩">
    <w:altName w:val="맑은 고딕 Semilight"/>
    <w:charset w:val="81"/>
    <w:family w:val="modern"/>
    <w:pitch w:val="fixed"/>
    <w:sig w:usb0="00000000" w:usb1="29D7FCFB" w:usb2="00000010" w:usb3="00000000" w:csb0="0008000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itstream Vera Sans Mono">
    <w:altName w:val="맑은 고딕"/>
    <w:charset w:val="81"/>
    <w:family w:val="modern"/>
    <w:pitch w:val="fixed"/>
    <w:sig w:usb0="800000AF" w:usb1="1906204A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9" w:fontKey="{4D24CDD4-BEF6-46C9-9237-51430CB97CBE}"/>
    <w:embedBold r:id="rId10" w:fontKey="{319DE80F-5D26-4012-BF01-38915A9AE20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AF1B6" w14:textId="77777777" w:rsidR="00622F67" w:rsidRPr="0049498F" w:rsidRDefault="00000000" w:rsidP="0049498F">
    <w:pPr>
      <w:pStyle w:val="af7"/>
      <w:jc w:val="left"/>
    </w:pPr>
    <w:r>
      <w:rPr>
        <w:noProof/>
      </w:rPr>
      <w:pict w14:anchorId="28373F8A">
        <v:line id="직선 연결선 2" o:spid="_x0000_s1026" style="position:absolute;z-index:251661312;visibility:visible;mso-height-relative:margin" from="-17.7pt,-.4pt" to="500.7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"/>
      </w:pict>
    </w:r>
    <w:r w:rsidR="00622F67">
      <w:rPr>
        <w:rFonts w:hint="eastAsia"/>
      </w:rPr>
      <w:t xml:space="preserve">Contents                                                                                                  </w:t>
    </w:r>
    <w:r w:rsidR="00622F67">
      <w:fldChar w:fldCharType="begin"/>
    </w:r>
    <w:r w:rsidR="00622F67">
      <w:instrText>PAGE   \* MERGEFORMAT</w:instrText>
    </w:r>
    <w:r w:rsidR="00622F67">
      <w:fldChar w:fldCharType="separate"/>
    </w:r>
    <w:r w:rsidR="00622F67" w:rsidRPr="00DB6CA6">
      <w:rPr>
        <w:noProof/>
        <w:lang w:val="ko-KR"/>
      </w:rPr>
      <w:t>5</w:t>
    </w:r>
    <w:r w:rsidR="00622F6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8510323"/>
      <w:docPartObj>
        <w:docPartGallery w:val="Page Numbers (Bottom of Page)"/>
        <w:docPartUnique/>
      </w:docPartObj>
    </w:sdtPr>
    <w:sdtContent>
      <w:p w14:paraId="287994BC" w14:textId="23C8A308" w:rsidR="00A37E65" w:rsidRDefault="00A37E65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D2B2F1C" w14:textId="77777777" w:rsidR="00A37E65" w:rsidRDefault="00A37E65">
    <w:pPr>
      <w:pStyle w:val="af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8EF0F" w14:textId="77777777" w:rsidR="004B3787" w:rsidRDefault="00000000">
    <w:r>
      <w:cr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9089677"/>
      <w:docPartObj>
        <w:docPartGallery w:val="Page Numbers (Bottom of Page)"/>
        <w:docPartUnique/>
      </w:docPartObj>
    </w:sdtPr>
    <w:sdtContent>
      <w:p w14:paraId="2F9DF31A" w14:textId="075C2CE3" w:rsidR="00A37E65" w:rsidRDefault="00A37E65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097FFC4" w14:textId="27DEF65C" w:rsidR="00DD1CB9" w:rsidRPr="0049498F" w:rsidRDefault="00DD1CB9" w:rsidP="00BF78B0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0E78E" w14:textId="77777777" w:rsidR="00D27BFA" w:rsidRDefault="00D27BFA" w:rsidP="00BF78B0">
      <w:r>
        <w:separator/>
      </w:r>
    </w:p>
  </w:footnote>
  <w:footnote w:type="continuationSeparator" w:id="0">
    <w:p w14:paraId="72569D52" w14:textId="77777777" w:rsidR="00D27BFA" w:rsidRDefault="00D27BFA" w:rsidP="00BF78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0D09E" w14:textId="77777777" w:rsidR="00622F67" w:rsidRPr="00FD5405" w:rsidRDefault="00622F67" w:rsidP="0049498F">
    <w:pPr>
      <w:pStyle w:val="af6"/>
      <w:rPr>
        <w:b w:val="0"/>
        <w:kern w:val="20"/>
        <w:sz w:val="20"/>
      </w:rPr>
    </w:pPr>
    <w:r w:rsidRPr="00FD5405">
      <w:rPr>
        <w:rFonts w:hint="eastAsia"/>
        <w:b w:val="0"/>
        <w:kern w:val="20"/>
        <w:sz w:val="20"/>
      </w:rPr>
      <w:t xml:space="preserve">NSTEK Proprietary &amp; Confidential                                </w:t>
    </w:r>
    <w:r>
      <w:rPr>
        <w:rFonts w:hint="eastAsia"/>
        <w:b w:val="0"/>
        <w:kern w:val="20"/>
        <w:sz w:val="20"/>
      </w:rPr>
      <w:t xml:space="preserve">                    </w:t>
    </w:r>
    <w:r w:rsidRPr="00FD5405">
      <w:rPr>
        <w:rFonts w:hint="eastAsia"/>
        <w:b w:val="0"/>
        <w:kern w:val="20"/>
        <w:sz w:val="20"/>
      </w:rPr>
      <w:t xml:space="preserve">    </w:t>
    </w:r>
  </w:p>
  <w:p w14:paraId="650014FD" w14:textId="77777777" w:rsidR="00622F67" w:rsidRDefault="00000000">
    <w:pPr>
      <w:pStyle w:val="af6"/>
    </w:pPr>
    <w:r>
      <w:rPr>
        <w:b w:val="0"/>
        <w:noProof/>
        <w:kern w:val="20"/>
        <w:sz w:val="20"/>
      </w:rPr>
      <w:pict w14:anchorId="5731AFEF">
        <v:line id="직선 연결선 3" o:spid="_x0000_s1025" style="position:absolute;left:0;text-align:left;z-index:251660288;visibility:visible;mso-height-relative:margin" from="-17.7pt,4pt" to="500.7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C6D49" w14:textId="77777777" w:rsidR="00622F67" w:rsidRPr="00FD5405" w:rsidRDefault="00622F67" w:rsidP="009F57A2">
    <w:pPr>
      <w:pStyle w:val="af6"/>
      <w:rPr>
        <w:b w:val="0"/>
        <w:kern w:val="20"/>
        <w:sz w:val="20"/>
      </w:rPr>
    </w:pPr>
    <w:r w:rsidRPr="00FD5405">
      <w:rPr>
        <w:rFonts w:hint="eastAsia"/>
        <w:b w:val="0"/>
        <w:kern w:val="20"/>
        <w:sz w:val="20"/>
      </w:rPr>
      <w:t xml:space="preserve">NSTEK Proprietary &amp; Confidential                                </w:t>
    </w:r>
    <w:r>
      <w:rPr>
        <w:rFonts w:hint="eastAsia"/>
        <w:b w:val="0"/>
        <w:kern w:val="20"/>
        <w:sz w:val="20"/>
      </w:rPr>
      <w:t xml:space="preserve">                    </w:t>
    </w:r>
    <w:r w:rsidRPr="00FD5405">
      <w:rPr>
        <w:rFonts w:hint="eastAsia"/>
        <w:b w:val="0"/>
        <w:kern w:val="20"/>
        <w:sz w:val="20"/>
      </w:rPr>
      <w:t xml:space="preserve">    </w:t>
    </w:r>
  </w:p>
  <w:p w14:paraId="5DF96F92" w14:textId="77777777" w:rsidR="00622F67" w:rsidRDefault="00000000">
    <w:pPr>
      <w:pStyle w:val="af6"/>
    </w:pPr>
    <w:r>
      <w:rPr>
        <w:b w:val="0"/>
        <w:noProof/>
        <w:kern w:val="20"/>
        <w:sz w:val="20"/>
      </w:rPr>
      <w:pict w14:anchorId="6A8D5132">
        <v:line id="_x0000_s1027" style="position:absolute;left:0;text-align:left;z-index:251662336;visibility:visible;mso-height-relative:margin" from="-17.7pt,4pt" to="500.7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47BAE" w14:textId="4EBA5A7F" w:rsidR="00CB7B59" w:rsidRPr="00FD5405" w:rsidRDefault="00DD1CB9" w:rsidP="00BF78B0">
    <w:pPr>
      <w:pStyle w:val="af6"/>
    </w:pPr>
    <w:r w:rsidRPr="00FD5405">
      <w:rPr>
        <w:rFonts w:hint="eastAsia"/>
      </w:rPr>
      <w:t xml:space="preserve">NSTEK Proprietary &amp; Confidential                                </w:t>
    </w:r>
    <w:r>
      <w:rPr>
        <w:rFonts w:hint="eastAsia"/>
      </w:rPr>
      <w:t xml:space="preserve">                    </w:t>
    </w:r>
    <w:r w:rsidRPr="00FD5405">
      <w:rPr>
        <w:rFonts w:hint="eastAsia"/>
      </w:rPr>
      <w:t xml:space="preserve">   </w:t>
    </w:r>
    <w:r w:rsidR="00FB2C95">
      <w:t xml:space="preserve">   </w:t>
    </w:r>
    <w:r w:rsidRPr="00FD5405">
      <w:rPr>
        <w:rFonts w:hint="eastAsia"/>
      </w:rPr>
      <w:t xml:space="preserve"> </w:t>
    </w:r>
    <w:r w:rsidR="00CB7B59">
      <w:t xml:space="preserve">FuelcellDr. </w:t>
    </w:r>
    <w:r w:rsidR="00CB7B59">
      <w:rPr>
        <w:rFonts w:hint="eastAsia"/>
      </w:rPr>
      <w:t>인수인계</w:t>
    </w:r>
    <w:r w:rsidR="00CB7B59">
      <w:rPr>
        <w:rFonts w:hint="eastAsia"/>
      </w:rPr>
      <w:t xml:space="preserve"> </w:t>
    </w:r>
    <w:r w:rsidR="00CB7B59">
      <w:rPr>
        <w:rFonts w:hint="eastAsia"/>
      </w:rPr>
      <w:t>문서</w:t>
    </w:r>
    <w:r w:rsidR="00FB2C95">
      <w:rPr>
        <w:rFonts w:hint="eastAsia"/>
      </w:rPr>
      <w:t>_</w:t>
    </w:r>
    <w:r w:rsidR="00FB2C95">
      <w:rPr>
        <w:rFonts w:hint="eastAsia"/>
      </w:rPr>
      <w:t>구민주</w:t>
    </w:r>
  </w:p>
  <w:p w14:paraId="14FE0EE4" w14:textId="77777777" w:rsidR="00DD1CB9" w:rsidRDefault="00CF0710" w:rsidP="00BF78B0">
    <w:pPr>
      <w:pStyle w:val="af6"/>
    </w:pPr>
    <w:r w:rsidRPr="00FD5405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A876787" wp14:editId="779B7324">
              <wp:simplePos x="0" y="0"/>
              <wp:positionH relativeFrom="column">
                <wp:posOffset>-224790</wp:posOffset>
              </wp:positionH>
              <wp:positionV relativeFrom="paragraph">
                <wp:posOffset>50800</wp:posOffset>
              </wp:positionV>
              <wp:extent cx="6583680" cy="0"/>
              <wp:effectExtent l="0" t="0" r="0" b="0"/>
              <wp:wrapNone/>
              <wp:docPr id="2" name="직선 연결선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7BB507B" id="직선 연결선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17.7pt,4pt" to="500.7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F16E9522"/>
    <w:lvl w:ilvl="0">
      <w:start w:val="1"/>
      <w:numFmt w:val="bullet"/>
      <w:pStyle w:val="2"/>
      <w:lvlText w:val=""/>
      <w:lvlJc w:val="left"/>
      <w:pPr>
        <w:tabs>
          <w:tab w:val="num" w:pos="1778"/>
        </w:tabs>
        <w:ind w:left="1758" w:hanging="340"/>
      </w:pPr>
      <w:rPr>
        <w:rFonts w:ascii="Wingdings" w:hAnsi="Wingdings" w:hint="default"/>
        <w:sz w:val="16"/>
      </w:rPr>
    </w:lvl>
  </w:abstractNum>
  <w:abstractNum w:abstractNumId="1" w15:restartNumberingAfterBreak="0">
    <w:nsid w:val="00700605"/>
    <w:multiLevelType w:val="multilevel"/>
    <w:tmpl w:val="1576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ED631A"/>
    <w:multiLevelType w:val="multilevel"/>
    <w:tmpl w:val="2CC02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307EB3"/>
    <w:multiLevelType w:val="hybridMultilevel"/>
    <w:tmpl w:val="DA1AAE18"/>
    <w:lvl w:ilvl="0" w:tplc="04090001">
      <w:start w:val="1"/>
      <w:numFmt w:val="bullet"/>
      <w:lvlText w:val=""/>
      <w:lvlJc w:val="left"/>
      <w:pPr>
        <w:ind w:left="161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00"/>
      </w:pPr>
      <w:rPr>
        <w:rFonts w:ascii="Wingdings" w:hAnsi="Wingdings" w:hint="default"/>
      </w:rPr>
    </w:lvl>
  </w:abstractNum>
  <w:abstractNum w:abstractNumId="4" w15:restartNumberingAfterBreak="0">
    <w:nsid w:val="078C34E1"/>
    <w:multiLevelType w:val="multilevel"/>
    <w:tmpl w:val="B7388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B9461E"/>
    <w:multiLevelType w:val="singleLevel"/>
    <w:tmpl w:val="6A0CE470"/>
    <w:lvl w:ilvl="0">
      <w:numFmt w:val="bullet"/>
      <w:pStyle w:val="a"/>
      <w:lvlText w:val=""/>
      <w:lvlJc w:val="left"/>
      <w:pPr>
        <w:tabs>
          <w:tab w:val="num" w:pos="1494"/>
        </w:tabs>
        <w:ind w:left="1494" w:hanging="360"/>
      </w:pPr>
      <w:rPr>
        <w:rFonts w:ascii="Wingdings" w:hAnsi="Wingdings" w:hint="default"/>
        <w:color w:val="auto"/>
        <w:sz w:val="16"/>
      </w:rPr>
    </w:lvl>
  </w:abstractNum>
  <w:abstractNum w:abstractNumId="6" w15:restartNumberingAfterBreak="0">
    <w:nsid w:val="08C34AAB"/>
    <w:multiLevelType w:val="multilevel"/>
    <w:tmpl w:val="A3F0D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D963FC"/>
    <w:multiLevelType w:val="multilevel"/>
    <w:tmpl w:val="0262C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084C2B"/>
    <w:multiLevelType w:val="hybridMultilevel"/>
    <w:tmpl w:val="534C04E0"/>
    <w:lvl w:ilvl="0" w:tplc="04090001">
      <w:start w:val="1"/>
      <w:numFmt w:val="bullet"/>
      <w:lvlText w:val=""/>
      <w:lvlJc w:val="left"/>
      <w:pPr>
        <w:ind w:left="161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00"/>
      </w:pPr>
      <w:rPr>
        <w:rFonts w:ascii="Wingdings" w:hAnsi="Wingdings" w:hint="default"/>
      </w:rPr>
    </w:lvl>
  </w:abstractNum>
  <w:abstractNum w:abstractNumId="9" w15:restartNumberingAfterBreak="0">
    <w:nsid w:val="0CB94DF4"/>
    <w:multiLevelType w:val="multilevel"/>
    <w:tmpl w:val="A86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3D087A"/>
    <w:multiLevelType w:val="multilevel"/>
    <w:tmpl w:val="C542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6F049E"/>
    <w:multiLevelType w:val="multilevel"/>
    <w:tmpl w:val="89B8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E3772E"/>
    <w:multiLevelType w:val="multilevel"/>
    <w:tmpl w:val="BFA46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500301"/>
    <w:multiLevelType w:val="multilevel"/>
    <w:tmpl w:val="D7929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B35ED0"/>
    <w:multiLevelType w:val="multilevel"/>
    <w:tmpl w:val="5BE2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A218E1"/>
    <w:multiLevelType w:val="multilevel"/>
    <w:tmpl w:val="36F6F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7F352A"/>
    <w:multiLevelType w:val="multilevel"/>
    <w:tmpl w:val="A14C5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4705B7"/>
    <w:multiLevelType w:val="hybridMultilevel"/>
    <w:tmpl w:val="86AAAC56"/>
    <w:lvl w:ilvl="0" w:tplc="0E3A41E0">
      <w:start w:val="1"/>
      <w:numFmt w:val="bullet"/>
      <w:pStyle w:val="1"/>
      <w:lvlText w:val=""/>
      <w:lvlJc w:val="left"/>
      <w:pPr>
        <w:tabs>
          <w:tab w:val="num" w:pos="1651"/>
        </w:tabs>
        <w:ind w:left="1651" w:hanging="400"/>
      </w:pPr>
      <w:rPr>
        <w:rFonts w:ascii="Wingdings" w:hAnsi="Wingdings" w:hint="default"/>
        <w:sz w:val="16"/>
      </w:rPr>
    </w:lvl>
    <w:lvl w:ilvl="1" w:tplc="04090007">
      <w:start w:val="1"/>
      <w:numFmt w:val="bullet"/>
      <w:lvlText w:val=""/>
      <w:lvlJc w:val="left"/>
      <w:pPr>
        <w:tabs>
          <w:tab w:val="num" w:pos="2051"/>
        </w:tabs>
        <w:ind w:left="2051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tabs>
          <w:tab w:val="num" w:pos="2451"/>
        </w:tabs>
        <w:ind w:left="24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51"/>
        </w:tabs>
        <w:ind w:left="28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251"/>
        </w:tabs>
        <w:ind w:left="32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51"/>
        </w:tabs>
        <w:ind w:left="36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51"/>
        </w:tabs>
        <w:ind w:left="40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51"/>
        </w:tabs>
        <w:ind w:left="44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51"/>
        </w:tabs>
        <w:ind w:left="4851" w:hanging="400"/>
      </w:pPr>
      <w:rPr>
        <w:rFonts w:ascii="Wingdings" w:hAnsi="Wingdings" w:hint="default"/>
      </w:rPr>
    </w:lvl>
  </w:abstractNum>
  <w:abstractNum w:abstractNumId="18" w15:restartNumberingAfterBreak="0">
    <w:nsid w:val="22444674"/>
    <w:multiLevelType w:val="multilevel"/>
    <w:tmpl w:val="418CF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6001F5"/>
    <w:multiLevelType w:val="multilevel"/>
    <w:tmpl w:val="8966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695F10"/>
    <w:multiLevelType w:val="multilevel"/>
    <w:tmpl w:val="6C68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6814F5"/>
    <w:multiLevelType w:val="multilevel"/>
    <w:tmpl w:val="3D065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6FB121D"/>
    <w:multiLevelType w:val="multilevel"/>
    <w:tmpl w:val="51A6B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906C37"/>
    <w:multiLevelType w:val="hybridMultilevel"/>
    <w:tmpl w:val="20C23B34"/>
    <w:lvl w:ilvl="0" w:tplc="8FE4A7A6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13" w:hanging="400"/>
      </w:pPr>
    </w:lvl>
    <w:lvl w:ilvl="2" w:tplc="0409001B" w:tentative="1">
      <w:start w:val="1"/>
      <w:numFmt w:val="lowerRoman"/>
      <w:lvlText w:val="%3."/>
      <w:lvlJc w:val="right"/>
      <w:pPr>
        <w:ind w:left="2013" w:hanging="400"/>
      </w:pPr>
    </w:lvl>
    <w:lvl w:ilvl="3" w:tplc="0409000F" w:tentative="1">
      <w:start w:val="1"/>
      <w:numFmt w:val="decimal"/>
      <w:lvlText w:val="%4."/>
      <w:lvlJc w:val="left"/>
      <w:pPr>
        <w:ind w:left="2413" w:hanging="400"/>
      </w:pPr>
    </w:lvl>
    <w:lvl w:ilvl="4" w:tplc="04090019" w:tentative="1">
      <w:start w:val="1"/>
      <w:numFmt w:val="upperLetter"/>
      <w:lvlText w:val="%5."/>
      <w:lvlJc w:val="left"/>
      <w:pPr>
        <w:ind w:left="2813" w:hanging="400"/>
      </w:pPr>
    </w:lvl>
    <w:lvl w:ilvl="5" w:tplc="0409001B" w:tentative="1">
      <w:start w:val="1"/>
      <w:numFmt w:val="lowerRoman"/>
      <w:lvlText w:val="%6."/>
      <w:lvlJc w:val="right"/>
      <w:pPr>
        <w:ind w:left="3213" w:hanging="400"/>
      </w:pPr>
    </w:lvl>
    <w:lvl w:ilvl="6" w:tplc="0409000F" w:tentative="1">
      <w:start w:val="1"/>
      <w:numFmt w:val="decimal"/>
      <w:lvlText w:val="%7."/>
      <w:lvlJc w:val="left"/>
      <w:pPr>
        <w:ind w:left="3613" w:hanging="400"/>
      </w:pPr>
    </w:lvl>
    <w:lvl w:ilvl="7" w:tplc="04090019" w:tentative="1">
      <w:start w:val="1"/>
      <w:numFmt w:val="upperLetter"/>
      <w:lvlText w:val="%8."/>
      <w:lvlJc w:val="left"/>
      <w:pPr>
        <w:ind w:left="4013" w:hanging="400"/>
      </w:pPr>
    </w:lvl>
    <w:lvl w:ilvl="8" w:tplc="0409001B" w:tentative="1">
      <w:start w:val="1"/>
      <w:numFmt w:val="lowerRoman"/>
      <w:lvlText w:val="%9."/>
      <w:lvlJc w:val="right"/>
      <w:pPr>
        <w:ind w:left="4413" w:hanging="400"/>
      </w:pPr>
    </w:lvl>
  </w:abstractNum>
  <w:abstractNum w:abstractNumId="24" w15:restartNumberingAfterBreak="0">
    <w:nsid w:val="2AD0226C"/>
    <w:multiLevelType w:val="multilevel"/>
    <w:tmpl w:val="6AF26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9A7AC3"/>
    <w:multiLevelType w:val="multilevel"/>
    <w:tmpl w:val="B220062E"/>
    <w:lvl w:ilvl="0">
      <w:start w:val="1"/>
      <w:numFmt w:val="decimal"/>
      <w:pStyle w:val="10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pStyle w:val="20"/>
      <w:lvlText w:val="%1.%2."/>
      <w:legacy w:legacy="1" w:legacySpace="0" w:legacyIndent="720"/>
      <w:lvlJc w:val="left"/>
      <w:pPr>
        <w:ind w:left="720" w:hanging="720"/>
      </w:pPr>
      <w:rPr>
        <w:rFonts w:ascii="맑은 고딕" w:eastAsia="맑은 고딕" w:hAnsi="맑은 고딕"/>
        <w:sz w:val="24"/>
        <w:szCs w:val="24"/>
      </w:rPr>
    </w:lvl>
    <w:lvl w:ilvl="2">
      <w:start w:val="1"/>
      <w:numFmt w:val="decimal"/>
      <w:pStyle w:val="3"/>
      <w:lvlText w:val="%1.%2.%3."/>
      <w:legacy w:legacy="1" w:legacySpace="0" w:legacyIndent="720"/>
      <w:lvlJc w:val="left"/>
      <w:pPr>
        <w:ind w:left="8658" w:hanging="720"/>
      </w:pPr>
    </w:lvl>
    <w:lvl w:ilvl="3">
      <w:start w:val="1"/>
      <w:numFmt w:val="decimal"/>
      <w:pStyle w:val="4"/>
      <w:lvlText w:val="%1.%2.%3.%4."/>
      <w:legacy w:legacy="1" w:legacySpace="0" w:legacyIndent="720"/>
      <w:lvlJc w:val="left"/>
      <w:pPr>
        <w:ind w:left="1571" w:hanging="720"/>
      </w:pPr>
    </w:lvl>
    <w:lvl w:ilvl="4">
      <w:start w:val="1"/>
      <w:numFmt w:val="decimal"/>
      <w:pStyle w:val="5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pStyle w:val="6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26" w15:restartNumberingAfterBreak="0">
    <w:nsid w:val="2BD00EBF"/>
    <w:multiLevelType w:val="multilevel"/>
    <w:tmpl w:val="E9C8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D44338"/>
    <w:multiLevelType w:val="hybridMultilevel"/>
    <w:tmpl w:val="07F21AAE"/>
    <w:lvl w:ilvl="0" w:tplc="15026AD6">
      <w:start w:val="1"/>
      <w:numFmt w:val="decimal"/>
      <w:pStyle w:val="11"/>
      <w:lvlText w:val="%1."/>
      <w:lvlJc w:val="left"/>
      <w:pPr>
        <w:tabs>
          <w:tab w:val="num" w:pos="1494"/>
        </w:tabs>
        <w:ind w:left="1491" w:hanging="357"/>
      </w:pPr>
      <w:rPr>
        <w:rFonts w:ascii="Century Gothic" w:eastAsia="신명조체" w:hAnsi="Century Gothic" w:hint="default"/>
        <w:b w:val="0"/>
        <w:i w:val="0"/>
        <w:sz w:val="16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8" w15:restartNumberingAfterBreak="0">
    <w:nsid w:val="2F8418AD"/>
    <w:multiLevelType w:val="singleLevel"/>
    <w:tmpl w:val="481EFBB2"/>
    <w:lvl w:ilvl="0">
      <w:start w:val="1"/>
      <w:numFmt w:val="upperLetter"/>
      <w:pStyle w:val="12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29" w15:restartNumberingAfterBreak="0">
    <w:nsid w:val="3433411A"/>
    <w:multiLevelType w:val="multilevel"/>
    <w:tmpl w:val="7E063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3D2305"/>
    <w:multiLevelType w:val="hybridMultilevel"/>
    <w:tmpl w:val="6B529AF8"/>
    <w:lvl w:ilvl="0" w:tplc="04090001">
      <w:start w:val="1"/>
      <w:numFmt w:val="bullet"/>
      <w:lvlText w:val=""/>
      <w:lvlJc w:val="left"/>
      <w:pPr>
        <w:ind w:left="161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00"/>
      </w:pPr>
      <w:rPr>
        <w:rFonts w:ascii="Wingdings" w:hAnsi="Wingdings" w:hint="default"/>
      </w:rPr>
    </w:lvl>
  </w:abstractNum>
  <w:abstractNum w:abstractNumId="31" w15:restartNumberingAfterBreak="0">
    <w:nsid w:val="36FA4DC4"/>
    <w:multiLevelType w:val="hybridMultilevel"/>
    <w:tmpl w:val="1DCC7D78"/>
    <w:lvl w:ilvl="0" w:tplc="04090001">
      <w:start w:val="1"/>
      <w:numFmt w:val="bullet"/>
      <w:lvlText w:val=""/>
      <w:lvlJc w:val="left"/>
      <w:pPr>
        <w:ind w:left="161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00"/>
      </w:pPr>
      <w:rPr>
        <w:rFonts w:ascii="Wingdings" w:hAnsi="Wingdings" w:hint="default"/>
      </w:rPr>
    </w:lvl>
  </w:abstractNum>
  <w:abstractNum w:abstractNumId="32" w15:restartNumberingAfterBreak="0">
    <w:nsid w:val="3A9D6974"/>
    <w:multiLevelType w:val="multilevel"/>
    <w:tmpl w:val="92D0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F30C74"/>
    <w:multiLevelType w:val="multilevel"/>
    <w:tmpl w:val="E5081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2F6726"/>
    <w:multiLevelType w:val="multilevel"/>
    <w:tmpl w:val="C85C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966C5F"/>
    <w:multiLevelType w:val="multilevel"/>
    <w:tmpl w:val="979E0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5613459"/>
    <w:multiLevelType w:val="multilevel"/>
    <w:tmpl w:val="F638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77A36DB"/>
    <w:multiLevelType w:val="singleLevel"/>
    <w:tmpl w:val="ECA04116"/>
    <w:lvl w:ilvl="0">
      <w:numFmt w:val="bullet"/>
      <w:pStyle w:val="30"/>
      <w:lvlText w:val=""/>
      <w:lvlJc w:val="left"/>
      <w:pPr>
        <w:tabs>
          <w:tab w:val="num" w:pos="2061"/>
        </w:tabs>
        <w:ind w:left="2041" w:hanging="340"/>
      </w:pPr>
      <w:rPr>
        <w:rFonts w:ascii="Wingdings" w:hAnsi="Wingdings" w:hint="default"/>
        <w:color w:val="auto"/>
        <w:sz w:val="16"/>
      </w:rPr>
    </w:lvl>
  </w:abstractNum>
  <w:abstractNum w:abstractNumId="38" w15:restartNumberingAfterBreak="0">
    <w:nsid w:val="588E0DB5"/>
    <w:multiLevelType w:val="multilevel"/>
    <w:tmpl w:val="09E4D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332F27"/>
    <w:multiLevelType w:val="multilevel"/>
    <w:tmpl w:val="5D9A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C6383D"/>
    <w:multiLevelType w:val="multilevel"/>
    <w:tmpl w:val="6060B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D195BED"/>
    <w:multiLevelType w:val="multilevel"/>
    <w:tmpl w:val="9A86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1251F68"/>
    <w:multiLevelType w:val="multilevel"/>
    <w:tmpl w:val="3F74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3D65BC7"/>
    <w:multiLevelType w:val="multilevel"/>
    <w:tmpl w:val="7AD4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03327"/>
    <w:multiLevelType w:val="multilevel"/>
    <w:tmpl w:val="32FEC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4DE57D8"/>
    <w:multiLevelType w:val="multilevel"/>
    <w:tmpl w:val="884A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924900"/>
    <w:multiLevelType w:val="multilevel"/>
    <w:tmpl w:val="2A9E3EBE"/>
    <w:lvl w:ilvl="0">
      <w:start w:val="1"/>
      <w:numFmt w:val="decimal"/>
      <w:pStyle w:val="a0"/>
      <w:lvlText w:val="%1."/>
      <w:lvlJc w:val="left"/>
      <w:pPr>
        <w:tabs>
          <w:tab w:val="num" w:pos="195"/>
        </w:tabs>
        <w:ind w:left="195" w:hanging="195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tabs>
          <w:tab w:val="num" w:pos="480"/>
        </w:tabs>
        <w:ind w:left="480" w:hanging="28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675"/>
        </w:tabs>
        <w:ind w:left="675" w:hanging="28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870"/>
        </w:tabs>
        <w:ind w:left="870" w:hanging="28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65"/>
        </w:tabs>
        <w:ind w:left="1065" w:hanging="28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260"/>
        </w:tabs>
        <w:ind w:left="1260" w:hanging="28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55"/>
        </w:tabs>
        <w:ind w:left="1455" w:hanging="285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650"/>
        </w:tabs>
        <w:ind w:left="1650" w:hanging="285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45"/>
        </w:tabs>
        <w:ind w:left="1845" w:hanging="285"/>
      </w:pPr>
      <w:rPr>
        <w:rFonts w:hint="default"/>
      </w:rPr>
    </w:lvl>
  </w:abstractNum>
  <w:abstractNum w:abstractNumId="47" w15:restartNumberingAfterBreak="0">
    <w:nsid w:val="70845032"/>
    <w:multiLevelType w:val="hybridMultilevel"/>
    <w:tmpl w:val="C6C63BC8"/>
    <w:lvl w:ilvl="0" w:tplc="04090001">
      <w:start w:val="1"/>
      <w:numFmt w:val="bullet"/>
      <w:lvlText w:val=""/>
      <w:lvlJc w:val="left"/>
      <w:pPr>
        <w:ind w:left="161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00"/>
      </w:pPr>
      <w:rPr>
        <w:rFonts w:ascii="Wingdings" w:hAnsi="Wingdings" w:hint="default"/>
      </w:rPr>
    </w:lvl>
  </w:abstractNum>
  <w:abstractNum w:abstractNumId="48" w15:restartNumberingAfterBreak="0">
    <w:nsid w:val="73612FE7"/>
    <w:multiLevelType w:val="hybridMultilevel"/>
    <w:tmpl w:val="F162F86E"/>
    <w:lvl w:ilvl="0" w:tplc="04090001">
      <w:start w:val="1"/>
      <w:numFmt w:val="bullet"/>
      <w:lvlText w:val=""/>
      <w:lvlJc w:val="left"/>
      <w:pPr>
        <w:ind w:left="161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00"/>
      </w:pPr>
      <w:rPr>
        <w:rFonts w:ascii="Wingdings" w:hAnsi="Wingdings" w:hint="default"/>
      </w:rPr>
    </w:lvl>
  </w:abstractNum>
  <w:abstractNum w:abstractNumId="49" w15:restartNumberingAfterBreak="0">
    <w:nsid w:val="77F8333F"/>
    <w:multiLevelType w:val="hybridMultilevel"/>
    <w:tmpl w:val="DA4C4B6E"/>
    <w:lvl w:ilvl="0" w:tplc="D1BCC024">
      <w:start w:val="1"/>
      <w:numFmt w:val="bullet"/>
      <w:lvlText w:val="-"/>
      <w:lvlJc w:val="left"/>
      <w:pPr>
        <w:ind w:left="1973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4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3" w:hanging="400"/>
      </w:pPr>
      <w:rPr>
        <w:rFonts w:ascii="Wingdings" w:hAnsi="Wingdings" w:hint="default"/>
      </w:rPr>
    </w:lvl>
  </w:abstractNum>
  <w:abstractNum w:abstractNumId="50" w15:restartNumberingAfterBreak="0">
    <w:nsid w:val="792A25BA"/>
    <w:multiLevelType w:val="multilevel"/>
    <w:tmpl w:val="02C6A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E162B7"/>
    <w:multiLevelType w:val="hybridMultilevel"/>
    <w:tmpl w:val="A33E2A5E"/>
    <w:lvl w:ilvl="0" w:tplc="04090001">
      <w:start w:val="1"/>
      <w:numFmt w:val="bullet"/>
      <w:lvlText w:val=""/>
      <w:lvlJc w:val="left"/>
      <w:pPr>
        <w:ind w:left="161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00"/>
      </w:pPr>
      <w:rPr>
        <w:rFonts w:ascii="Wingdings" w:hAnsi="Wingdings" w:hint="default"/>
      </w:rPr>
    </w:lvl>
  </w:abstractNum>
  <w:abstractNum w:abstractNumId="52" w15:restartNumberingAfterBreak="0">
    <w:nsid w:val="7CB8657F"/>
    <w:multiLevelType w:val="multilevel"/>
    <w:tmpl w:val="E6E0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D464C08"/>
    <w:multiLevelType w:val="hybridMultilevel"/>
    <w:tmpl w:val="9960A6FA"/>
    <w:lvl w:ilvl="0" w:tplc="F3B87E16">
      <w:start w:val="1"/>
      <w:numFmt w:val="decimal"/>
      <w:lvlText w:val="%1."/>
      <w:lvlJc w:val="left"/>
      <w:pPr>
        <w:ind w:left="11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13" w:hanging="400"/>
      </w:pPr>
    </w:lvl>
    <w:lvl w:ilvl="2" w:tplc="0409001B" w:tentative="1">
      <w:start w:val="1"/>
      <w:numFmt w:val="lowerRoman"/>
      <w:lvlText w:val="%3."/>
      <w:lvlJc w:val="right"/>
      <w:pPr>
        <w:ind w:left="2013" w:hanging="400"/>
      </w:pPr>
    </w:lvl>
    <w:lvl w:ilvl="3" w:tplc="0409000F" w:tentative="1">
      <w:start w:val="1"/>
      <w:numFmt w:val="decimal"/>
      <w:lvlText w:val="%4."/>
      <w:lvlJc w:val="left"/>
      <w:pPr>
        <w:ind w:left="2413" w:hanging="400"/>
      </w:pPr>
    </w:lvl>
    <w:lvl w:ilvl="4" w:tplc="04090019" w:tentative="1">
      <w:start w:val="1"/>
      <w:numFmt w:val="upperLetter"/>
      <w:lvlText w:val="%5."/>
      <w:lvlJc w:val="left"/>
      <w:pPr>
        <w:ind w:left="2813" w:hanging="400"/>
      </w:pPr>
    </w:lvl>
    <w:lvl w:ilvl="5" w:tplc="0409001B" w:tentative="1">
      <w:start w:val="1"/>
      <w:numFmt w:val="lowerRoman"/>
      <w:lvlText w:val="%6."/>
      <w:lvlJc w:val="right"/>
      <w:pPr>
        <w:ind w:left="3213" w:hanging="400"/>
      </w:pPr>
    </w:lvl>
    <w:lvl w:ilvl="6" w:tplc="0409000F" w:tentative="1">
      <w:start w:val="1"/>
      <w:numFmt w:val="decimal"/>
      <w:lvlText w:val="%7."/>
      <w:lvlJc w:val="left"/>
      <w:pPr>
        <w:ind w:left="3613" w:hanging="400"/>
      </w:pPr>
    </w:lvl>
    <w:lvl w:ilvl="7" w:tplc="04090019" w:tentative="1">
      <w:start w:val="1"/>
      <w:numFmt w:val="upperLetter"/>
      <w:lvlText w:val="%8."/>
      <w:lvlJc w:val="left"/>
      <w:pPr>
        <w:ind w:left="4013" w:hanging="400"/>
      </w:pPr>
    </w:lvl>
    <w:lvl w:ilvl="8" w:tplc="0409001B" w:tentative="1">
      <w:start w:val="1"/>
      <w:numFmt w:val="lowerRoman"/>
      <w:lvlText w:val="%9."/>
      <w:lvlJc w:val="right"/>
      <w:pPr>
        <w:ind w:left="4413" w:hanging="400"/>
      </w:pPr>
    </w:lvl>
  </w:abstractNum>
  <w:num w:numId="1" w16cid:durableId="1774322542">
    <w:abstractNumId w:val="46"/>
  </w:num>
  <w:num w:numId="2" w16cid:durableId="1843356289">
    <w:abstractNumId w:val="25"/>
  </w:num>
  <w:num w:numId="3" w16cid:durableId="2075077705">
    <w:abstractNumId w:val="0"/>
  </w:num>
  <w:num w:numId="4" w16cid:durableId="207762491">
    <w:abstractNumId w:val="28"/>
  </w:num>
  <w:num w:numId="5" w16cid:durableId="1912618194">
    <w:abstractNumId w:val="37"/>
  </w:num>
  <w:num w:numId="6" w16cid:durableId="1189561361">
    <w:abstractNumId w:val="5"/>
  </w:num>
  <w:num w:numId="7" w16cid:durableId="1812550536">
    <w:abstractNumId w:val="27"/>
  </w:num>
  <w:num w:numId="8" w16cid:durableId="667051936">
    <w:abstractNumId w:val="17"/>
  </w:num>
  <w:num w:numId="9" w16cid:durableId="1621642381">
    <w:abstractNumId w:val="8"/>
  </w:num>
  <w:num w:numId="10" w16cid:durableId="221016741">
    <w:abstractNumId w:val="49"/>
  </w:num>
  <w:num w:numId="11" w16cid:durableId="1904414708">
    <w:abstractNumId w:val="23"/>
  </w:num>
  <w:num w:numId="12" w16cid:durableId="2083285138">
    <w:abstractNumId w:val="53"/>
  </w:num>
  <w:num w:numId="13" w16cid:durableId="2081247800">
    <w:abstractNumId w:val="47"/>
  </w:num>
  <w:num w:numId="14" w16cid:durableId="1293511769">
    <w:abstractNumId w:val="48"/>
  </w:num>
  <w:num w:numId="15" w16cid:durableId="2133084833">
    <w:abstractNumId w:val="30"/>
  </w:num>
  <w:num w:numId="16" w16cid:durableId="171838487">
    <w:abstractNumId w:val="3"/>
  </w:num>
  <w:num w:numId="17" w16cid:durableId="1587492208">
    <w:abstractNumId w:val="31"/>
  </w:num>
  <w:num w:numId="18" w16cid:durableId="1624772921">
    <w:abstractNumId w:val="51"/>
  </w:num>
  <w:num w:numId="19" w16cid:durableId="1343166799">
    <w:abstractNumId w:val="21"/>
  </w:num>
  <w:num w:numId="20" w16cid:durableId="1274240571">
    <w:abstractNumId w:val="7"/>
  </w:num>
  <w:num w:numId="21" w16cid:durableId="1515150187">
    <w:abstractNumId w:val="50"/>
  </w:num>
  <w:num w:numId="22" w16cid:durableId="1730230882">
    <w:abstractNumId w:val="11"/>
  </w:num>
  <w:num w:numId="23" w16cid:durableId="1319190594">
    <w:abstractNumId w:val="35"/>
    <w:lvlOverride w:ilvl="0">
      <w:startOverride w:val="2"/>
    </w:lvlOverride>
  </w:num>
  <w:num w:numId="24" w16cid:durableId="951979941">
    <w:abstractNumId w:val="38"/>
  </w:num>
  <w:num w:numId="25" w16cid:durableId="1435514198">
    <w:abstractNumId w:val="14"/>
  </w:num>
  <w:num w:numId="26" w16cid:durableId="1603491073">
    <w:abstractNumId w:val="15"/>
  </w:num>
  <w:num w:numId="27" w16cid:durableId="263265544">
    <w:abstractNumId w:val="24"/>
    <w:lvlOverride w:ilvl="0">
      <w:startOverride w:val="3"/>
    </w:lvlOverride>
  </w:num>
  <w:num w:numId="28" w16cid:durableId="1634560652">
    <w:abstractNumId w:val="10"/>
  </w:num>
  <w:num w:numId="29" w16cid:durableId="1319723392">
    <w:abstractNumId w:val="12"/>
  </w:num>
  <w:num w:numId="30" w16cid:durableId="1239441814">
    <w:abstractNumId w:val="36"/>
  </w:num>
  <w:num w:numId="31" w16cid:durableId="1111702667">
    <w:abstractNumId w:val="44"/>
    <w:lvlOverride w:ilvl="0">
      <w:startOverride w:val="4"/>
    </w:lvlOverride>
  </w:num>
  <w:num w:numId="32" w16cid:durableId="1186560294">
    <w:abstractNumId w:val="6"/>
  </w:num>
  <w:num w:numId="33" w16cid:durableId="151066792">
    <w:abstractNumId w:val="33"/>
  </w:num>
  <w:num w:numId="34" w16cid:durableId="573055208">
    <w:abstractNumId w:val="9"/>
  </w:num>
  <w:num w:numId="35" w16cid:durableId="1260066818">
    <w:abstractNumId w:val="2"/>
    <w:lvlOverride w:ilvl="0">
      <w:startOverride w:val="1"/>
    </w:lvlOverride>
  </w:num>
  <w:num w:numId="36" w16cid:durableId="1309091185">
    <w:abstractNumId w:val="42"/>
  </w:num>
  <w:num w:numId="37" w16cid:durableId="287318482">
    <w:abstractNumId w:val="18"/>
  </w:num>
  <w:num w:numId="38" w16cid:durableId="637615317">
    <w:abstractNumId w:val="52"/>
  </w:num>
  <w:num w:numId="39" w16cid:durableId="1832986298">
    <w:abstractNumId w:val="16"/>
  </w:num>
  <w:num w:numId="40" w16cid:durableId="1824925119">
    <w:abstractNumId w:val="22"/>
    <w:lvlOverride w:ilvl="0">
      <w:startOverride w:val="2"/>
    </w:lvlOverride>
  </w:num>
  <w:num w:numId="41" w16cid:durableId="1036469941">
    <w:abstractNumId w:val="4"/>
  </w:num>
  <w:num w:numId="42" w16cid:durableId="1088578456">
    <w:abstractNumId w:val="40"/>
  </w:num>
  <w:num w:numId="43" w16cid:durableId="2088503154">
    <w:abstractNumId w:val="13"/>
  </w:num>
  <w:num w:numId="44" w16cid:durableId="1050764649">
    <w:abstractNumId w:val="41"/>
    <w:lvlOverride w:ilvl="0">
      <w:startOverride w:val="3"/>
    </w:lvlOverride>
  </w:num>
  <w:num w:numId="45" w16cid:durableId="1662541671">
    <w:abstractNumId w:val="39"/>
  </w:num>
  <w:num w:numId="46" w16cid:durableId="1301113777">
    <w:abstractNumId w:val="19"/>
  </w:num>
  <w:num w:numId="47" w16cid:durableId="1026784532">
    <w:abstractNumId w:val="1"/>
  </w:num>
  <w:num w:numId="48" w16cid:durableId="1227761576">
    <w:abstractNumId w:val="43"/>
    <w:lvlOverride w:ilvl="0">
      <w:startOverride w:val="4"/>
    </w:lvlOverride>
  </w:num>
  <w:num w:numId="49" w16cid:durableId="1592548410">
    <w:abstractNumId w:val="29"/>
  </w:num>
  <w:num w:numId="50" w16cid:durableId="1861891700">
    <w:abstractNumId w:val="34"/>
  </w:num>
  <w:num w:numId="51" w16cid:durableId="1254048257">
    <w:abstractNumId w:val="32"/>
  </w:num>
  <w:num w:numId="52" w16cid:durableId="1740513163">
    <w:abstractNumId w:val="45"/>
  </w:num>
  <w:num w:numId="53" w16cid:durableId="1367415585">
    <w:abstractNumId w:val="20"/>
  </w:num>
  <w:num w:numId="54" w16cid:durableId="1191644034">
    <w:abstractNumId w:val="26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activeWritingStyle w:appName="MSWord" w:lang="en-US" w:vendorID="64" w:dllVersion="5" w:nlCheck="1" w:checkStyle="1"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99"/>
  <w:drawingGridVerticalSpacing w:val="271"/>
  <w:displayHorizontalDrawingGridEvery w:val="0"/>
  <w:doNotShadeFormData/>
  <w:characterSpacingControl w:val="compressPunctuation"/>
  <w:hdrShapeDefaults>
    <o:shapedefaults v:ext="edit" spidmax="2050">
      <o:colormru v:ext="edit" colors="#f3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9AD"/>
    <w:rsid w:val="0000255F"/>
    <w:rsid w:val="00005953"/>
    <w:rsid w:val="000136E0"/>
    <w:rsid w:val="000141C3"/>
    <w:rsid w:val="000149DD"/>
    <w:rsid w:val="00015298"/>
    <w:rsid w:val="00016101"/>
    <w:rsid w:val="000169F1"/>
    <w:rsid w:val="0002165C"/>
    <w:rsid w:val="000221FB"/>
    <w:rsid w:val="00026352"/>
    <w:rsid w:val="0003099C"/>
    <w:rsid w:val="0003191C"/>
    <w:rsid w:val="00036459"/>
    <w:rsid w:val="00040D10"/>
    <w:rsid w:val="0004130E"/>
    <w:rsid w:val="000438EC"/>
    <w:rsid w:val="00045C48"/>
    <w:rsid w:val="000531D8"/>
    <w:rsid w:val="00053375"/>
    <w:rsid w:val="00053A38"/>
    <w:rsid w:val="000565D5"/>
    <w:rsid w:val="00056730"/>
    <w:rsid w:val="00060921"/>
    <w:rsid w:val="00062614"/>
    <w:rsid w:val="00066875"/>
    <w:rsid w:val="000737CF"/>
    <w:rsid w:val="00073BD9"/>
    <w:rsid w:val="00074FDE"/>
    <w:rsid w:val="00075AE4"/>
    <w:rsid w:val="00081A2D"/>
    <w:rsid w:val="000833D5"/>
    <w:rsid w:val="0008463D"/>
    <w:rsid w:val="00085561"/>
    <w:rsid w:val="00094E1A"/>
    <w:rsid w:val="000A0157"/>
    <w:rsid w:val="000A2D90"/>
    <w:rsid w:val="000A342E"/>
    <w:rsid w:val="000A3D91"/>
    <w:rsid w:val="000B02A4"/>
    <w:rsid w:val="000B26A8"/>
    <w:rsid w:val="000B32CB"/>
    <w:rsid w:val="000B4FCD"/>
    <w:rsid w:val="000B5702"/>
    <w:rsid w:val="000B6FA4"/>
    <w:rsid w:val="000C23EB"/>
    <w:rsid w:val="000C4467"/>
    <w:rsid w:val="000D0802"/>
    <w:rsid w:val="000D2C60"/>
    <w:rsid w:val="000D781D"/>
    <w:rsid w:val="000E2B9D"/>
    <w:rsid w:val="000E3744"/>
    <w:rsid w:val="000E7D41"/>
    <w:rsid w:val="000F2DB1"/>
    <w:rsid w:val="000F57C4"/>
    <w:rsid w:val="000F6207"/>
    <w:rsid w:val="000F7D52"/>
    <w:rsid w:val="00102B7B"/>
    <w:rsid w:val="0010371B"/>
    <w:rsid w:val="00105B41"/>
    <w:rsid w:val="00106EA8"/>
    <w:rsid w:val="00110574"/>
    <w:rsid w:val="001126EA"/>
    <w:rsid w:val="001162C0"/>
    <w:rsid w:val="00116D77"/>
    <w:rsid w:val="00117A7F"/>
    <w:rsid w:val="00124534"/>
    <w:rsid w:val="001245F6"/>
    <w:rsid w:val="00125628"/>
    <w:rsid w:val="0012615A"/>
    <w:rsid w:val="00133987"/>
    <w:rsid w:val="001449F4"/>
    <w:rsid w:val="00152BE5"/>
    <w:rsid w:val="0015474A"/>
    <w:rsid w:val="00162F53"/>
    <w:rsid w:val="0016385B"/>
    <w:rsid w:val="00163BB4"/>
    <w:rsid w:val="001724BB"/>
    <w:rsid w:val="001756B7"/>
    <w:rsid w:val="00175F6C"/>
    <w:rsid w:val="0018601F"/>
    <w:rsid w:val="00190499"/>
    <w:rsid w:val="00196501"/>
    <w:rsid w:val="00197F07"/>
    <w:rsid w:val="001A1EC9"/>
    <w:rsid w:val="001A207D"/>
    <w:rsid w:val="001B68EF"/>
    <w:rsid w:val="001C0CA8"/>
    <w:rsid w:val="001C37E8"/>
    <w:rsid w:val="001C6DC0"/>
    <w:rsid w:val="001D2850"/>
    <w:rsid w:val="001D2D8E"/>
    <w:rsid w:val="001E0F57"/>
    <w:rsid w:val="001E2911"/>
    <w:rsid w:val="001E69A1"/>
    <w:rsid w:val="001F0BD5"/>
    <w:rsid w:val="001F1C89"/>
    <w:rsid w:val="001F3E63"/>
    <w:rsid w:val="00200387"/>
    <w:rsid w:val="00201762"/>
    <w:rsid w:val="00202FC4"/>
    <w:rsid w:val="00203546"/>
    <w:rsid w:val="00204350"/>
    <w:rsid w:val="00205890"/>
    <w:rsid w:val="00205F4C"/>
    <w:rsid w:val="002134FD"/>
    <w:rsid w:val="00214B0D"/>
    <w:rsid w:val="00214BD2"/>
    <w:rsid w:val="002166CA"/>
    <w:rsid w:val="00217948"/>
    <w:rsid w:val="00217FE2"/>
    <w:rsid w:val="002204F3"/>
    <w:rsid w:val="00224952"/>
    <w:rsid w:val="00233BC3"/>
    <w:rsid w:val="00235448"/>
    <w:rsid w:val="00237CE5"/>
    <w:rsid w:val="0024181A"/>
    <w:rsid w:val="00245D7A"/>
    <w:rsid w:val="00260D14"/>
    <w:rsid w:val="002668CF"/>
    <w:rsid w:val="0027197E"/>
    <w:rsid w:val="00272C26"/>
    <w:rsid w:val="00272F8B"/>
    <w:rsid w:val="00272FE5"/>
    <w:rsid w:val="00273406"/>
    <w:rsid w:val="00273DA3"/>
    <w:rsid w:val="00275E7B"/>
    <w:rsid w:val="00276CC1"/>
    <w:rsid w:val="00276D4C"/>
    <w:rsid w:val="002774BB"/>
    <w:rsid w:val="002873E2"/>
    <w:rsid w:val="002932DB"/>
    <w:rsid w:val="002960EB"/>
    <w:rsid w:val="002A027E"/>
    <w:rsid w:val="002A36F5"/>
    <w:rsid w:val="002A38F4"/>
    <w:rsid w:val="002A3BA4"/>
    <w:rsid w:val="002A4EFE"/>
    <w:rsid w:val="002A6F28"/>
    <w:rsid w:val="002A71DE"/>
    <w:rsid w:val="002B1E40"/>
    <w:rsid w:val="002C082B"/>
    <w:rsid w:val="002C1476"/>
    <w:rsid w:val="002C174F"/>
    <w:rsid w:val="002C3B44"/>
    <w:rsid w:val="002E1909"/>
    <w:rsid w:val="002F1DAB"/>
    <w:rsid w:val="002F38E3"/>
    <w:rsid w:val="002F68A0"/>
    <w:rsid w:val="003001C6"/>
    <w:rsid w:val="003006D1"/>
    <w:rsid w:val="0030135F"/>
    <w:rsid w:val="0030171A"/>
    <w:rsid w:val="0030193D"/>
    <w:rsid w:val="00302784"/>
    <w:rsid w:val="00302908"/>
    <w:rsid w:val="003061D3"/>
    <w:rsid w:val="003070C8"/>
    <w:rsid w:val="0031124F"/>
    <w:rsid w:val="00314117"/>
    <w:rsid w:val="00315CD3"/>
    <w:rsid w:val="00315EC9"/>
    <w:rsid w:val="003162A1"/>
    <w:rsid w:val="003261AC"/>
    <w:rsid w:val="00327017"/>
    <w:rsid w:val="0033412B"/>
    <w:rsid w:val="00335014"/>
    <w:rsid w:val="00337237"/>
    <w:rsid w:val="003415E2"/>
    <w:rsid w:val="00341D10"/>
    <w:rsid w:val="00342204"/>
    <w:rsid w:val="00342664"/>
    <w:rsid w:val="003426C1"/>
    <w:rsid w:val="00343709"/>
    <w:rsid w:val="00346813"/>
    <w:rsid w:val="003527C9"/>
    <w:rsid w:val="003559DF"/>
    <w:rsid w:val="0035612D"/>
    <w:rsid w:val="0035719A"/>
    <w:rsid w:val="00360C9F"/>
    <w:rsid w:val="003618B6"/>
    <w:rsid w:val="00363127"/>
    <w:rsid w:val="00363AFE"/>
    <w:rsid w:val="00364005"/>
    <w:rsid w:val="00367392"/>
    <w:rsid w:val="00367C87"/>
    <w:rsid w:val="00371E20"/>
    <w:rsid w:val="00373254"/>
    <w:rsid w:val="00374304"/>
    <w:rsid w:val="00374F89"/>
    <w:rsid w:val="00376052"/>
    <w:rsid w:val="003760EF"/>
    <w:rsid w:val="003822B0"/>
    <w:rsid w:val="00385829"/>
    <w:rsid w:val="00386BB1"/>
    <w:rsid w:val="00392C3E"/>
    <w:rsid w:val="003947E2"/>
    <w:rsid w:val="0039486F"/>
    <w:rsid w:val="003A134D"/>
    <w:rsid w:val="003A2E5E"/>
    <w:rsid w:val="003A30BA"/>
    <w:rsid w:val="003A3499"/>
    <w:rsid w:val="003A5FD3"/>
    <w:rsid w:val="003A7DDB"/>
    <w:rsid w:val="003B1D65"/>
    <w:rsid w:val="003B45E7"/>
    <w:rsid w:val="003B4D59"/>
    <w:rsid w:val="003B6F5C"/>
    <w:rsid w:val="003C0FEE"/>
    <w:rsid w:val="003C4547"/>
    <w:rsid w:val="003C5A81"/>
    <w:rsid w:val="003C5FD8"/>
    <w:rsid w:val="003C7676"/>
    <w:rsid w:val="003D34B2"/>
    <w:rsid w:val="003D3C5F"/>
    <w:rsid w:val="003D6329"/>
    <w:rsid w:val="003D679C"/>
    <w:rsid w:val="003E654A"/>
    <w:rsid w:val="003F2B5C"/>
    <w:rsid w:val="00400BF9"/>
    <w:rsid w:val="00400E4B"/>
    <w:rsid w:val="0040106A"/>
    <w:rsid w:val="004111E1"/>
    <w:rsid w:val="00414B39"/>
    <w:rsid w:val="00416602"/>
    <w:rsid w:val="0041707A"/>
    <w:rsid w:val="0042055F"/>
    <w:rsid w:val="00421DDC"/>
    <w:rsid w:val="004230F3"/>
    <w:rsid w:val="004312CE"/>
    <w:rsid w:val="00434E01"/>
    <w:rsid w:val="0043591C"/>
    <w:rsid w:val="004428B6"/>
    <w:rsid w:val="00443EC8"/>
    <w:rsid w:val="00445ABA"/>
    <w:rsid w:val="00446771"/>
    <w:rsid w:val="00447F3F"/>
    <w:rsid w:val="004528D3"/>
    <w:rsid w:val="00452EBE"/>
    <w:rsid w:val="004554AB"/>
    <w:rsid w:val="00460404"/>
    <w:rsid w:val="00461C1C"/>
    <w:rsid w:val="00463CA6"/>
    <w:rsid w:val="00465D71"/>
    <w:rsid w:val="00466357"/>
    <w:rsid w:val="004755D6"/>
    <w:rsid w:val="004806CF"/>
    <w:rsid w:val="004835D2"/>
    <w:rsid w:val="00483F4E"/>
    <w:rsid w:val="00492749"/>
    <w:rsid w:val="00494027"/>
    <w:rsid w:val="0049498F"/>
    <w:rsid w:val="00496B9C"/>
    <w:rsid w:val="004A2EDC"/>
    <w:rsid w:val="004A49C9"/>
    <w:rsid w:val="004B0505"/>
    <w:rsid w:val="004B0D15"/>
    <w:rsid w:val="004B1187"/>
    <w:rsid w:val="004B2F7D"/>
    <w:rsid w:val="004B3787"/>
    <w:rsid w:val="004B3942"/>
    <w:rsid w:val="004B511A"/>
    <w:rsid w:val="004B67C2"/>
    <w:rsid w:val="004C0CCB"/>
    <w:rsid w:val="004C2042"/>
    <w:rsid w:val="004C498C"/>
    <w:rsid w:val="004C5BB6"/>
    <w:rsid w:val="004C63A3"/>
    <w:rsid w:val="004C6957"/>
    <w:rsid w:val="004C6D73"/>
    <w:rsid w:val="004C700A"/>
    <w:rsid w:val="004C75CB"/>
    <w:rsid w:val="004D2215"/>
    <w:rsid w:val="004D44E5"/>
    <w:rsid w:val="004D4980"/>
    <w:rsid w:val="004E12A3"/>
    <w:rsid w:val="004E5BCA"/>
    <w:rsid w:val="004F0DBE"/>
    <w:rsid w:val="004F3063"/>
    <w:rsid w:val="004F4947"/>
    <w:rsid w:val="004F7FB8"/>
    <w:rsid w:val="005035B3"/>
    <w:rsid w:val="005079BD"/>
    <w:rsid w:val="00511A2D"/>
    <w:rsid w:val="00512A93"/>
    <w:rsid w:val="00515AAA"/>
    <w:rsid w:val="0051616B"/>
    <w:rsid w:val="00517844"/>
    <w:rsid w:val="00525032"/>
    <w:rsid w:val="00526BCB"/>
    <w:rsid w:val="00527251"/>
    <w:rsid w:val="00537EDE"/>
    <w:rsid w:val="005403E1"/>
    <w:rsid w:val="00551688"/>
    <w:rsid w:val="005542DF"/>
    <w:rsid w:val="005572F8"/>
    <w:rsid w:val="00557D8A"/>
    <w:rsid w:val="0056115E"/>
    <w:rsid w:val="0056208F"/>
    <w:rsid w:val="00562B23"/>
    <w:rsid w:val="00563C51"/>
    <w:rsid w:val="005651FB"/>
    <w:rsid w:val="00571523"/>
    <w:rsid w:val="00574057"/>
    <w:rsid w:val="005806EE"/>
    <w:rsid w:val="00580AEF"/>
    <w:rsid w:val="00583B09"/>
    <w:rsid w:val="00590A52"/>
    <w:rsid w:val="00594838"/>
    <w:rsid w:val="0059579F"/>
    <w:rsid w:val="005A117B"/>
    <w:rsid w:val="005A39E8"/>
    <w:rsid w:val="005A4F1C"/>
    <w:rsid w:val="005A54C1"/>
    <w:rsid w:val="005B298F"/>
    <w:rsid w:val="005B2AE9"/>
    <w:rsid w:val="005B6612"/>
    <w:rsid w:val="005B73DD"/>
    <w:rsid w:val="005B775D"/>
    <w:rsid w:val="005C0801"/>
    <w:rsid w:val="005C10D4"/>
    <w:rsid w:val="005C7317"/>
    <w:rsid w:val="005E16A6"/>
    <w:rsid w:val="005E1AD6"/>
    <w:rsid w:val="005E62D0"/>
    <w:rsid w:val="005E71A0"/>
    <w:rsid w:val="005F086A"/>
    <w:rsid w:val="005F0C29"/>
    <w:rsid w:val="005F29DF"/>
    <w:rsid w:val="005F52E4"/>
    <w:rsid w:val="005F5495"/>
    <w:rsid w:val="00610EFD"/>
    <w:rsid w:val="00614666"/>
    <w:rsid w:val="006149D5"/>
    <w:rsid w:val="00622F67"/>
    <w:rsid w:val="006242BB"/>
    <w:rsid w:val="00625317"/>
    <w:rsid w:val="00625D0E"/>
    <w:rsid w:val="00626E76"/>
    <w:rsid w:val="006311A7"/>
    <w:rsid w:val="006316D4"/>
    <w:rsid w:val="00636ABC"/>
    <w:rsid w:val="0064036D"/>
    <w:rsid w:val="00640E94"/>
    <w:rsid w:val="00641113"/>
    <w:rsid w:val="00643303"/>
    <w:rsid w:val="006475CD"/>
    <w:rsid w:val="00650DC1"/>
    <w:rsid w:val="00653026"/>
    <w:rsid w:val="00653F4D"/>
    <w:rsid w:val="00657413"/>
    <w:rsid w:val="00662752"/>
    <w:rsid w:val="006629D1"/>
    <w:rsid w:val="00663369"/>
    <w:rsid w:val="00665920"/>
    <w:rsid w:val="00667467"/>
    <w:rsid w:val="0067064E"/>
    <w:rsid w:val="0067159B"/>
    <w:rsid w:val="006717A8"/>
    <w:rsid w:val="006734E7"/>
    <w:rsid w:val="0069111A"/>
    <w:rsid w:val="006914D5"/>
    <w:rsid w:val="00691AC4"/>
    <w:rsid w:val="00691B62"/>
    <w:rsid w:val="00692207"/>
    <w:rsid w:val="00694F55"/>
    <w:rsid w:val="00695E1C"/>
    <w:rsid w:val="00696803"/>
    <w:rsid w:val="006A2722"/>
    <w:rsid w:val="006A5CB9"/>
    <w:rsid w:val="006A61E9"/>
    <w:rsid w:val="006A6285"/>
    <w:rsid w:val="006B007A"/>
    <w:rsid w:val="006B21A6"/>
    <w:rsid w:val="006B2722"/>
    <w:rsid w:val="006B4CAB"/>
    <w:rsid w:val="006B71E3"/>
    <w:rsid w:val="006D389E"/>
    <w:rsid w:val="006D3967"/>
    <w:rsid w:val="006D73A0"/>
    <w:rsid w:val="006E0033"/>
    <w:rsid w:val="006E025F"/>
    <w:rsid w:val="006E3470"/>
    <w:rsid w:val="006E4FED"/>
    <w:rsid w:val="006E6381"/>
    <w:rsid w:val="006F26FC"/>
    <w:rsid w:val="006F3F61"/>
    <w:rsid w:val="00700E33"/>
    <w:rsid w:val="00707459"/>
    <w:rsid w:val="00710C89"/>
    <w:rsid w:val="00716BAA"/>
    <w:rsid w:val="00720348"/>
    <w:rsid w:val="007217B1"/>
    <w:rsid w:val="00722CB5"/>
    <w:rsid w:val="0072421B"/>
    <w:rsid w:val="00724AE5"/>
    <w:rsid w:val="00730F16"/>
    <w:rsid w:val="00740CB1"/>
    <w:rsid w:val="0074103C"/>
    <w:rsid w:val="00742930"/>
    <w:rsid w:val="007431AC"/>
    <w:rsid w:val="00744B45"/>
    <w:rsid w:val="00747C6A"/>
    <w:rsid w:val="00751DE8"/>
    <w:rsid w:val="00751F34"/>
    <w:rsid w:val="00755356"/>
    <w:rsid w:val="00755AE4"/>
    <w:rsid w:val="00766588"/>
    <w:rsid w:val="00773FA4"/>
    <w:rsid w:val="00777A12"/>
    <w:rsid w:val="00780462"/>
    <w:rsid w:val="00780ACB"/>
    <w:rsid w:val="00782670"/>
    <w:rsid w:val="00784885"/>
    <w:rsid w:val="00791848"/>
    <w:rsid w:val="0079796F"/>
    <w:rsid w:val="007A03A1"/>
    <w:rsid w:val="007A179C"/>
    <w:rsid w:val="007A2031"/>
    <w:rsid w:val="007A2213"/>
    <w:rsid w:val="007A4F26"/>
    <w:rsid w:val="007A541B"/>
    <w:rsid w:val="007B0040"/>
    <w:rsid w:val="007B2DDE"/>
    <w:rsid w:val="007B6AD4"/>
    <w:rsid w:val="007B75CF"/>
    <w:rsid w:val="007B7809"/>
    <w:rsid w:val="007C1DD9"/>
    <w:rsid w:val="007C2BB2"/>
    <w:rsid w:val="007C416F"/>
    <w:rsid w:val="007C7663"/>
    <w:rsid w:val="007D28C7"/>
    <w:rsid w:val="007D3EF9"/>
    <w:rsid w:val="007D4618"/>
    <w:rsid w:val="007E03FB"/>
    <w:rsid w:val="007E1567"/>
    <w:rsid w:val="007E2BAB"/>
    <w:rsid w:val="007E31B9"/>
    <w:rsid w:val="007E4467"/>
    <w:rsid w:val="007E5ACD"/>
    <w:rsid w:val="007F56D4"/>
    <w:rsid w:val="007F6005"/>
    <w:rsid w:val="007F6272"/>
    <w:rsid w:val="008029A0"/>
    <w:rsid w:val="0080357C"/>
    <w:rsid w:val="00804299"/>
    <w:rsid w:val="00807401"/>
    <w:rsid w:val="0081672B"/>
    <w:rsid w:val="008172DC"/>
    <w:rsid w:val="00820C1B"/>
    <w:rsid w:val="00820C8C"/>
    <w:rsid w:val="00821231"/>
    <w:rsid w:val="00821ECB"/>
    <w:rsid w:val="008262C2"/>
    <w:rsid w:val="008318BC"/>
    <w:rsid w:val="008342CB"/>
    <w:rsid w:val="00835697"/>
    <w:rsid w:val="00836680"/>
    <w:rsid w:val="00841818"/>
    <w:rsid w:val="00845642"/>
    <w:rsid w:val="00846ADA"/>
    <w:rsid w:val="0085031E"/>
    <w:rsid w:val="00861235"/>
    <w:rsid w:val="008655D8"/>
    <w:rsid w:val="00865953"/>
    <w:rsid w:val="00874361"/>
    <w:rsid w:val="0087547E"/>
    <w:rsid w:val="008769A4"/>
    <w:rsid w:val="0087792B"/>
    <w:rsid w:val="0088023D"/>
    <w:rsid w:val="00882827"/>
    <w:rsid w:val="00883415"/>
    <w:rsid w:val="008844EC"/>
    <w:rsid w:val="00884649"/>
    <w:rsid w:val="00884F7C"/>
    <w:rsid w:val="00885B25"/>
    <w:rsid w:val="00891DAD"/>
    <w:rsid w:val="00895CB2"/>
    <w:rsid w:val="00897853"/>
    <w:rsid w:val="00897E9D"/>
    <w:rsid w:val="008A2AB8"/>
    <w:rsid w:val="008A40C5"/>
    <w:rsid w:val="008A48DD"/>
    <w:rsid w:val="008A53C2"/>
    <w:rsid w:val="008B5161"/>
    <w:rsid w:val="008B5CEC"/>
    <w:rsid w:val="008C14D8"/>
    <w:rsid w:val="008C3266"/>
    <w:rsid w:val="008C3853"/>
    <w:rsid w:val="008C68F9"/>
    <w:rsid w:val="008D394E"/>
    <w:rsid w:val="008D434B"/>
    <w:rsid w:val="008D76CF"/>
    <w:rsid w:val="008D788A"/>
    <w:rsid w:val="008E0557"/>
    <w:rsid w:val="008E06FF"/>
    <w:rsid w:val="008E264C"/>
    <w:rsid w:val="008E4F50"/>
    <w:rsid w:val="008E6094"/>
    <w:rsid w:val="008E7EAE"/>
    <w:rsid w:val="008F03F1"/>
    <w:rsid w:val="008F0B58"/>
    <w:rsid w:val="008F241F"/>
    <w:rsid w:val="008F242B"/>
    <w:rsid w:val="008F5848"/>
    <w:rsid w:val="008F644D"/>
    <w:rsid w:val="0090234F"/>
    <w:rsid w:val="00903FEB"/>
    <w:rsid w:val="009077C5"/>
    <w:rsid w:val="00910E6A"/>
    <w:rsid w:val="00916A7B"/>
    <w:rsid w:val="009205C3"/>
    <w:rsid w:val="00921083"/>
    <w:rsid w:val="0092218A"/>
    <w:rsid w:val="00922F41"/>
    <w:rsid w:val="00925108"/>
    <w:rsid w:val="00926B08"/>
    <w:rsid w:val="00935467"/>
    <w:rsid w:val="00935532"/>
    <w:rsid w:val="00937AD4"/>
    <w:rsid w:val="00940003"/>
    <w:rsid w:val="00940A76"/>
    <w:rsid w:val="00940AD9"/>
    <w:rsid w:val="0094170B"/>
    <w:rsid w:val="00946AB4"/>
    <w:rsid w:val="009525FC"/>
    <w:rsid w:val="00955BA0"/>
    <w:rsid w:val="0096113B"/>
    <w:rsid w:val="0096469F"/>
    <w:rsid w:val="00966937"/>
    <w:rsid w:val="00967A2D"/>
    <w:rsid w:val="00967F76"/>
    <w:rsid w:val="00973113"/>
    <w:rsid w:val="009732A3"/>
    <w:rsid w:val="009735CB"/>
    <w:rsid w:val="009747F6"/>
    <w:rsid w:val="00974E2B"/>
    <w:rsid w:val="009756D7"/>
    <w:rsid w:val="00976006"/>
    <w:rsid w:val="009823D4"/>
    <w:rsid w:val="00985981"/>
    <w:rsid w:val="00990583"/>
    <w:rsid w:val="0099107E"/>
    <w:rsid w:val="009A1EB9"/>
    <w:rsid w:val="009A3981"/>
    <w:rsid w:val="009B1007"/>
    <w:rsid w:val="009B1863"/>
    <w:rsid w:val="009C013E"/>
    <w:rsid w:val="009C1B1E"/>
    <w:rsid w:val="009C1C5D"/>
    <w:rsid w:val="009C4533"/>
    <w:rsid w:val="009C4AC8"/>
    <w:rsid w:val="009D1C22"/>
    <w:rsid w:val="009D29AA"/>
    <w:rsid w:val="009D447C"/>
    <w:rsid w:val="009D61C5"/>
    <w:rsid w:val="009D6C3F"/>
    <w:rsid w:val="009E15D2"/>
    <w:rsid w:val="009E367B"/>
    <w:rsid w:val="009E6ECD"/>
    <w:rsid w:val="009E707B"/>
    <w:rsid w:val="009E76F0"/>
    <w:rsid w:val="009E7A26"/>
    <w:rsid w:val="009F061A"/>
    <w:rsid w:val="009F0E74"/>
    <w:rsid w:val="009F155F"/>
    <w:rsid w:val="009F1FFB"/>
    <w:rsid w:val="009F5410"/>
    <w:rsid w:val="009F5F8B"/>
    <w:rsid w:val="009F60EB"/>
    <w:rsid w:val="009F6666"/>
    <w:rsid w:val="00A027CE"/>
    <w:rsid w:val="00A10A64"/>
    <w:rsid w:val="00A126CC"/>
    <w:rsid w:val="00A15A5B"/>
    <w:rsid w:val="00A22222"/>
    <w:rsid w:val="00A32515"/>
    <w:rsid w:val="00A363DD"/>
    <w:rsid w:val="00A367F7"/>
    <w:rsid w:val="00A37476"/>
    <w:rsid w:val="00A37E65"/>
    <w:rsid w:val="00A4128E"/>
    <w:rsid w:val="00A41E47"/>
    <w:rsid w:val="00A44DFB"/>
    <w:rsid w:val="00A50D75"/>
    <w:rsid w:val="00A51346"/>
    <w:rsid w:val="00A52B35"/>
    <w:rsid w:val="00A535E4"/>
    <w:rsid w:val="00A53AD1"/>
    <w:rsid w:val="00A5740A"/>
    <w:rsid w:val="00A60B30"/>
    <w:rsid w:val="00A72A5D"/>
    <w:rsid w:val="00A82593"/>
    <w:rsid w:val="00A829FC"/>
    <w:rsid w:val="00A84B26"/>
    <w:rsid w:val="00A860A7"/>
    <w:rsid w:val="00A861A8"/>
    <w:rsid w:val="00A920F9"/>
    <w:rsid w:val="00A961E3"/>
    <w:rsid w:val="00A96A10"/>
    <w:rsid w:val="00AA022D"/>
    <w:rsid w:val="00AA0426"/>
    <w:rsid w:val="00AA4BDB"/>
    <w:rsid w:val="00AA713A"/>
    <w:rsid w:val="00AB4CC5"/>
    <w:rsid w:val="00AB6933"/>
    <w:rsid w:val="00AB7B29"/>
    <w:rsid w:val="00AC3106"/>
    <w:rsid w:val="00AC414C"/>
    <w:rsid w:val="00AD25EC"/>
    <w:rsid w:val="00AD3A50"/>
    <w:rsid w:val="00AD46BB"/>
    <w:rsid w:val="00AD52CE"/>
    <w:rsid w:val="00AD5E71"/>
    <w:rsid w:val="00AD7C16"/>
    <w:rsid w:val="00AE0903"/>
    <w:rsid w:val="00AE4C68"/>
    <w:rsid w:val="00AE4F35"/>
    <w:rsid w:val="00AE6273"/>
    <w:rsid w:val="00AE784D"/>
    <w:rsid w:val="00AE7C6F"/>
    <w:rsid w:val="00AF309B"/>
    <w:rsid w:val="00AF336A"/>
    <w:rsid w:val="00AF7F67"/>
    <w:rsid w:val="00B009C7"/>
    <w:rsid w:val="00B02F44"/>
    <w:rsid w:val="00B05EE0"/>
    <w:rsid w:val="00B07DB9"/>
    <w:rsid w:val="00B11401"/>
    <w:rsid w:val="00B11897"/>
    <w:rsid w:val="00B1426D"/>
    <w:rsid w:val="00B2025E"/>
    <w:rsid w:val="00B218BF"/>
    <w:rsid w:val="00B240F6"/>
    <w:rsid w:val="00B411CC"/>
    <w:rsid w:val="00B42DD8"/>
    <w:rsid w:val="00B52530"/>
    <w:rsid w:val="00B54952"/>
    <w:rsid w:val="00B6180E"/>
    <w:rsid w:val="00B6273A"/>
    <w:rsid w:val="00B76324"/>
    <w:rsid w:val="00B7779D"/>
    <w:rsid w:val="00B818E8"/>
    <w:rsid w:val="00B83A7D"/>
    <w:rsid w:val="00B85CC7"/>
    <w:rsid w:val="00B87949"/>
    <w:rsid w:val="00B90B8B"/>
    <w:rsid w:val="00B929AB"/>
    <w:rsid w:val="00B96376"/>
    <w:rsid w:val="00B97DB0"/>
    <w:rsid w:val="00BA06FA"/>
    <w:rsid w:val="00BA0920"/>
    <w:rsid w:val="00BA243B"/>
    <w:rsid w:val="00BA3B07"/>
    <w:rsid w:val="00BA7068"/>
    <w:rsid w:val="00BB2E2F"/>
    <w:rsid w:val="00BB4593"/>
    <w:rsid w:val="00BB7531"/>
    <w:rsid w:val="00BC050B"/>
    <w:rsid w:val="00BC0C0F"/>
    <w:rsid w:val="00BC2B97"/>
    <w:rsid w:val="00BC36EE"/>
    <w:rsid w:val="00BC67B1"/>
    <w:rsid w:val="00BC7B5E"/>
    <w:rsid w:val="00BD3D39"/>
    <w:rsid w:val="00BD5AB9"/>
    <w:rsid w:val="00BD6A2D"/>
    <w:rsid w:val="00BE60AC"/>
    <w:rsid w:val="00BF4A94"/>
    <w:rsid w:val="00BF58DE"/>
    <w:rsid w:val="00BF5FBB"/>
    <w:rsid w:val="00BF64FB"/>
    <w:rsid w:val="00BF78B0"/>
    <w:rsid w:val="00BF7C85"/>
    <w:rsid w:val="00BF7CB2"/>
    <w:rsid w:val="00C01397"/>
    <w:rsid w:val="00C02B0B"/>
    <w:rsid w:val="00C03D90"/>
    <w:rsid w:val="00C0701D"/>
    <w:rsid w:val="00C1005D"/>
    <w:rsid w:val="00C141F4"/>
    <w:rsid w:val="00C16EC0"/>
    <w:rsid w:val="00C171B1"/>
    <w:rsid w:val="00C22932"/>
    <w:rsid w:val="00C23990"/>
    <w:rsid w:val="00C23CCF"/>
    <w:rsid w:val="00C25AFD"/>
    <w:rsid w:val="00C365D0"/>
    <w:rsid w:val="00C367B4"/>
    <w:rsid w:val="00C36F30"/>
    <w:rsid w:val="00C422F1"/>
    <w:rsid w:val="00C4413C"/>
    <w:rsid w:val="00C441CA"/>
    <w:rsid w:val="00C44CEF"/>
    <w:rsid w:val="00C5120B"/>
    <w:rsid w:val="00C525D1"/>
    <w:rsid w:val="00C54533"/>
    <w:rsid w:val="00C57304"/>
    <w:rsid w:val="00C62F77"/>
    <w:rsid w:val="00C65CB7"/>
    <w:rsid w:val="00C70512"/>
    <w:rsid w:val="00C72A63"/>
    <w:rsid w:val="00C72C03"/>
    <w:rsid w:val="00C739B9"/>
    <w:rsid w:val="00C76C2B"/>
    <w:rsid w:val="00C76CBB"/>
    <w:rsid w:val="00C82127"/>
    <w:rsid w:val="00C82E2B"/>
    <w:rsid w:val="00C84C0F"/>
    <w:rsid w:val="00C85F67"/>
    <w:rsid w:val="00C87D31"/>
    <w:rsid w:val="00C959E6"/>
    <w:rsid w:val="00C96311"/>
    <w:rsid w:val="00CA0531"/>
    <w:rsid w:val="00CA261D"/>
    <w:rsid w:val="00CA415F"/>
    <w:rsid w:val="00CA504D"/>
    <w:rsid w:val="00CA5063"/>
    <w:rsid w:val="00CB1A76"/>
    <w:rsid w:val="00CB20C1"/>
    <w:rsid w:val="00CB2B73"/>
    <w:rsid w:val="00CB4A4C"/>
    <w:rsid w:val="00CB4B5D"/>
    <w:rsid w:val="00CB5059"/>
    <w:rsid w:val="00CB5227"/>
    <w:rsid w:val="00CB7B59"/>
    <w:rsid w:val="00CC004F"/>
    <w:rsid w:val="00CC37C1"/>
    <w:rsid w:val="00CC57E2"/>
    <w:rsid w:val="00CD3514"/>
    <w:rsid w:val="00CD3D29"/>
    <w:rsid w:val="00CD3EB3"/>
    <w:rsid w:val="00CD3F56"/>
    <w:rsid w:val="00CD50E0"/>
    <w:rsid w:val="00CE28F8"/>
    <w:rsid w:val="00CE5A6C"/>
    <w:rsid w:val="00CE7238"/>
    <w:rsid w:val="00CF0710"/>
    <w:rsid w:val="00CF2F96"/>
    <w:rsid w:val="00CF40C9"/>
    <w:rsid w:val="00D024E8"/>
    <w:rsid w:val="00D0356B"/>
    <w:rsid w:val="00D055CA"/>
    <w:rsid w:val="00D05E5F"/>
    <w:rsid w:val="00D06386"/>
    <w:rsid w:val="00D10305"/>
    <w:rsid w:val="00D117BF"/>
    <w:rsid w:val="00D15C15"/>
    <w:rsid w:val="00D15F8A"/>
    <w:rsid w:val="00D166F0"/>
    <w:rsid w:val="00D20F07"/>
    <w:rsid w:val="00D22A97"/>
    <w:rsid w:val="00D24635"/>
    <w:rsid w:val="00D24B3A"/>
    <w:rsid w:val="00D27BFA"/>
    <w:rsid w:val="00D36ADC"/>
    <w:rsid w:val="00D37AC7"/>
    <w:rsid w:val="00D4188E"/>
    <w:rsid w:val="00D43068"/>
    <w:rsid w:val="00D446A5"/>
    <w:rsid w:val="00D553C9"/>
    <w:rsid w:val="00D61AB1"/>
    <w:rsid w:val="00D62317"/>
    <w:rsid w:val="00D63A65"/>
    <w:rsid w:val="00D7132A"/>
    <w:rsid w:val="00D733CB"/>
    <w:rsid w:val="00D81276"/>
    <w:rsid w:val="00D863FD"/>
    <w:rsid w:val="00D870A7"/>
    <w:rsid w:val="00DA2A28"/>
    <w:rsid w:val="00DA5367"/>
    <w:rsid w:val="00DA6406"/>
    <w:rsid w:val="00DB1A46"/>
    <w:rsid w:val="00DB3028"/>
    <w:rsid w:val="00DB3A5A"/>
    <w:rsid w:val="00DB4C13"/>
    <w:rsid w:val="00DB5D10"/>
    <w:rsid w:val="00DC006A"/>
    <w:rsid w:val="00DC0430"/>
    <w:rsid w:val="00DC1389"/>
    <w:rsid w:val="00DC3174"/>
    <w:rsid w:val="00DC788F"/>
    <w:rsid w:val="00DD1CB9"/>
    <w:rsid w:val="00DD1F27"/>
    <w:rsid w:val="00DD6130"/>
    <w:rsid w:val="00DD682B"/>
    <w:rsid w:val="00DE0696"/>
    <w:rsid w:val="00DF6A12"/>
    <w:rsid w:val="00E00032"/>
    <w:rsid w:val="00E01B81"/>
    <w:rsid w:val="00E02E56"/>
    <w:rsid w:val="00E062E9"/>
    <w:rsid w:val="00E13EF7"/>
    <w:rsid w:val="00E17CDA"/>
    <w:rsid w:val="00E17FA1"/>
    <w:rsid w:val="00E220DC"/>
    <w:rsid w:val="00E235C8"/>
    <w:rsid w:val="00E33C8C"/>
    <w:rsid w:val="00E3575D"/>
    <w:rsid w:val="00E41390"/>
    <w:rsid w:val="00E421E2"/>
    <w:rsid w:val="00E569FB"/>
    <w:rsid w:val="00E60DB6"/>
    <w:rsid w:val="00E60E95"/>
    <w:rsid w:val="00E614FF"/>
    <w:rsid w:val="00E624FF"/>
    <w:rsid w:val="00E64106"/>
    <w:rsid w:val="00E649AD"/>
    <w:rsid w:val="00E6713D"/>
    <w:rsid w:val="00E7260B"/>
    <w:rsid w:val="00E76B16"/>
    <w:rsid w:val="00E84E05"/>
    <w:rsid w:val="00E8766C"/>
    <w:rsid w:val="00E87EE2"/>
    <w:rsid w:val="00E90A0C"/>
    <w:rsid w:val="00E93ADC"/>
    <w:rsid w:val="00E94476"/>
    <w:rsid w:val="00E977DB"/>
    <w:rsid w:val="00EA0E5E"/>
    <w:rsid w:val="00EA0F53"/>
    <w:rsid w:val="00EA22A1"/>
    <w:rsid w:val="00EA3AFD"/>
    <w:rsid w:val="00EA4DE6"/>
    <w:rsid w:val="00EA5EC5"/>
    <w:rsid w:val="00EA633F"/>
    <w:rsid w:val="00EB0A56"/>
    <w:rsid w:val="00EB3092"/>
    <w:rsid w:val="00EB358C"/>
    <w:rsid w:val="00EC0641"/>
    <w:rsid w:val="00EC440F"/>
    <w:rsid w:val="00EC5DC7"/>
    <w:rsid w:val="00EC6CA3"/>
    <w:rsid w:val="00ED53A9"/>
    <w:rsid w:val="00EE6CBF"/>
    <w:rsid w:val="00EF0958"/>
    <w:rsid w:val="00EF1E44"/>
    <w:rsid w:val="00EF31F0"/>
    <w:rsid w:val="00EF634B"/>
    <w:rsid w:val="00F001B8"/>
    <w:rsid w:val="00F0036C"/>
    <w:rsid w:val="00F042D5"/>
    <w:rsid w:val="00F10694"/>
    <w:rsid w:val="00F13344"/>
    <w:rsid w:val="00F1413F"/>
    <w:rsid w:val="00F160C6"/>
    <w:rsid w:val="00F213A6"/>
    <w:rsid w:val="00F21452"/>
    <w:rsid w:val="00F224F1"/>
    <w:rsid w:val="00F23257"/>
    <w:rsid w:val="00F24045"/>
    <w:rsid w:val="00F24087"/>
    <w:rsid w:val="00F260C7"/>
    <w:rsid w:val="00F26C08"/>
    <w:rsid w:val="00F401DA"/>
    <w:rsid w:val="00F4184B"/>
    <w:rsid w:val="00F51659"/>
    <w:rsid w:val="00F516F2"/>
    <w:rsid w:val="00F5183B"/>
    <w:rsid w:val="00F544AB"/>
    <w:rsid w:val="00F54DCF"/>
    <w:rsid w:val="00F56E18"/>
    <w:rsid w:val="00F57740"/>
    <w:rsid w:val="00F617E5"/>
    <w:rsid w:val="00F6263A"/>
    <w:rsid w:val="00F64989"/>
    <w:rsid w:val="00F72447"/>
    <w:rsid w:val="00F82DC0"/>
    <w:rsid w:val="00F83107"/>
    <w:rsid w:val="00F86896"/>
    <w:rsid w:val="00F958F4"/>
    <w:rsid w:val="00F95D9E"/>
    <w:rsid w:val="00F975CE"/>
    <w:rsid w:val="00F97A33"/>
    <w:rsid w:val="00FA79F9"/>
    <w:rsid w:val="00FB2C95"/>
    <w:rsid w:val="00FB2F58"/>
    <w:rsid w:val="00FC6BA5"/>
    <w:rsid w:val="00FD2630"/>
    <w:rsid w:val="00FD3EC2"/>
    <w:rsid w:val="00FD4CA3"/>
    <w:rsid w:val="00FD5405"/>
    <w:rsid w:val="00FE069C"/>
    <w:rsid w:val="00FE0BD4"/>
    <w:rsid w:val="00FE4A7C"/>
    <w:rsid w:val="00FE6968"/>
    <w:rsid w:val="00FE7C1F"/>
    <w:rsid w:val="00FF4E28"/>
    <w:rsid w:val="00FF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30"/>
    </o:shapedefaults>
    <o:shapelayout v:ext="edit">
      <o:idmap v:ext="edit" data="2"/>
    </o:shapelayout>
  </w:shapeDefaults>
  <w:decimalSymbol w:val="."/>
  <w:listSeparator w:val=","/>
  <w14:docId w14:val="0D2C9F7B"/>
  <w15:chartTrackingRefBased/>
  <w15:docId w15:val="{976D9BEC-6817-4412-931A-499A62919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B76324"/>
    <w:pPr>
      <w:wordWrap w:val="0"/>
      <w:overflowPunct w:val="0"/>
      <w:autoSpaceDE w:val="0"/>
      <w:autoSpaceDN w:val="0"/>
      <w:adjustRightInd w:val="0"/>
      <w:jc w:val="both"/>
      <w:textAlignment w:val="baseline"/>
    </w:pPr>
    <w:rPr>
      <w:rFonts w:eastAsia="굴림"/>
      <w:sz w:val="22"/>
    </w:rPr>
  </w:style>
  <w:style w:type="paragraph" w:styleId="10">
    <w:name w:val="heading 1"/>
    <w:basedOn w:val="a1"/>
    <w:next w:val="20"/>
    <w:link w:val="1Char"/>
    <w:autoRedefine/>
    <w:qFormat/>
    <w:rsid w:val="00B818E8"/>
    <w:pPr>
      <w:keepNext/>
      <w:pageBreakBefore/>
      <w:numPr>
        <w:numId w:val="2"/>
      </w:numPr>
      <w:spacing w:before="240" w:after="60"/>
      <w:outlineLvl w:val="0"/>
    </w:pPr>
    <w:rPr>
      <w:b/>
      <w:kern w:val="2"/>
      <w:sz w:val="28"/>
    </w:rPr>
  </w:style>
  <w:style w:type="paragraph" w:styleId="20">
    <w:name w:val="heading 2"/>
    <w:basedOn w:val="a1"/>
    <w:next w:val="a2"/>
    <w:link w:val="2Char"/>
    <w:autoRedefine/>
    <w:qFormat/>
    <w:rsid w:val="00C76C2B"/>
    <w:pPr>
      <w:keepNext/>
      <w:numPr>
        <w:ilvl w:val="1"/>
        <w:numId w:val="2"/>
      </w:numPr>
      <w:spacing w:before="240" w:after="60"/>
      <w:outlineLvl w:val="1"/>
    </w:pPr>
    <w:rPr>
      <w:b/>
      <w:sz w:val="24"/>
      <w:szCs w:val="24"/>
    </w:rPr>
  </w:style>
  <w:style w:type="paragraph" w:styleId="3">
    <w:name w:val="heading 3"/>
    <w:basedOn w:val="a1"/>
    <w:next w:val="a1"/>
    <w:autoRedefine/>
    <w:qFormat/>
    <w:rsid w:val="004D2215"/>
    <w:pPr>
      <w:keepNext/>
      <w:numPr>
        <w:ilvl w:val="2"/>
        <w:numId w:val="2"/>
      </w:numPr>
      <w:spacing w:before="240" w:after="60"/>
      <w:ind w:left="941" w:rightChars="100" w:right="100"/>
      <w:jc w:val="left"/>
      <w:outlineLvl w:val="2"/>
    </w:pPr>
    <w:rPr>
      <w:b/>
    </w:rPr>
  </w:style>
  <w:style w:type="paragraph" w:styleId="4">
    <w:name w:val="heading 4"/>
    <w:basedOn w:val="a1"/>
    <w:next w:val="a1"/>
    <w:autoRedefine/>
    <w:qFormat/>
    <w:rsid w:val="00BF78B0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5">
    <w:name w:val="heading 5"/>
    <w:basedOn w:val="a1"/>
    <w:next w:val="a1"/>
    <w:qFormat/>
    <w:rsid w:val="005F5495"/>
    <w:pPr>
      <w:numPr>
        <w:ilvl w:val="4"/>
        <w:numId w:val="2"/>
      </w:numPr>
      <w:spacing w:before="240" w:after="60"/>
      <w:ind w:left="720"/>
      <w:outlineLvl w:val="4"/>
    </w:pPr>
    <w:rPr>
      <w:b/>
      <w:sz w:val="20"/>
    </w:rPr>
  </w:style>
  <w:style w:type="paragraph" w:styleId="6">
    <w:name w:val="heading 6"/>
    <w:basedOn w:val="a1"/>
    <w:next w:val="a1"/>
    <w:qFormat/>
    <w:pPr>
      <w:numPr>
        <w:ilvl w:val="5"/>
        <w:numId w:val="2"/>
      </w:numPr>
      <w:spacing w:before="240" w:after="60"/>
      <w:ind w:left="720"/>
      <w:outlineLvl w:val="5"/>
    </w:pPr>
    <w:rPr>
      <w:b/>
    </w:rPr>
  </w:style>
  <w:style w:type="paragraph" w:styleId="7">
    <w:name w:val="heading 7"/>
    <w:basedOn w:val="a1"/>
    <w:next w:val="a1"/>
    <w:qFormat/>
    <w:pPr>
      <w:numPr>
        <w:ilvl w:val="6"/>
        <w:numId w:val="2"/>
      </w:numPr>
      <w:spacing w:before="240" w:after="60"/>
      <w:ind w:left="720"/>
      <w:outlineLvl w:val="6"/>
    </w:pPr>
    <w:rPr>
      <w:b/>
    </w:rPr>
  </w:style>
  <w:style w:type="paragraph" w:styleId="8">
    <w:name w:val="heading 8"/>
    <w:basedOn w:val="a1"/>
    <w:next w:val="a1"/>
    <w:qFormat/>
    <w:pPr>
      <w:numPr>
        <w:ilvl w:val="7"/>
        <w:numId w:val="2"/>
      </w:numPr>
      <w:spacing w:before="240" w:after="60"/>
      <w:ind w:left="720"/>
      <w:outlineLvl w:val="7"/>
    </w:pPr>
    <w:rPr>
      <w:b/>
    </w:rPr>
  </w:style>
  <w:style w:type="paragraph" w:styleId="9">
    <w:name w:val="heading 9"/>
    <w:basedOn w:val="a1"/>
    <w:next w:val="a1"/>
    <w:qFormat/>
    <w:pPr>
      <w:numPr>
        <w:ilvl w:val="8"/>
        <w:numId w:val="2"/>
      </w:numPr>
      <w:spacing w:before="240" w:after="60"/>
      <w:ind w:left="720"/>
      <w:outlineLvl w:val="8"/>
    </w:pPr>
    <w:rPr>
      <w:b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1"/>
    <w:pPr>
      <w:spacing w:after="180"/>
    </w:pPr>
  </w:style>
  <w:style w:type="paragraph" w:customStyle="1" w:styleId="Heading1">
    <w:name w:val="Heading1"/>
    <w:next w:val="a6"/>
    <w:pPr>
      <w:widowControl w:val="0"/>
      <w:autoSpaceDE w:val="0"/>
      <w:autoSpaceDN w:val="0"/>
      <w:adjustRightInd w:val="0"/>
      <w:spacing w:line="403" w:lineRule="atLeast"/>
    </w:pPr>
    <w:rPr>
      <w:rFonts w:ascii="굴림체" w:eastAsia="굴림체" w:hAnsi="굴림체"/>
      <w:b/>
      <w:color w:val="000000"/>
      <w:sz w:val="29"/>
    </w:rPr>
  </w:style>
  <w:style w:type="paragraph" w:customStyle="1" w:styleId="Heading2">
    <w:name w:val="Heading2"/>
    <w:next w:val="a6"/>
    <w:pPr>
      <w:widowControl w:val="0"/>
      <w:autoSpaceDE w:val="0"/>
      <w:autoSpaceDN w:val="0"/>
      <w:adjustRightInd w:val="0"/>
      <w:spacing w:line="364" w:lineRule="atLeast"/>
      <w:ind w:left="384" w:right="192"/>
    </w:pPr>
    <w:rPr>
      <w:rFonts w:ascii="굴림체" w:eastAsia="굴림체" w:hAnsi="굴림체"/>
      <w:b/>
      <w:color w:val="000000"/>
      <w:sz w:val="25"/>
    </w:rPr>
  </w:style>
  <w:style w:type="paragraph" w:customStyle="1" w:styleId="Heading3">
    <w:name w:val="Heading3"/>
    <w:next w:val="a6"/>
    <w:pPr>
      <w:widowControl w:val="0"/>
      <w:autoSpaceDE w:val="0"/>
      <w:autoSpaceDN w:val="0"/>
      <w:adjustRightInd w:val="0"/>
      <w:spacing w:line="326" w:lineRule="atLeast"/>
      <w:ind w:left="768" w:right="384"/>
    </w:pPr>
    <w:rPr>
      <w:rFonts w:ascii="굴림체" w:eastAsia="굴림체" w:hAnsi="굴림체"/>
      <w:color w:val="000000"/>
      <w:sz w:val="21"/>
    </w:rPr>
  </w:style>
  <w:style w:type="paragraph" w:customStyle="1" w:styleId="a7">
    <w:name w:val="하이퍼헤딩"/>
    <w:next w:val="a6"/>
    <w:pPr>
      <w:widowControl w:val="0"/>
      <w:autoSpaceDE w:val="0"/>
      <w:autoSpaceDN w:val="0"/>
      <w:adjustRightInd w:val="0"/>
      <w:spacing w:line="575" w:lineRule="atLeast"/>
      <w:jc w:val="center"/>
    </w:pPr>
    <w:rPr>
      <w:rFonts w:ascii="바탕" w:eastAsia="바탕" w:hAnsi="바탕"/>
      <w:color w:val="000000"/>
      <w:sz w:val="46"/>
    </w:rPr>
  </w:style>
  <w:style w:type="paragraph" w:customStyle="1" w:styleId="a8">
    <w:name w:val="가운데머리말"/>
    <w:next w:val="a6"/>
    <w:pPr>
      <w:widowControl w:val="0"/>
      <w:autoSpaceDE w:val="0"/>
      <w:autoSpaceDN w:val="0"/>
      <w:adjustRightInd w:val="0"/>
      <w:spacing w:line="345" w:lineRule="atLeast"/>
      <w:jc w:val="center"/>
    </w:pPr>
    <w:rPr>
      <w:rFonts w:ascii="굴림" w:eastAsia="굴림" w:hAnsi="굴림"/>
      <w:color w:val="000000"/>
      <w:sz w:val="23"/>
    </w:rPr>
  </w:style>
  <w:style w:type="paragraph" w:customStyle="1" w:styleId="a9">
    <w:name w:val="가운데꼬리말"/>
    <w:next w:val="a6"/>
    <w:pPr>
      <w:widowControl w:val="0"/>
      <w:autoSpaceDE w:val="0"/>
      <w:autoSpaceDN w:val="0"/>
      <w:adjustRightInd w:val="0"/>
      <w:spacing w:line="345" w:lineRule="atLeast"/>
      <w:jc w:val="center"/>
    </w:pPr>
    <w:rPr>
      <w:rFonts w:ascii="굴림" w:eastAsia="굴림" w:hAnsi="굴림"/>
      <w:color w:val="000000"/>
      <w:sz w:val="23"/>
    </w:rPr>
  </w:style>
  <w:style w:type="paragraph" w:customStyle="1" w:styleId="aa">
    <w:name w:val="대본문"/>
    <w:next w:val="a6"/>
    <w:pPr>
      <w:widowControl w:val="0"/>
      <w:autoSpaceDE w:val="0"/>
      <w:autoSpaceDN w:val="0"/>
      <w:adjustRightInd w:val="0"/>
      <w:spacing w:line="307" w:lineRule="atLeast"/>
      <w:jc w:val="both"/>
    </w:pPr>
    <w:rPr>
      <w:rFonts w:ascii="바탕" w:eastAsia="바탕" w:hAnsi="바탕"/>
      <w:color w:val="000000"/>
      <w:sz w:val="19"/>
    </w:rPr>
  </w:style>
  <w:style w:type="paragraph" w:customStyle="1" w:styleId="ab">
    <w:name w:val="중본문"/>
    <w:next w:val="a6"/>
    <w:pPr>
      <w:widowControl w:val="0"/>
      <w:autoSpaceDE w:val="0"/>
      <w:autoSpaceDN w:val="0"/>
      <w:adjustRightInd w:val="0"/>
      <w:spacing w:line="307" w:lineRule="atLeast"/>
      <w:ind w:left="633"/>
    </w:pPr>
    <w:rPr>
      <w:rFonts w:ascii="바탕체" w:hAnsi="바탕체"/>
      <w:color w:val="000000"/>
      <w:sz w:val="19"/>
    </w:rPr>
  </w:style>
  <w:style w:type="paragraph" w:customStyle="1" w:styleId="ac">
    <w:name w:val="표지제목"/>
    <w:basedOn w:val="a6"/>
    <w:next w:val="-"/>
    <w:pPr>
      <w:widowControl w:val="0"/>
      <w:pBdr>
        <w:bottom w:val="single" w:sz="18" w:space="1" w:color="auto"/>
      </w:pBdr>
      <w:adjustRightInd/>
      <w:spacing w:before="4000" w:after="0" w:line="0" w:lineRule="atLeast"/>
      <w:jc w:val="left"/>
    </w:pPr>
    <w:rPr>
      <w:rFonts w:eastAsia="돋움체"/>
      <w:b/>
      <w:color w:val="000000"/>
      <w:sz w:val="52"/>
    </w:rPr>
  </w:style>
  <w:style w:type="paragraph" w:customStyle="1" w:styleId="-">
    <w:name w:val="표지제목-시스템명"/>
    <w:basedOn w:val="ac"/>
    <w:next w:val="-0"/>
    <w:pPr>
      <w:pBdr>
        <w:bottom w:val="none" w:sz="0" w:space="0" w:color="auto"/>
      </w:pBdr>
      <w:spacing w:before="0" w:after="180"/>
    </w:pPr>
    <w:rPr>
      <w:sz w:val="40"/>
    </w:rPr>
  </w:style>
  <w:style w:type="paragraph" w:customStyle="1" w:styleId="-0">
    <w:name w:val="표지제목-작성일자"/>
    <w:basedOn w:val="-"/>
    <w:next w:val="-1"/>
    <w:pPr>
      <w:jc w:val="right"/>
    </w:pPr>
  </w:style>
  <w:style w:type="paragraph" w:customStyle="1" w:styleId="-1">
    <w:name w:val="표지제목-작성자"/>
    <w:basedOn w:val="-"/>
    <w:next w:val="-CI"/>
    <w:pPr>
      <w:jc w:val="right"/>
    </w:pPr>
    <w:rPr>
      <w:color w:val="0000FF"/>
    </w:rPr>
  </w:style>
  <w:style w:type="paragraph" w:customStyle="1" w:styleId="-CI">
    <w:name w:val="표지제목-CI"/>
    <w:basedOn w:val="-1"/>
    <w:pPr>
      <w:spacing w:before="4000"/>
      <w:jc w:val="center"/>
    </w:pPr>
    <w:rPr>
      <w:sz w:val="56"/>
    </w:rPr>
  </w:style>
  <w:style w:type="paragraph" w:customStyle="1" w:styleId="ad">
    <w:name w:val="틀목차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e">
    <w:name w:val="각주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">
    <w:name w:val="미주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0">
    <w:name w:val="색인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1">
    <w:name w:val="머리말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3">
    <w:name w:val="하이퍼헤딩1"/>
    <w:next w:val="a6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color w:val="000000"/>
      <w:sz w:val="72"/>
    </w:rPr>
  </w:style>
  <w:style w:type="paragraph" w:customStyle="1" w:styleId="21">
    <w:name w:val="하이퍼헤딩2"/>
    <w:next w:val="a6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color w:val="000000"/>
      <w:sz w:val="52"/>
    </w:rPr>
  </w:style>
  <w:style w:type="paragraph" w:customStyle="1" w:styleId="31">
    <w:name w:val="하이퍼헤딩3"/>
    <w:next w:val="a6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color w:val="000000"/>
      <w:sz w:val="44"/>
    </w:rPr>
  </w:style>
  <w:style w:type="paragraph" w:customStyle="1" w:styleId="40">
    <w:name w:val="하이퍼헤딩4"/>
    <w:next w:val="a6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color w:val="000000"/>
      <w:sz w:val="32"/>
    </w:rPr>
  </w:style>
  <w:style w:type="paragraph" w:customStyle="1" w:styleId="50">
    <w:name w:val="하이퍼헤딩5"/>
    <w:next w:val="a6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color w:val="000000"/>
      <w:sz w:val="28"/>
    </w:rPr>
  </w:style>
  <w:style w:type="paragraph" w:customStyle="1" w:styleId="60">
    <w:name w:val="하이퍼헤딩6"/>
    <w:next w:val="a6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color w:val="000000"/>
      <w:sz w:val="24"/>
    </w:rPr>
  </w:style>
  <w:style w:type="paragraph" w:styleId="af2">
    <w:name w:val="Normal Indent"/>
    <w:basedOn w:val="a1"/>
    <w:pPr>
      <w:ind w:left="851"/>
    </w:pPr>
  </w:style>
  <w:style w:type="character" w:styleId="af3">
    <w:name w:val="page number"/>
    <w:basedOn w:val="a3"/>
  </w:style>
  <w:style w:type="paragraph" w:styleId="af4">
    <w:name w:val="Title"/>
    <w:basedOn w:val="a1"/>
    <w:link w:val="Char"/>
    <w:autoRedefine/>
    <w:qFormat/>
    <w:rsid w:val="00D81276"/>
    <w:pPr>
      <w:keepNext/>
      <w:keepLines/>
      <w:spacing w:before="360" w:after="720"/>
      <w:jc w:val="center"/>
    </w:pPr>
    <w:rPr>
      <w:rFonts w:ascii="맑은 고딕" w:hAnsi="맑은 고딕" w:cs="나눔고딕코딩"/>
      <w:b/>
      <w:sz w:val="56"/>
      <w:szCs w:val="56"/>
    </w:rPr>
  </w:style>
  <w:style w:type="paragraph" w:customStyle="1" w:styleId="Paragraph4">
    <w:name w:val="Paragraph4"/>
    <w:basedOn w:val="Paragraph1"/>
    <w:pPr>
      <w:ind w:left="2880"/>
    </w:pPr>
  </w:style>
  <w:style w:type="paragraph" w:customStyle="1" w:styleId="Paragraph1">
    <w:name w:val="Paragraph1"/>
    <w:basedOn w:val="a1"/>
    <w:pPr>
      <w:spacing w:before="80"/>
    </w:pPr>
  </w:style>
  <w:style w:type="paragraph" w:customStyle="1" w:styleId="Style2">
    <w:name w:val="Style2"/>
    <w:basedOn w:val="Paragraph1"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a1"/>
    <w:pPr>
      <w:ind w:left="3600"/>
    </w:pPr>
  </w:style>
  <w:style w:type="paragraph" w:customStyle="1" w:styleId="af5">
    <w:name w:val="목차"/>
    <w:basedOn w:val="a1"/>
    <w:pPr>
      <w:pageBreakBefore/>
      <w:spacing w:after="360"/>
      <w:jc w:val="right"/>
    </w:pPr>
    <w:rPr>
      <w:b/>
      <w:sz w:val="32"/>
    </w:rPr>
  </w:style>
  <w:style w:type="paragraph" w:styleId="14">
    <w:name w:val="toc 1"/>
    <w:basedOn w:val="a1"/>
    <w:next w:val="a1"/>
    <w:autoRedefine/>
    <w:uiPriority w:val="39"/>
    <w:rsid w:val="00BF58DE"/>
    <w:pPr>
      <w:spacing w:before="120"/>
      <w:jc w:val="left"/>
    </w:pPr>
    <w:rPr>
      <w:bCs/>
      <w:iCs/>
      <w:szCs w:val="22"/>
    </w:rPr>
  </w:style>
  <w:style w:type="paragraph" w:styleId="22">
    <w:name w:val="toc 2"/>
    <w:basedOn w:val="a1"/>
    <w:next w:val="a1"/>
    <w:autoRedefine/>
    <w:uiPriority w:val="39"/>
    <w:rsid w:val="00BF58DE"/>
    <w:pPr>
      <w:spacing w:before="120"/>
      <w:ind w:left="220"/>
      <w:jc w:val="left"/>
    </w:pPr>
    <w:rPr>
      <w:bCs/>
      <w:szCs w:val="22"/>
    </w:rPr>
  </w:style>
  <w:style w:type="paragraph" w:styleId="32">
    <w:name w:val="toc 3"/>
    <w:basedOn w:val="a1"/>
    <w:next w:val="a1"/>
    <w:autoRedefine/>
    <w:uiPriority w:val="39"/>
    <w:rsid w:val="00BF58DE"/>
    <w:pPr>
      <w:ind w:left="440"/>
      <w:jc w:val="left"/>
    </w:pPr>
    <w:rPr>
      <w:szCs w:val="24"/>
    </w:rPr>
  </w:style>
  <w:style w:type="paragraph" w:customStyle="1" w:styleId="Paragraph2">
    <w:name w:val="Paragraph2"/>
    <w:basedOn w:val="Paragraph1"/>
    <w:pPr>
      <w:ind w:left="1440"/>
    </w:pPr>
  </w:style>
  <w:style w:type="paragraph" w:customStyle="1" w:styleId="Paragraph3">
    <w:name w:val="Paragraph3"/>
    <w:basedOn w:val="Paragraph1"/>
    <w:pPr>
      <w:ind w:left="2160"/>
    </w:pPr>
  </w:style>
  <w:style w:type="paragraph" w:styleId="af6">
    <w:name w:val="header"/>
    <w:basedOn w:val="a1"/>
    <w:link w:val="Char0"/>
    <w:uiPriority w:val="99"/>
    <w:pPr>
      <w:tabs>
        <w:tab w:val="center" w:pos="4320"/>
        <w:tab w:val="right" w:pos="8640"/>
      </w:tabs>
    </w:pPr>
    <w:rPr>
      <w:b/>
      <w:sz w:val="16"/>
    </w:rPr>
  </w:style>
  <w:style w:type="paragraph" w:styleId="af7">
    <w:name w:val="footer"/>
    <w:basedOn w:val="a1"/>
    <w:link w:val="Char1"/>
    <w:uiPriority w:val="99"/>
    <w:rsid w:val="003A5FD3"/>
    <w:pPr>
      <w:tabs>
        <w:tab w:val="center" w:pos="4320"/>
        <w:tab w:val="right" w:pos="8640"/>
      </w:tabs>
    </w:pPr>
    <w:rPr>
      <w:rFonts w:ascii="맑은 고딕" w:hAnsi="맑은 고딕"/>
      <w:sz w:val="20"/>
    </w:rPr>
  </w:style>
  <w:style w:type="paragraph" w:styleId="af8">
    <w:name w:val="Document Map"/>
    <w:basedOn w:val="a1"/>
    <w:semiHidden/>
    <w:pPr>
      <w:shd w:val="clear" w:color="auto" w:fill="000080"/>
    </w:pPr>
    <w:rPr>
      <w:rFonts w:ascii="Arial" w:eastAsia="돋움체" w:hAnsi="Arial"/>
    </w:rPr>
  </w:style>
  <w:style w:type="paragraph" w:styleId="41">
    <w:name w:val="toc 4"/>
    <w:basedOn w:val="a1"/>
    <w:next w:val="a1"/>
    <w:autoRedefine/>
    <w:uiPriority w:val="39"/>
    <w:rsid w:val="00BF58DE"/>
    <w:pPr>
      <w:ind w:left="660"/>
      <w:jc w:val="left"/>
    </w:pPr>
    <w:rPr>
      <w:szCs w:val="24"/>
    </w:rPr>
  </w:style>
  <w:style w:type="paragraph" w:customStyle="1" w:styleId="af9">
    <w:name w:val="부제목"/>
    <w:basedOn w:val="af4"/>
    <w:pPr>
      <w:spacing w:before="0" w:after="0"/>
    </w:pPr>
    <w:rPr>
      <w:sz w:val="32"/>
    </w:rPr>
  </w:style>
  <w:style w:type="paragraph" w:customStyle="1" w:styleId="afa">
    <w:name w:val="설명"/>
    <w:basedOn w:val="a1"/>
    <w:rPr>
      <w:i/>
      <w:color w:val="008000"/>
    </w:rPr>
  </w:style>
  <w:style w:type="paragraph" w:customStyle="1" w:styleId="afb">
    <w:name w:val="부록"/>
    <w:basedOn w:val="af5"/>
  </w:style>
  <w:style w:type="paragraph" w:styleId="a0">
    <w:name w:val="table of authorities"/>
    <w:basedOn w:val="a1"/>
    <w:next w:val="a1"/>
    <w:semiHidden/>
    <w:pPr>
      <w:numPr>
        <w:numId w:val="1"/>
      </w:numPr>
    </w:pPr>
  </w:style>
  <w:style w:type="character" w:customStyle="1" w:styleId="afc">
    <w:name w:val="서식"/>
    <w:rPr>
      <w:rFonts w:ascii="Times New Roman" w:eastAsia="굴림" w:hAnsi="Times New Roman"/>
      <w:i/>
      <w:dstrike w:val="0"/>
      <w:color w:val="800000"/>
      <w:sz w:val="20"/>
      <w:u w:val="none"/>
      <w:vertAlign w:val="baseline"/>
      <w:em w:val="none"/>
    </w:rPr>
  </w:style>
  <w:style w:type="paragraph" w:styleId="afd">
    <w:name w:val="table of figures"/>
    <w:basedOn w:val="a1"/>
    <w:next w:val="a1"/>
    <w:semiHidden/>
    <w:pPr>
      <w:ind w:left="400" w:hanging="400"/>
      <w:jc w:val="left"/>
    </w:pPr>
    <w:rPr>
      <w:smallCaps/>
    </w:rPr>
  </w:style>
  <w:style w:type="paragraph" w:styleId="afe">
    <w:name w:val="index heading"/>
    <w:basedOn w:val="af5"/>
    <w:next w:val="a1"/>
    <w:semiHidden/>
    <w:rPr>
      <w:rFonts w:ascii="Arial" w:hAnsi="Arial"/>
    </w:rPr>
  </w:style>
  <w:style w:type="paragraph" w:styleId="51">
    <w:name w:val="toc 5"/>
    <w:basedOn w:val="a1"/>
    <w:next w:val="a1"/>
    <w:autoRedefine/>
    <w:uiPriority w:val="39"/>
    <w:rsid w:val="00BF58DE"/>
    <w:pPr>
      <w:ind w:left="880"/>
      <w:jc w:val="left"/>
    </w:pPr>
    <w:rPr>
      <w:szCs w:val="24"/>
    </w:rPr>
  </w:style>
  <w:style w:type="paragraph" w:styleId="61">
    <w:name w:val="toc 6"/>
    <w:basedOn w:val="a1"/>
    <w:next w:val="a1"/>
    <w:autoRedefine/>
    <w:uiPriority w:val="39"/>
    <w:rsid w:val="00BF58DE"/>
    <w:pPr>
      <w:ind w:left="1100"/>
      <w:jc w:val="left"/>
    </w:pPr>
    <w:rPr>
      <w:szCs w:val="24"/>
    </w:rPr>
  </w:style>
  <w:style w:type="paragraph" w:styleId="70">
    <w:name w:val="toc 7"/>
    <w:basedOn w:val="a1"/>
    <w:next w:val="a1"/>
    <w:autoRedefine/>
    <w:uiPriority w:val="39"/>
    <w:pPr>
      <w:ind w:left="1320"/>
      <w:jc w:val="left"/>
    </w:pPr>
    <w:rPr>
      <w:szCs w:val="24"/>
    </w:rPr>
  </w:style>
  <w:style w:type="paragraph" w:styleId="80">
    <w:name w:val="toc 8"/>
    <w:basedOn w:val="a1"/>
    <w:next w:val="a1"/>
    <w:autoRedefine/>
    <w:uiPriority w:val="39"/>
    <w:pPr>
      <w:ind w:left="1540"/>
      <w:jc w:val="left"/>
    </w:pPr>
    <w:rPr>
      <w:szCs w:val="24"/>
    </w:rPr>
  </w:style>
  <w:style w:type="paragraph" w:styleId="90">
    <w:name w:val="toc 9"/>
    <w:basedOn w:val="a1"/>
    <w:next w:val="a1"/>
    <w:autoRedefine/>
    <w:uiPriority w:val="39"/>
    <w:pPr>
      <w:ind w:left="1760"/>
      <w:jc w:val="left"/>
    </w:pPr>
    <w:rPr>
      <w:szCs w:val="24"/>
    </w:rPr>
  </w:style>
  <w:style w:type="paragraph" w:styleId="aff">
    <w:name w:val="caption"/>
    <w:basedOn w:val="a1"/>
    <w:next w:val="a1"/>
    <w:uiPriority w:val="35"/>
    <w:qFormat/>
    <w:pPr>
      <w:spacing w:before="120" w:after="240"/>
    </w:pPr>
    <w:rPr>
      <w:b/>
    </w:rPr>
  </w:style>
  <w:style w:type="paragraph" w:customStyle="1" w:styleId="aff0">
    <w:name w:val="중제목"/>
    <w:next w:val="a6"/>
    <w:pPr>
      <w:widowControl w:val="0"/>
      <w:autoSpaceDE w:val="0"/>
      <w:autoSpaceDN w:val="0"/>
      <w:adjustRightInd w:val="0"/>
      <w:spacing w:line="345" w:lineRule="atLeast"/>
      <w:ind w:left="576"/>
    </w:pPr>
    <w:rPr>
      <w:rFonts w:ascii="바탕체" w:hAnsi="바탕체"/>
      <w:color w:val="000000"/>
      <w:sz w:val="23"/>
    </w:rPr>
  </w:style>
  <w:style w:type="paragraph" w:styleId="aff1">
    <w:name w:val="footnote text"/>
    <w:basedOn w:val="a1"/>
    <w:semiHidden/>
    <w:pPr>
      <w:snapToGrid w:val="0"/>
      <w:jc w:val="left"/>
    </w:pPr>
  </w:style>
  <w:style w:type="character" w:styleId="aff2">
    <w:name w:val="footnote reference"/>
    <w:semiHidden/>
    <w:rPr>
      <w:vertAlign w:val="superscript"/>
    </w:rPr>
  </w:style>
  <w:style w:type="paragraph" w:styleId="aff3">
    <w:name w:val="List"/>
    <w:basedOn w:val="a1"/>
    <w:pPr>
      <w:ind w:left="425" w:hanging="425"/>
    </w:pPr>
  </w:style>
  <w:style w:type="paragraph" w:styleId="23">
    <w:name w:val="List 2"/>
    <w:basedOn w:val="a1"/>
    <w:pPr>
      <w:ind w:left="851" w:hanging="425"/>
    </w:pPr>
  </w:style>
  <w:style w:type="paragraph" w:styleId="33">
    <w:name w:val="List 3"/>
    <w:basedOn w:val="a1"/>
    <w:pPr>
      <w:ind w:left="1276" w:hanging="425"/>
    </w:pPr>
  </w:style>
  <w:style w:type="paragraph" w:styleId="a">
    <w:name w:val="List Bullet"/>
    <w:aliases w:val="본문 글머리 레벨 1"/>
    <w:basedOn w:val="a2"/>
    <w:autoRedefine/>
    <w:pPr>
      <w:numPr>
        <w:numId w:val="6"/>
      </w:numPr>
      <w:adjustRightInd/>
      <w:ind w:left="1491" w:hanging="357"/>
    </w:pPr>
    <w:rPr>
      <w:b/>
      <w:bCs/>
    </w:rPr>
  </w:style>
  <w:style w:type="paragraph" w:styleId="a2">
    <w:name w:val="Body Text Indent"/>
    <w:basedOn w:val="a1"/>
    <w:link w:val="Char2"/>
    <w:pPr>
      <w:spacing w:after="180"/>
      <w:ind w:leftChars="369" w:left="731" w:firstLine="1"/>
    </w:pPr>
  </w:style>
  <w:style w:type="paragraph" w:styleId="2">
    <w:name w:val="List Bullet 2"/>
    <w:aliases w:val="본문 글머리 레벨 2"/>
    <w:basedOn w:val="a"/>
    <w:autoRedefine/>
    <w:pPr>
      <w:numPr>
        <w:numId w:val="3"/>
      </w:numPr>
    </w:pPr>
  </w:style>
  <w:style w:type="paragraph" w:styleId="30">
    <w:name w:val="List Bullet 3"/>
    <w:aliases w:val="본문 글머리 레빌 3"/>
    <w:basedOn w:val="2"/>
    <w:autoRedefine/>
    <w:pPr>
      <w:numPr>
        <w:numId w:val="5"/>
      </w:numPr>
    </w:pPr>
  </w:style>
  <w:style w:type="paragraph" w:styleId="aff4">
    <w:name w:val="List Continue"/>
    <w:basedOn w:val="a1"/>
    <w:pPr>
      <w:spacing w:after="180"/>
      <w:ind w:left="425"/>
    </w:pPr>
  </w:style>
  <w:style w:type="paragraph" w:styleId="24">
    <w:name w:val="List Continue 2"/>
    <w:basedOn w:val="a1"/>
    <w:pPr>
      <w:spacing w:after="180"/>
      <w:ind w:left="850"/>
    </w:pPr>
  </w:style>
  <w:style w:type="paragraph" w:styleId="aff5">
    <w:name w:val="Date"/>
    <w:basedOn w:val="a1"/>
    <w:next w:val="a1"/>
    <w:rPr>
      <w:rFonts w:eastAsia="돋움체"/>
      <w:b/>
      <w:color w:val="000000"/>
      <w:sz w:val="40"/>
    </w:rPr>
  </w:style>
  <w:style w:type="paragraph" w:customStyle="1" w:styleId="12">
    <w:name w:val="부록1"/>
    <w:basedOn w:val="a1"/>
    <w:pPr>
      <w:numPr>
        <w:numId w:val="4"/>
      </w:numPr>
      <w:ind w:left="0" w:firstLine="0"/>
    </w:pPr>
    <w:rPr>
      <w:b/>
      <w:sz w:val="24"/>
    </w:rPr>
  </w:style>
  <w:style w:type="paragraph" w:customStyle="1" w:styleId="aff6">
    <w:name w:val="본문들여쓰기 소제목"/>
    <w:basedOn w:val="a2"/>
    <w:next w:val="a2"/>
    <w:rPr>
      <w:b/>
      <w:sz w:val="24"/>
    </w:rPr>
  </w:style>
  <w:style w:type="paragraph" w:styleId="15">
    <w:name w:val="index 1"/>
    <w:basedOn w:val="a1"/>
    <w:next w:val="a1"/>
    <w:autoRedefine/>
    <w:semiHidden/>
  </w:style>
  <w:style w:type="paragraph" w:styleId="25">
    <w:name w:val="Body Text First Indent 2"/>
    <w:basedOn w:val="a2"/>
    <w:pPr>
      <w:ind w:firstLine="210"/>
    </w:pPr>
  </w:style>
  <w:style w:type="character" w:styleId="aff7">
    <w:name w:val="Hyperlink"/>
    <w:uiPriority w:val="99"/>
    <w:rPr>
      <w:color w:val="0000FF"/>
      <w:u w:val="single"/>
    </w:rPr>
  </w:style>
  <w:style w:type="paragraph" w:styleId="aff8">
    <w:name w:val="Plain Text"/>
    <w:basedOn w:val="a1"/>
    <w:pPr>
      <w:widowControl w:val="0"/>
      <w:overflowPunct/>
      <w:autoSpaceDE/>
      <w:autoSpaceDN/>
      <w:adjustRightInd/>
      <w:textAlignment w:val="auto"/>
    </w:pPr>
    <w:rPr>
      <w:rFonts w:ascii="바탕체" w:eastAsia="바탕체" w:hAnsi="Courier New"/>
      <w:kern w:val="2"/>
    </w:rPr>
  </w:style>
  <w:style w:type="paragraph" w:styleId="26">
    <w:name w:val="Body Text 2"/>
    <w:basedOn w:val="a1"/>
    <w:pPr>
      <w:widowControl w:val="0"/>
      <w:overflowPunct/>
      <w:adjustRightInd/>
      <w:spacing w:line="300" w:lineRule="atLeast"/>
      <w:jc w:val="left"/>
      <w:textAlignment w:val="auto"/>
    </w:pPr>
    <w:rPr>
      <w:rFonts w:ascii="Century Gothic" w:eastAsia="HY신명조" w:hAnsi="Century Gothic"/>
      <w:kern w:val="2"/>
      <w:szCs w:val="24"/>
    </w:rPr>
  </w:style>
  <w:style w:type="paragraph" w:customStyle="1" w:styleId="aff9">
    <w:name w:val="레이블 그림"/>
    <w:basedOn w:val="a1"/>
    <w:pPr>
      <w:widowControl w:val="0"/>
      <w:overflowPunct/>
      <w:autoSpaceDE/>
      <w:autoSpaceDN/>
      <w:spacing w:before="80"/>
      <w:jc w:val="center"/>
    </w:pPr>
    <w:rPr>
      <w:rFonts w:eastAsia="굴림체"/>
      <w:b/>
    </w:rPr>
  </w:style>
  <w:style w:type="paragraph" w:customStyle="1" w:styleId="affa">
    <w:name w:val="표표준"/>
    <w:basedOn w:val="a1"/>
    <w:pPr>
      <w:widowControl w:val="0"/>
      <w:overflowPunct/>
      <w:autoSpaceDE/>
      <w:autoSpaceDN/>
    </w:pPr>
    <w:rPr>
      <w:rFonts w:eastAsia="굴림체"/>
    </w:rPr>
  </w:style>
  <w:style w:type="paragraph" w:customStyle="1" w:styleId="affb">
    <w:name w:val="표준밀어맞춤"/>
    <w:basedOn w:val="a1"/>
    <w:autoRedefine/>
    <w:pPr>
      <w:widowControl w:val="0"/>
      <w:overflowPunct/>
      <w:autoSpaceDE/>
      <w:autoSpaceDN/>
      <w:spacing w:before="60" w:after="60"/>
      <w:ind w:left="121" w:rightChars="-84" w:right="-185" w:hanging="170"/>
    </w:pPr>
  </w:style>
  <w:style w:type="character" w:styleId="affc">
    <w:name w:val="FollowedHyperlink"/>
    <w:rPr>
      <w:color w:val="800080"/>
      <w:u w:val="single"/>
    </w:rPr>
  </w:style>
  <w:style w:type="character" w:styleId="affd">
    <w:name w:val="annotation reference"/>
    <w:semiHidden/>
    <w:rPr>
      <w:sz w:val="18"/>
      <w:szCs w:val="18"/>
    </w:rPr>
  </w:style>
  <w:style w:type="paragraph" w:customStyle="1" w:styleId="affe">
    <w:name w:val="본문 소제목"/>
    <w:basedOn w:val="a1"/>
    <w:next w:val="a1"/>
    <w:pPr>
      <w:spacing w:after="180"/>
      <w:ind w:left="340" w:hanging="340"/>
    </w:pPr>
    <w:rPr>
      <w:b/>
    </w:rPr>
  </w:style>
  <w:style w:type="paragraph" w:styleId="afff">
    <w:name w:val="annotation text"/>
    <w:basedOn w:val="a1"/>
    <w:semiHidden/>
    <w:pPr>
      <w:jc w:val="left"/>
    </w:pPr>
  </w:style>
  <w:style w:type="paragraph" w:customStyle="1" w:styleId="11">
    <w:name w:val="본문 번호 글머리 1"/>
    <w:basedOn w:val="a2"/>
    <w:pPr>
      <w:numPr>
        <w:numId w:val="7"/>
      </w:numPr>
      <w:adjustRightInd/>
    </w:pPr>
  </w:style>
  <w:style w:type="paragraph" w:customStyle="1" w:styleId="afff0">
    <w:name w:val="라인 본문들여쓰기 소제목"/>
    <w:basedOn w:val="a2"/>
    <w:next w:val="a2"/>
    <w:pPr>
      <w:pBdr>
        <w:bottom w:val="single" w:sz="12" w:space="1" w:color="auto"/>
      </w:pBdr>
    </w:pPr>
    <w:rPr>
      <w:b/>
      <w:sz w:val="24"/>
    </w:rPr>
  </w:style>
  <w:style w:type="paragraph" w:customStyle="1" w:styleId="afff1">
    <w:name w:val="라인 본문 소제목"/>
    <w:basedOn w:val="a6"/>
    <w:next w:val="a6"/>
    <w:pPr>
      <w:pBdr>
        <w:bottom w:val="single" w:sz="12" w:space="1" w:color="auto"/>
      </w:pBdr>
      <w:ind w:left="340" w:hanging="340"/>
    </w:pPr>
    <w:rPr>
      <w:b/>
      <w:sz w:val="24"/>
    </w:rPr>
  </w:style>
  <w:style w:type="paragraph" w:styleId="27">
    <w:name w:val="index 2"/>
    <w:basedOn w:val="a1"/>
    <w:next w:val="a1"/>
    <w:autoRedefine/>
    <w:semiHidden/>
    <w:pPr>
      <w:ind w:leftChars="400" w:left="400" w:hangingChars="200" w:hanging="2000"/>
    </w:pPr>
  </w:style>
  <w:style w:type="character" w:styleId="HTML">
    <w:name w:val="HTML Code"/>
    <w:rPr>
      <w:rFonts w:ascii="Arial Unicode MS" w:eastAsia="Arial Unicode MS" w:hAnsi="Arial Unicode MS" w:cs="Arial Unicode MS"/>
      <w:sz w:val="20"/>
      <w:szCs w:val="20"/>
    </w:rPr>
  </w:style>
  <w:style w:type="character" w:styleId="afff2">
    <w:name w:val="Strong"/>
    <w:qFormat/>
    <w:rPr>
      <w:b/>
      <w:bCs/>
    </w:rPr>
  </w:style>
  <w:style w:type="table" w:styleId="afff3">
    <w:name w:val="Table Grid"/>
    <w:basedOn w:val="a4"/>
    <w:uiPriority w:val="59"/>
    <w:rsid w:val="004554AB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bottom w:val="single" w:sz="4" w:space="0" w:color="auto"/>
        <w:insideH w:val="dotted" w:sz="4" w:space="0" w:color="auto"/>
      </w:tblBorders>
    </w:tblPr>
    <w:tblStylePr w:type="firstRow">
      <w:tblPr/>
      <w:tcPr>
        <w:tcBorders>
          <w:top w:val="single" w:sz="4" w:space="0" w:color="auto"/>
          <w:bottom w:val="single" w:sz="4" w:space="0" w:color="auto"/>
        </w:tcBorders>
        <w:shd w:val="clear" w:color="auto" w:fill="D9D9D9"/>
      </w:tcPr>
    </w:tblStylePr>
    <w:tblStylePr w:type="firstCol">
      <w:tblPr/>
      <w:tcPr>
        <w:tcBorders>
          <w:right w:val="single" w:sz="4" w:space="0" w:color="auto"/>
        </w:tcBorders>
      </w:tcPr>
    </w:tblStylePr>
  </w:style>
  <w:style w:type="paragraph" w:customStyle="1" w:styleId="1">
    <w:name w:val="스타일1"/>
    <w:basedOn w:val="a"/>
    <w:pPr>
      <w:numPr>
        <w:numId w:val="8"/>
      </w:numPr>
      <w:ind w:leftChars="0" w:left="0"/>
    </w:pPr>
    <w:rPr>
      <w:b w:val="0"/>
    </w:rPr>
  </w:style>
  <w:style w:type="paragraph" w:styleId="afff4">
    <w:name w:val="No Spacing"/>
    <w:link w:val="Char3"/>
    <w:uiPriority w:val="1"/>
    <w:qFormat/>
    <w:rsid w:val="00335014"/>
    <w:rPr>
      <w:rFonts w:ascii="맑은 고딕" w:eastAsia="맑은 고딕" w:hAnsi="맑은 고딕"/>
      <w:sz w:val="22"/>
      <w:szCs w:val="22"/>
    </w:rPr>
  </w:style>
  <w:style w:type="character" w:customStyle="1" w:styleId="Char3">
    <w:name w:val="간격 없음 Char"/>
    <w:link w:val="afff4"/>
    <w:uiPriority w:val="1"/>
    <w:rsid w:val="00335014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styleId="afff5">
    <w:name w:val="List Paragraph"/>
    <w:basedOn w:val="a1"/>
    <w:uiPriority w:val="34"/>
    <w:qFormat/>
    <w:rsid w:val="002A4EFE"/>
    <w:pPr>
      <w:widowControl w:val="0"/>
      <w:overflowPunct/>
      <w:adjustRightInd/>
      <w:spacing w:after="200" w:line="276" w:lineRule="auto"/>
      <w:ind w:leftChars="400" w:left="800"/>
      <w:textAlignment w:val="auto"/>
    </w:pPr>
    <w:rPr>
      <w:rFonts w:ascii="맑은 고딕" w:hAnsi="맑은 고딕"/>
      <w:kern w:val="2"/>
      <w:sz w:val="20"/>
      <w:szCs w:val="22"/>
    </w:rPr>
  </w:style>
  <w:style w:type="character" w:customStyle="1" w:styleId="Char0">
    <w:name w:val="머리글 Char"/>
    <w:link w:val="af6"/>
    <w:uiPriority w:val="99"/>
    <w:rsid w:val="00FD5405"/>
    <w:rPr>
      <w:b/>
      <w:w w:val="90"/>
      <w:sz w:val="16"/>
    </w:rPr>
  </w:style>
  <w:style w:type="character" w:customStyle="1" w:styleId="Char1">
    <w:name w:val="바닥글 Char"/>
    <w:link w:val="af7"/>
    <w:uiPriority w:val="99"/>
    <w:rsid w:val="00FD5405"/>
    <w:rPr>
      <w:rFonts w:ascii="맑은 고딕" w:eastAsia="맑은 고딕" w:hAnsi="맑은 고딕"/>
      <w:w w:val="90"/>
    </w:rPr>
  </w:style>
  <w:style w:type="paragraph" w:styleId="afff6">
    <w:name w:val="Balloon Text"/>
    <w:basedOn w:val="a1"/>
    <w:link w:val="Char4"/>
    <w:rsid w:val="00E60E95"/>
    <w:rPr>
      <w:rFonts w:ascii="맑은 고딕" w:hAnsi="맑은 고딕"/>
      <w:sz w:val="18"/>
      <w:szCs w:val="18"/>
    </w:rPr>
  </w:style>
  <w:style w:type="character" w:customStyle="1" w:styleId="Char4">
    <w:name w:val="풍선 도움말 텍스트 Char"/>
    <w:link w:val="afff6"/>
    <w:rsid w:val="00E60E95"/>
    <w:rPr>
      <w:rFonts w:ascii="맑은 고딕" w:eastAsia="맑은 고딕" w:hAnsi="맑은 고딕" w:cs="Times New Roman"/>
      <w:w w:val="90"/>
      <w:sz w:val="18"/>
      <w:szCs w:val="18"/>
    </w:rPr>
  </w:style>
  <w:style w:type="character" w:styleId="afff7">
    <w:name w:val="Emphasis"/>
    <w:qFormat/>
    <w:rsid w:val="000F7D52"/>
    <w:rPr>
      <w:i/>
      <w:iCs/>
    </w:rPr>
  </w:style>
  <w:style w:type="paragraph" w:styleId="afff8">
    <w:name w:val="endnote text"/>
    <w:basedOn w:val="a1"/>
    <w:link w:val="Char5"/>
    <w:rsid w:val="0043591C"/>
    <w:pPr>
      <w:snapToGrid w:val="0"/>
      <w:jc w:val="left"/>
    </w:pPr>
  </w:style>
  <w:style w:type="character" w:customStyle="1" w:styleId="Char5">
    <w:name w:val="미주 텍스트 Char"/>
    <w:link w:val="afff8"/>
    <w:rsid w:val="0043591C"/>
    <w:rPr>
      <w:rFonts w:ascii="맑은 고딕" w:eastAsia="맑은 고딕" w:hAnsi="맑은 고딕"/>
    </w:rPr>
  </w:style>
  <w:style w:type="character" w:styleId="afff9">
    <w:name w:val="endnote reference"/>
    <w:rsid w:val="0043591C"/>
    <w:rPr>
      <w:vertAlign w:val="superscript"/>
    </w:rPr>
  </w:style>
  <w:style w:type="paragraph" w:styleId="afffa">
    <w:name w:val="Subtitle"/>
    <w:basedOn w:val="a1"/>
    <w:next w:val="a1"/>
    <w:link w:val="Char6"/>
    <w:autoRedefine/>
    <w:qFormat/>
    <w:rsid w:val="00A84B26"/>
    <w:pPr>
      <w:jc w:val="center"/>
    </w:pPr>
    <w:rPr>
      <w:rFonts w:ascii="맑은 고딕" w:eastAsia="나눔고딕코딩" w:hAnsi="맑은 고딕" w:cs="나눔고딕코딩"/>
      <w:sz w:val="44"/>
      <w:szCs w:val="44"/>
    </w:rPr>
  </w:style>
  <w:style w:type="character" w:customStyle="1" w:styleId="Char6">
    <w:name w:val="부제 Char"/>
    <w:link w:val="afffa"/>
    <w:rsid w:val="00A84B26"/>
    <w:rPr>
      <w:rFonts w:ascii="맑은 고딕" w:eastAsia="나눔고딕코딩" w:hAnsi="맑은 고딕" w:cs="나눔고딕코딩"/>
      <w:sz w:val="44"/>
      <w:szCs w:val="44"/>
    </w:rPr>
  </w:style>
  <w:style w:type="paragraph" w:styleId="afffb">
    <w:name w:val="Quote"/>
    <w:basedOn w:val="a1"/>
    <w:next w:val="a1"/>
    <w:link w:val="Char7"/>
    <w:autoRedefine/>
    <w:uiPriority w:val="29"/>
    <w:qFormat/>
    <w:rsid w:val="00626E76"/>
    <w:pPr>
      <w:widowControl w:val="0"/>
    </w:pPr>
    <w:rPr>
      <w:rFonts w:ascii="Bitstream Vera Sans Mono" w:eastAsia="Bitstream Vera Sans Mono"/>
      <w:iCs/>
      <w:color w:val="000000"/>
    </w:rPr>
  </w:style>
  <w:style w:type="character" w:customStyle="1" w:styleId="Char7">
    <w:name w:val="인용 Char"/>
    <w:link w:val="afffb"/>
    <w:uiPriority w:val="29"/>
    <w:rsid w:val="00626E76"/>
    <w:rPr>
      <w:rFonts w:ascii="Bitstream Vera Sans Mono" w:eastAsia="Bitstream Vera Sans Mono" w:hAnsi="맑은 고딕"/>
      <w:iCs/>
      <w:color w:val="000000"/>
    </w:rPr>
  </w:style>
  <w:style w:type="character" w:customStyle="1" w:styleId="2Char">
    <w:name w:val="제목 2 Char"/>
    <w:basedOn w:val="a3"/>
    <w:link w:val="20"/>
    <w:rsid w:val="00C76C2B"/>
    <w:rPr>
      <w:rFonts w:eastAsia="굴림"/>
      <w:b/>
      <w:sz w:val="24"/>
      <w:szCs w:val="24"/>
    </w:rPr>
  </w:style>
  <w:style w:type="paragraph" w:customStyle="1" w:styleId="msonormal0">
    <w:name w:val="msonormal"/>
    <w:basedOn w:val="a1"/>
    <w:rsid w:val="009D6C3F"/>
    <w:pPr>
      <w:wordWrap/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굴림" w:hAnsi="굴림" w:cs="굴림"/>
      <w:sz w:val="24"/>
      <w:szCs w:val="24"/>
    </w:rPr>
  </w:style>
  <w:style w:type="character" w:customStyle="1" w:styleId="1Char">
    <w:name w:val="제목 1 Char"/>
    <w:basedOn w:val="a3"/>
    <w:link w:val="10"/>
    <w:rsid w:val="00B97DB0"/>
    <w:rPr>
      <w:rFonts w:eastAsia="굴림"/>
      <w:b/>
      <w:kern w:val="2"/>
      <w:sz w:val="28"/>
    </w:rPr>
  </w:style>
  <w:style w:type="character" w:customStyle="1" w:styleId="markdown-inline-code">
    <w:name w:val="markdown-inline-code"/>
    <w:basedOn w:val="a3"/>
    <w:rsid w:val="00517844"/>
  </w:style>
  <w:style w:type="character" w:customStyle="1" w:styleId="markdown-bold-text">
    <w:name w:val="markdown-bold-text"/>
    <w:basedOn w:val="a3"/>
    <w:rsid w:val="00E33C8C"/>
  </w:style>
  <w:style w:type="character" w:customStyle="1" w:styleId="Char">
    <w:name w:val="제목 Char"/>
    <w:basedOn w:val="a3"/>
    <w:link w:val="af4"/>
    <w:rsid w:val="00622F67"/>
    <w:rPr>
      <w:rFonts w:ascii="맑은 고딕" w:eastAsia="굴림" w:hAnsi="맑은 고딕" w:cs="나눔고딕코딩"/>
      <w:b/>
      <w:sz w:val="56"/>
      <w:szCs w:val="56"/>
    </w:rPr>
  </w:style>
  <w:style w:type="character" w:customStyle="1" w:styleId="Char2">
    <w:name w:val="본문 들여쓰기 Char"/>
    <w:basedOn w:val="a3"/>
    <w:link w:val="a2"/>
    <w:rsid w:val="00BA7068"/>
    <w:rPr>
      <w:rFonts w:eastAsia="굴림"/>
      <w:sz w:val="22"/>
    </w:rPr>
  </w:style>
  <w:style w:type="paragraph" w:customStyle="1" w:styleId="nested">
    <w:name w:val="nested"/>
    <w:basedOn w:val="a1"/>
    <w:rsid w:val="00163BB4"/>
    <w:pPr>
      <w:wordWrap/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굴림" w:hAnsi="굴림" w:cs="굴림"/>
      <w:sz w:val="24"/>
      <w:szCs w:val="24"/>
    </w:rPr>
  </w:style>
  <w:style w:type="character" w:styleId="afffc">
    <w:name w:val="Unresolved Mention"/>
    <w:basedOn w:val="a3"/>
    <w:uiPriority w:val="99"/>
    <w:semiHidden/>
    <w:unhideWhenUsed/>
    <w:rsid w:val="00C76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yperlink" Target="http://fuelcelldr.nstek.com:11180/FDC/Proj/TRUNK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yyang\My%20Documents\Re-engineering\Digital%20&#44060;&#48156;&#48169;&#48277;&#47200;(%20DigitalMethod%20)\&#47928;&#49436;&#50976;&#54805;\Documen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8CDD9C3A404EB49ADBF5F6FCAF529CD" ma:contentTypeVersion="5" ma:contentTypeDescription="새 문서를 만듭니다." ma:contentTypeScope="" ma:versionID="b5f2782f8b132e52d2977ea0d7d4b0bc">
  <xsd:schema xmlns:xsd="http://www.w3.org/2001/XMLSchema" xmlns:xs="http://www.w3.org/2001/XMLSchema" xmlns:p="http://schemas.microsoft.com/office/2006/metadata/properties" xmlns:ns2="fedbaf59-3f92-44ec-80d0-14a7fc49d8d1" targetNamespace="http://schemas.microsoft.com/office/2006/metadata/properties" ma:root="true" ma:fieldsID="b05244fd70aded09d058ac7bea92be91" ns2:_="">
    <xsd:import namespace="fedbaf59-3f92-44ec-80d0-14a7fc49d8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dbaf59-3f92-44ec-80d0-14a7fc49d8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8FDF8F-56CA-40CD-9397-BD3FABFC7A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51CF8E-5EF6-4368-8ED2-40B722C00E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E7FF22-FF1F-401B-9334-01D0569625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dbaf59-3f92-44ec-80d0-14a7fc49d8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DocumentTemplate.dot</Template>
  <TotalTime>1701</TotalTime>
  <Pages>50</Pages>
  <Words>9781</Words>
  <Characters>55753</Characters>
  <Application>Microsoft Office Word</Application>
  <DocSecurity>0</DocSecurity>
  <Lines>464</Lines>
  <Paragraphs>130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DigitalMethod 개발 방법론</vt:lpstr>
    </vt:vector>
  </TitlesOfParts>
  <Company>Microsoft Corporation</Company>
  <LinksUpToDate>false</LinksUpToDate>
  <CharactersWithSpaces>65404</CharactersWithSpaces>
  <SharedDoc>false</SharedDoc>
  <HLinks>
    <vt:vector size="12" baseType="variant"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_Toc485374316</vt:lpwstr>
      </vt:variant>
      <vt:variant>
        <vt:i4>1638453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_Toc485374315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DigitalMethod 개발 방법론</dc:title>
  <dc:subject>개발 방법론</dc:subject>
  <dc:creator>김한진</dc:creator>
  <cp:keywords>4</cp:keywords>
  <cp:lastModifiedBy>구민주</cp:lastModifiedBy>
  <cp:revision>113</cp:revision>
  <cp:lastPrinted>2025-03-26T01:24:00Z</cp:lastPrinted>
  <dcterms:created xsi:type="dcterms:W3CDTF">2025-03-20T08:28:00Z</dcterms:created>
  <dcterms:modified xsi:type="dcterms:W3CDTF">2025-03-27T01:20:00Z</dcterms:modified>
</cp:coreProperties>
</file>